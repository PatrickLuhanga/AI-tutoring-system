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4F77" w14:textId="059CA9C3" w:rsidR="00463AE3" w:rsidRDefault="008C1EC9" w:rsidP="00925DD0">
      <w:pPr>
        <w:pStyle w:val="Heading3"/>
        <w:jc w:val="right"/>
        <w:rPr>
          <w:noProof/>
        </w:rPr>
      </w:pPr>
      <w:r>
        <w:rPr>
          <w:b w:val="0"/>
          <w:noProof/>
          <w:color w:val="000000"/>
          <w:sz w:val="44"/>
        </w:rPr>
        <w:drawing>
          <wp:anchor distT="0" distB="0" distL="114300" distR="114300" simplePos="0" relativeHeight="251658240" behindDoc="0" locked="0" layoutInCell="1" allowOverlap="1" wp14:anchorId="1E59797D" wp14:editId="6F2A7F2E">
            <wp:simplePos x="0" y="0"/>
            <wp:positionH relativeFrom="margin">
              <wp:posOffset>0</wp:posOffset>
            </wp:positionH>
            <wp:positionV relativeFrom="margin">
              <wp:posOffset>76109</wp:posOffset>
            </wp:positionV>
            <wp:extent cx="1692910" cy="1019175"/>
            <wp:effectExtent l="0" t="0" r="254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&amp;w bilingual logo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AE3" w:rsidRPr="00BF2DEE">
        <w:rPr>
          <w:noProof/>
        </w:rPr>
        <w:t>Notice and Agenda Template</w:t>
      </w:r>
    </w:p>
    <w:p w14:paraId="2F96667E" w14:textId="56F81361" w:rsidR="00463AE3" w:rsidRPr="00BF2DEE" w:rsidRDefault="00463AE3" w:rsidP="00925DD0">
      <w:pPr>
        <w:rPr>
          <w:noProof/>
          <w:sz w:val="40"/>
        </w:rPr>
      </w:pPr>
    </w:p>
    <w:p w14:paraId="37E6B695" w14:textId="77777777" w:rsidR="003A5B37" w:rsidRPr="00DB2093" w:rsidRDefault="003A5B37" w:rsidP="00925DD0">
      <w:pPr>
        <w:jc w:val="center"/>
        <w:rPr>
          <w:color w:val="000000"/>
        </w:rPr>
      </w:pPr>
    </w:p>
    <w:p w14:paraId="28F73E8F" w14:textId="77777777" w:rsidR="00555D78" w:rsidRPr="00DB2093" w:rsidRDefault="00555D78" w:rsidP="00925DD0">
      <w:pPr>
        <w:rPr>
          <w:rFonts w:cs="Arial"/>
          <w:color w:val="000000"/>
          <w:sz w:val="6"/>
          <w:szCs w:val="6"/>
        </w:rPr>
      </w:pPr>
    </w:p>
    <w:p w14:paraId="3027B1EB" w14:textId="77777777" w:rsidR="00FE2852" w:rsidRPr="00DB2093" w:rsidRDefault="00FE2852" w:rsidP="00925DD0">
      <w:pPr>
        <w:pStyle w:val="Title"/>
      </w:pPr>
    </w:p>
    <w:p w14:paraId="7DE14029" w14:textId="77777777" w:rsidR="00FE2852" w:rsidRPr="00DB2093" w:rsidRDefault="00FE2852" w:rsidP="00925DD0">
      <w:pPr>
        <w:pStyle w:val="Title"/>
      </w:pPr>
      <w:r w:rsidRPr="00DB2093">
        <w:t>NOTICE AND AGENDA</w:t>
      </w:r>
    </w:p>
    <w:p w14:paraId="45676326" w14:textId="77777777" w:rsidR="00FE2852" w:rsidRPr="00DB2093" w:rsidRDefault="00FE2852" w:rsidP="00925DD0">
      <w:pPr>
        <w:pStyle w:val="Title"/>
      </w:pPr>
      <w:r w:rsidRPr="00DB2093">
        <w:t>of</w:t>
      </w:r>
    </w:p>
    <w:p w14:paraId="2A538531" w14:textId="77777777" w:rsidR="00FE2852" w:rsidRPr="00DB2093" w:rsidRDefault="008A676F" w:rsidP="00925DD0">
      <w:pPr>
        <w:pStyle w:val="Title"/>
      </w:pPr>
      <w:r>
        <w:t xml:space="preserve">..................... </w:t>
      </w:r>
      <w:r w:rsidR="00FE2852" w:rsidRPr="00DB2093">
        <w:t>MEETING</w:t>
      </w:r>
    </w:p>
    <w:p w14:paraId="61298137" w14:textId="77777777" w:rsidR="00FE2852" w:rsidRPr="00DB2093" w:rsidRDefault="00FE2852" w:rsidP="00925DD0">
      <w:pPr>
        <w:jc w:val="center"/>
        <w:rPr>
          <w:rFonts w:ascii="Arial" w:hAnsi="Arial" w:cs="Arial"/>
          <w:bCs/>
          <w:color w:val="000000"/>
          <w:sz w:val="36"/>
          <w:szCs w:val="36"/>
        </w:rPr>
      </w:pPr>
      <w:r w:rsidRPr="00DB2093">
        <w:rPr>
          <w:rFonts w:ascii="Arial" w:hAnsi="Arial" w:cs="Arial"/>
          <w:bCs/>
          <w:color w:val="000000"/>
          <w:sz w:val="36"/>
          <w:szCs w:val="36"/>
        </w:rPr>
        <w:t>________________________________</w:t>
      </w:r>
    </w:p>
    <w:p w14:paraId="104F01B6" w14:textId="77777777" w:rsidR="00925DD0" w:rsidRDefault="00925DD0" w:rsidP="00925DD0">
      <w:pPr>
        <w:rPr>
          <w:rFonts w:ascii="Arial" w:hAnsi="Arial" w:cs="Arial"/>
        </w:rPr>
      </w:pPr>
    </w:p>
    <w:p w14:paraId="420157B8" w14:textId="77777777" w:rsidR="00FE2852" w:rsidRPr="00925DD0" w:rsidRDefault="00FE2852" w:rsidP="00925DD0">
      <w:pPr>
        <w:pStyle w:val="Heading2"/>
        <w:rPr>
          <w:lang w:val="en-ZA"/>
        </w:rPr>
      </w:pPr>
      <w:r w:rsidRPr="00DB2093">
        <w:rPr>
          <w:rFonts w:ascii="Arial" w:hAnsi="Arial" w:cs="Arial"/>
        </w:rPr>
        <w:tab/>
      </w:r>
      <w:r w:rsidRPr="00DB2093">
        <w:t>DAY:</w:t>
      </w:r>
      <w:r w:rsidRPr="00DB2093">
        <w:tab/>
      </w:r>
      <w:r w:rsidR="00925DD0">
        <w:tab/>
      </w:r>
      <w:r w:rsidR="008A676F">
        <w:t>...…………………</w:t>
      </w:r>
      <w:r w:rsidR="00925DD0">
        <w:rPr>
          <w:lang w:val="en-ZA"/>
        </w:rPr>
        <w:t>..</w:t>
      </w:r>
    </w:p>
    <w:p w14:paraId="488EF4F3" w14:textId="77777777" w:rsidR="00FE2852" w:rsidRPr="00DB2093" w:rsidRDefault="00FE2852" w:rsidP="00925DD0">
      <w:pPr>
        <w:pStyle w:val="Heading2"/>
      </w:pPr>
      <w:r w:rsidRPr="00DB2093">
        <w:tab/>
        <w:t>DATE:</w:t>
      </w:r>
      <w:r w:rsidRPr="00DB2093">
        <w:tab/>
      </w:r>
      <w:r w:rsidR="008A676F">
        <w:t>...............................</w:t>
      </w:r>
    </w:p>
    <w:p w14:paraId="2F57F694" w14:textId="77777777" w:rsidR="00FE2852" w:rsidRPr="00DB2093" w:rsidRDefault="00FE2852" w:rsidP="00925DD0">
      <w:pPr>
        <w:pStyle w:val="Heading2"/>
      </w:pPr>
      <w:r w:rsidRPr="00DB2093">
        <w:tab/>
        <w:t>TIME:</w:t>
      </w:r>
      <w:r w:rsidRPr="00DB2093">
        <w:tab/>
      </w:r>
      <w:r w:rsidR="008A676F">
        <w:t>...............................</w:t>
      </w:r>
    </w:p>
    <w:p w14:paraId="5C9B5F9C" w14:textId="77777777" w:rsidR="00FE2852" w:rsidRPr="00DB2093" w:rsidRDefault="00FE2852" w:rsidP="00925DD0">
      <w:pPr>
        <w:pStyle w:val="Heading2"/>
      </w:pPr>
      <w:r w:rsidRPr="00DB2093">
        <w:tab/>
        <w:t>VENUE:</w:t>
      </w:r>
      <w:r w:rsidRPr="00DB2093">
        <w:tab/>
      </w:r>
      <w:r w:rsidR="008A676F">
        <w:t>...............................</w:t>
      </w:r>
    </w:p>
    <w:p w14:paraId="4FAFC753" w14:textId="77777777" w:rsidR="00FE2852" w:rsidRPr="00DB2093" w:rsidRDefault="00FE2852" w:rsidP="00925DD0">
      <w:pPr>
        <w:rPr>
          <w:rFonts w:ascii="Times New Roman" w:hAnsi="Times New Roman"/>
          <w:i/>
          <w:color w:val="000000"/>
          <w:sz w:val="24"/>
          <w:szCs w:val="24"/>
        </w:rPr>
      </w:pPr>
    </w:p>
    <w:p w14:paraId="257EAB52" w14:textId="77777777" w:rsidR="00FE2852" w:rsidRPr="00DB2093" w:rsidRDefault="00FE2852" w:rsidP="00925DD0">
      <w:r w:rsidRPr="00DB2093">
        <w:t xml:space="preserve">Please forward any apologies for non-attendance to </w:t>
      </w:r>
      <w:r w:rsidR="008A676F">
        <w:t>.......................</w:t>
      </w:r>
      <w:r w:rsidRPr="00DB2093">
        <w:t>(contact</w:t>
      </w:r>
      <w:r w:rsidR="008A676F">
        <w:t>................</w:t>
      </w:r>
      <w:r w:rsidRPr="00DB2093">
        <w:t>, Tel. (</w:t>
      </w:r>
      <w:proofErr w:type="gramStart"/>
      <w:r w:rsidRPr="00DB2093">
        <w:t>031)</w:t>
      </w:r>
      <w:r w:rsidR="008A676F">
        <w:t>.............</w:t>
      </w:r>
      <w:proofErr w:type="gramEnd"/>
      <w:r w:rsidRPr="00DB2093">
        <w:t xml:space="preserve">, email: </w:t>
      </w:r>
      <w:r w:rsidR="008A676F">
        <w:t>..................</w:t>
      </w:r>
      <w:r w:rsidRPr="00DB2093">
        <w:t>by.</w:t>
      </w:r>
      <w:r w:rsidR="008A676F">
        <w:t>....................</w:t>
      </w:r>
    </w:p>
    <w:p w14:paraId="077F3F69" w14:textId="77777777" w:rsidR="00FE2852" w:rsidRPr="00DB2093" w:rsidRDefault="00FE2852" w:rsidP="00925DD0">
      <w:pPr>
        <w:rPr>
          <w:rFonts w:ascii="Times New Roman" w:hAnsi="Times New Roman"/>
          <w:i/>
          <w:color w:val="000000"/>
          <w:sz w:val="24"/>
          <w:szCs w:val="24"/>
        </w:rPr>
      </w:pPr>
    </w:p>
    <w:p w14:paraId="37B051B9" w14:textId="77777777" w:rsidR="00FE2852" w:rsidRPr="00DB2093" w:rsidRDefault="00FE2852" w:rsidP="00925DD0">
      <w:pPr>
        <w:rPr>
          <w:rFonts w:ascii="Bookman Old Style" w:hAnsi="Bookman Old Style"/>
          <w:color w:val="000000"/>
          <w:sz w:val="32"/>
          <w:szCs w:val="32"/>
        </w:rPr>
      </w:pPr>
    </w:p>
    <w:tbl>
      <w:tblPr>
        <w:tblW w:w="14597" w:type="dxa"/>
        <w:tblInd w:w="-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14"/>
        <w:gridCol w:w="9186"/>
        <w:gridCol w:w="20"/>
        <w:gridCol w:w="1577"/>
      </w:tblGrid>
      <w:tr w:rsidR="008866F1" w:rsidRPr="00925DD0" w14:paraId="445BBA15" w14:textId="77777777" w:rsidTr="00A02603">
        <w:trPr>
          <w:cantSplit/>
          <w:trHeight w:val="680"/>
          <w:tblHeader/>
        </w:trPr>
        <w:tc>
          <w:tcPr>
            <w:tcW w:w="3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3BF0FD" w14:textId="77777777" w:rsidR="008866F1" w:rsidRPr="00925DD0" w:rsidRDefault="008866F1" w:rsidP="00925DD0">
            <w:pPr>
              <w:rPr>
                <w:sz w:val="18"/>
                <w:szCs w:val="18"/>
              </w:rPr>
            </w:pPr>
            <w:r w:rsidRPr="00925DD0">
              <w:lastRenderedPageBreak/>
              <w:t>AGENDA ITEM NO &amp; TITLE</w:t>
            </w:r>
          </w:p>
        </w:tc>
        <w:tc>
          <w:tcPr>
            <w:tcW w:w="9186" w:type="dxa"/>
            <w:tcBorders>
              <w:bottom w:val="single" w:sz="4" w:space="0" w:color="000000"/>
            </w:tcBorders>
            <w:vAlign w:val="center"/>
          </w:tcPr>
          <w:p w14:paraId="5098D806" w14:textId="77777777" w:rsidR="008866F1" w:rsidRPr="00925DD0" w:rsidRDefault="00CB7595" w:rsidP="00925DD0">
            <w:r w:rsidRPr="00925DD0">
              <w:rPr>
                <w:color w:val="000000"/>
              </w:rPr>
              <w:t>INFORMATION AND DOCUMENTATION, IF ANY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2A44E47" w14:textId="77777777" w:rsidR="008866F1" w:rsidRPr="00925DD0" w:rsidRDefault="00CB7595" w:rsidP="00925DD0">
            <w:pPr>
              <w:rPr>
                <w:rFonts w:cs="Arial"/>
                <w:sz w:val="20"/>
                <w:szCs w:val="20"/>
              </w:rPr>
            </w:pPr>
            <w:r w:rsidRPr="00925DD0">
              <w:rPr>
                <w:rFonts w:cs="Arial"/>
                <w:color w:val="000000"/>
                <w:sz w:val="20"/>
                <w:szCs w:val="20"/>
              </w:rPr>
              <w:t>PAGE/S</w:t>
            </w:r>
          </w:p>
        </w:tc>
      </w:tr>
      <w:tr w:rsidR="006B3461" w:rsidRPr="00925DD0" w14:paraId="02736335" w14:textId="77777777" w:rsidTr="00A02603">
        <w:trPr>
          <w:cantSplit/>
          <w:trHeight w:val="624"/>
        </w:trPr>
        <w:tc>
          <w:tcPr>
            <w:tcW w:w="3814" w:type="dxa"/>
            <w:tcBorders>
              <w:left w:val="single" w:sz="4" w:space="0" w:color="000000"/>
              <w:bottom w:val="nil"/>
            </w:tcBorders>
            <w:vAlign w:val="center"/>
          </w:tcPr>
          <w:p w14:paraId="0DFE8BA0" w14:textId="77777777" w:rsidR="006B3461" w:rsidRPr="00925DD0" w:rsidRDefault="006B3461" w:rsidP="00925DD0">
            <w:pPr>
              <w:rPr>
                <w:rFonts w:cs="Arial"/>
                <w:color w:val="000000"/>
                <w:sz w:val="20"/>
                <w:szCs w:val="20"/>
              </w:rPr>
            </w:pPr>
            <w:r w:rsidRPr="00925DD0">
              <w:rPr>
                <w:color w:val="000000"/>
                <w:sz w:val="18"/>
                <w:szCs w:val="18"/>
              </w:rPr>
              <w:t>1.</w:t>
            </w:r>
            <w:r w:rsidRPr="00925DD0">
              <w:rPr>
                <w:color w:val="000000"/>
                <w:sz w:val="18"/>
                <w:szCs w:val="18"/>
              </w:rPr>
              <w:tab/>
              <w:t>WELCOME</w:t>
            </w:r>
          </w:p>
        </w:tc>
        <w:tc>
          <w:tcPr>
            <w:tcW w:w="9186" w:type="dxa"/>
            <w:tcBorders>
              <w:bottom w:val="nil"/>
            </w:tcBorders>
          </w:tcPr>
          <w:p w14:paraId="793F445A" w14:textId="77777777" w:rsidR="006B3461" w:rsidRPr="00925DD0" w:rsidRDefault="006B3461" w:rsidP="00925DD0">
            <w:pPr>
              <w:rPr>
                <w:color w:val="000000"/>
              </w:rPr>
            </w:pPr>
          </w:p>
        </w:tc>
        <w:tc>
          <w:tcPr>
            <w:tcW w:w="1597" w:type="dxa"/>
            <w:gridSpan w:val="2"/>
            <w:tcBorders>
              <w:bottom w:val="nil"/>
              <w:right w:val="single" w:sz="4" w:space="0" w:color="000000"/>
            </w:tcBorders>
            <w:vAlign w:val="center"/>
          </w:tcPr>
          <w:p w14:paraId="0B2E18A0" w14:textId="77777777" w:rsidR="006B3461" w:rsidRPr="00925DD0" w:rsidRDefault="006B3461" w:rsidP="00925DD0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A719B" w:rsidRPr="00925DD0" w14:paraId="2E02C3FD" w14:textId="77777777" w:rsidTr="005E3634">
        <w:trPr>
          <w:cantSplit/>
          <w:trHeight w:val="624"/>
        </w:trPr>
        <w:tc>
          <w:tcPr>
            <w:tcW w:w="3814" w:type="dxa"/>
            <w:tcBorders>
              <w:left w:val="single" w:sz="4" w:space="0" w:color="000000"/>
              <w:bottom w:val="nil"/>
            </w:tcBorders>
            <w:vAlign w:val="center"/>
          </w:tcPr>
          <w:p w14:paraId="1FB19AC2" w14:textId="77777777" w:rsidR="001A719B" w:rsidRPr="00925DD0" w:rsidRDefault="001A719B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>2.</w:t>
            </w:r>
            <w:r w:rsidRPr="00925DD0">
              <w:rPr>
                <w:color w:val="000000"/>
                <w:sz w:val="18"/>
                <w:szCs w:val="18"/>
              </w:rPr>
              <w:tab/>
              <w:t>QUORUM</w:t>
            </w:r>
          </w:p>
        </w:tc>
        <w:tc>
          <w:tcPr>
            <w:tcW w:w="9186" w:type="dxa"/>
            <w:tcBorders>
              <w:bottom w:val="nil"/>
            </w:tcBorders>
            <w:vAlign w:val="center"/>
          </w:tcPr>
          <w:p w14:paraId="7B8AC849" w14:textId="77777777" w:rsidR="001A719B" w:rsidRPr="00925DD0" w:rsidRDefault="008A676F" w:rsidP="00925DD0">
            <w:pPr>
              <w:rPr>
                <w:color w:val="000000"/>
              </w:rPr>
            </w:pPr>
            <w:r w:rsidRPr="00925DD0">
              <w:rPr>
                <w:color w:val="000000"/>
              </w:rPr>
              <w:t>T</w:t>
            </w:r>
            <w:r w:rsidR="001A719B" w:rsidRPr="00925DD0">
              <w:rPr>
                <w:color w:val="000000"/>
              </w:rPr>
              <w:t xml:space="preserve">he quorum at any meeting of </w:t>
            </w:r>
            <w:r w:rsidRPr="00925DD0">
              <w:rPr>
                <w:color w:val="000000"/>
              </w:rPr>
              <w:t>................</w:t>
            </w:r>
            <w:r w:rsidR="001A719B" w:rsidRPr="00925DD0">
              <w:rPr>
                <w:color w:val="000000"/>
              </w:rPr>
              <w:t>is half the total membership</w:t>
            </w:r>
            <w:r w:rsidRPr="00925DD0">
              <w:rPr>
                <w:color w:val="000000"/>
              </w:rPr>
              <w:t xml:space="preserve"> of ...........</w:t>
            </w:r>
            <w:r w:rsidR="001A719B" w:rsidRPr="00925DD0">
              <w:rPr>
                <w:color w:val="000000"/>
              </w:rPr>
              <w:t xml:space="preserve">, plus one of the members of </w:t>
            </w:r>
            <w:r w:rsidRPr="00925DD0">
              <w:rPr>
                <w:color w:val="000000"/>
              </w:rPr>
              <w:t>................</w:t>
            </w:r>
          </w:p>
        </w:tc>
        <w:tc>
          <w:tcPr>
            <w:tcW w:w="1597" w:type="dxa"/>
            <w:gridSpan w:val="2"/>
            <w:tcBorders>
              <w:bottom w:val="nil"/>
              <w:right w:val="single" w:sz="4" w:space="0" w:color="000000"/>
            </w:tcBorders>
            <w:vAlign w:val="center"/>
          </w:tcPr>
          <w:p w14:paraId="16329820" w14:textId="77777777" w:rsidR="001A719B" w:rsidRPr="00925DD0" w:rsidRDefault="001A719B" w:rsidP="00925DD0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A719B" w:rsidRPr="00925DD0" w14:paraId="1C87F465" w14:textId="77777777" w:rsidTr="00A02603">
        <w:trPr>
          <w:cantSplit/>
          <w:trHeight w:val="624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3B259BE0" w14:textId="77777777" w:rsidR="001A719B" w:rsidRPr="00925DD0" w:rsidRDefault="001A719B" w:rsidP="00925DD0">
            <w:pPr>
              <w:rPr>
                <w:sz w:val="18"/>
                <w:szCs w:val="18"/>
              </w:rPr>
            </w:pPr>
            <w:r w:rsidRPr="00925DD0">
              <w:rPr>
                <w:sz w:val="18"/>
                <w:szCs w:val="18"/>
              </w:rPr>
              <w:t>3.</w:t>
            </w:r>
            <w:r w:rsidRPr="00925DD0">
              <w:rPr>
                <w:sz w:val="18"/>
                <w:szCs w:val="18"/>
              </w:rPr>
              <w:tab/>
              <w:t>APOLOGIES FOR ABSENCE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</w:tcPr>
          <w:p w14:paraId="2CD9A77C" w14:textId="77777777" w:rsidR="001A719B" w:rsidRPr="00925DD0" w:rsidRDefault="001A719B" w:rsidP="00925DD0"/>
        </w:tc>
        <w:tc>
          <w:tcPr>
            <w:tcW w:w="1597" w:type="dxa"/>
            <w:gridSpan w:val="2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4FB01FC" w14:textId="77777777" w:rsidR="001A719B" w:rsidRPr="00925DD0" w:rsidRDefault="001A719B" w:rsidP="00925DD0">
            <w:pPr>
              <w:rPr>
                <w:rFonts w:cs="Arial"/>
                <w:sz w:val="20"/>
                <w:szCs w:val="20"/>
              </w:rPr>
            </w:pPr>
          </w:p>
        </w:tc>
      </w:tr>
      <w:tr w:rsidR="001A719B" w:rsidRPr="00925DD0" w14:paraId="54B24100" w14:textId="77777777" w:rsidTr="002F3D41">
        <w:trPr>
          <w:cantSplit/>
          <w:trHeight w:val="624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26B783FC" w14:textId="77777777" w:rsidR="001A719B" w:rsidRPr="00925DD0" w:rsidRDefault="001A719B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>4.</w:t>
            </w:r>
            <w:r w:rsidRPr="00925DD0">
              <w:rPr>
                <w:color w:val="000000"/>
                <w:sz w:val="18"/>
                <w:szCs w:val="18"/>
              </w:rPr>
              <w:tab/>
              <w:t xml:space="preserve">MEMBERSHIP OF </w:t>
            </w:r>
            <w:r w:rsidRPr="00925DD0">
              <w:rPr>
                <w:color w:val="000000"/>
                <w:sz w:val="18"/>
                <w:szCs w:val="18"/>
              </w:rPr>
              <w:tab/>
            </w:r>
            <w:r w:rsidR="008A676F" w:rsidRPr="00925DD0">
              <w:rPr>
                <w:color w:val="000000"/>
                <w:sz w:val="18"/>
                <w:szCs w:val="18"/>
              </w:rPr>
              <w:t>................</w:t>
            </w:r>
            <w:r w:rsidRPr="00925DD0">
              <w:rPr>
                <w:rFonts w:ascii="Arial" w:hAnsi="Arial" w:cs="Arial"/>
                <w:color w:val="000000"/>
                <w:sz w:val="20"/>
                <w:szCs w:val="20"/>
              </w:rPr>
              <w:t>→</w:t>
            </w:r>
            <w:r w:rsidRPr="00925DD0">
              <w:rPr>
                <w:color w:val="000000"/>
                <w:sz w:val="20"/>
                <w:szCs w:val="20"/>
              </w:rPr>
              <w:t xml:space="preserve"> </w:t>
            </w:r>
            <w:r w:rsidRPr="00925DD0">
              <w:rPr>
                <w:i/>
                <w:color w:val="000000"/>
                <w:sz w:val="20"/>
                <w:szCs w:val="20"/>
              </w:rPr>
              <w:t>for information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  <w:vAlign w:val="center"/>
          </w:tcPr>
          <w:p w14:paraId="694F2459" w14:textId="77777777" w:rsidR="001A719B" w:rsidRPr="00925DD0" w:rsidRDefault="001A719B" w:rsidP="00925DD0">
            <w:pPr>
              <w:rPr>
                <w:color w:val="000000"/>
              </w:rPr>
            </w:pPr>
            <w:r w:rsidRPr="00925DD0">
              <w:rPr>
                <w:color w:val="000000"/>
              </w:rPr>
              <w:t xml:space="preserve">Attached. . . . . . . . . . . . . . . . . . . . . . . . . . . . . . . . . . . . . . . . . . . . . . . . . . . . . . . . . . . . . . . . . . . . . . . . . . . . . </w:t>
            </w:r>
          </w:p>
        </w:tc>
        <w:tc>
          <w:tcPr>
            <w:tcW w:w="1597" w:type="dxa"/>
            <w:gridSpan w:val="2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326751" w14:textId="77777777" w:rsidR="001A719B" w:rsidRPr="00925DD0" w:rsidRDefault="001A719B" w:rsidP="00925DD0">
            <w:pPr>
              <w:rPr>
                <w:rFonts w:cs="Calibri"/>
                <w:i/>
              </w:rPr>
            </w:pPr>
          </w:p>
        </w:tc>
      </w:tr>
      <w:tr w:rsidR="001A719B" w:rsidRPr="00925DD0" w14:paraId="0735F4DD" w14:textId="77777777" w:rsidTr="00A02603">
        <w:trPr>
          <w:cantSplit/>
          <w:trHeight w:val="576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55748E24" w14:textId="77777777" w:rsidR="001A719B" w:rsidRPr="00925DD0" w:rsidRDefault="001A719B" w:rsidP="00925DD0">
            <w:pPr>
              <w:rPr>
                <w:color w:val="000000"/>
                <w:sz w:val="20"/>
                <w:szCs w:val="20"/>
              </w:rPr>
            </w:pPr>
            <w:r w:rsidRPr="00925DD0">
              <w:rPr>
                <w:color w:val="000000"/>
                <w:sz w:val="18"/>
                <w:szCs w:val="18"/>
              </w:rPr>
              <w:t>5.</w:t>
            </w:r>
            <w:r w:rsidRPr="00925DD0">
              <w:rPr>
                <w:color w:val="000000"/>
                <w:sz w:val="18"/>
                <w:szCs w:val="18"/>
              </w:rPr>
              <w:tab/>
              <w:t xml:space="preserve">APPROVAL OF MINUTES OF </w:t>
            </w:r>
            <w:r w:rsidRPr="00925DD0">
              <w:rPr>
                <w:color w:val="000000"/>
                <w:sz w:val="18"/>
                <w:szCs w:val="18"/>
              </w:rPr>
              <w:tab/>
            </w:r>
            <w:proofErr w:type="gramStart"/>
            <w:r w:rsidRPr="00925DD0">
              <w:rPr>
                <w:color w:val="000000"/>
                <w:sz w:val="18"/>
                <w:szCs w:val="18"/>
              </w:rPr>
              <w:t>PREVIOUS  MEETING</w:t>
            </w:r>
            <w:proofErr w:type="gramEnd"/>
            <w:r w:rsidRPr="00925DD0">
              <w:rPr>
                <w:color w:val="000000"/>
                <w:sz w:val="18"/>
                <w:szCs w:val="18"/>
              </w:rPr>
              <w:t xml:space="preserve"> DATED </w:t>
            </w:r>
            <w:r w:rsidRPr="00925DD0">
              <w:rPr>
                <w:color w:val="000000"/>
                <w:sz w:val="18"/>
                <w:szCs w:val="18"/>
              </w:rPr>
              <w:tab/>
            </w:r>
            <w:r w:rsidR="008A676F" w:rsidRPr="00925DD0">
              <w:rPr>
                <w:color w:val="000000"/>
                <w:sz w:val="18"/>
                <w:szCs w:val="18"/>
              </w:rPr>
              <w:t>...........................</w:t>
            </w:r>
            <w:r w:rsidRPr="00925DD0">
              <w:rPr>
                <w:color w:val="000000"/>
                <w:sz w:val="18"/>
                <w:szCs w:val="18"/>
              </w:rPr>
              <w:tab/>
              <w:t>(Scheduled Meeting)</w:t>
            </w:r>
            <w:r w:rsidRPr="00925DD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  <w:vAlign w:val="center"/>
          </w:tcPr>
          <w:p w14:paraId="737DDF8E" w14:textId="77777777" w:rsidR="001A719B" w:rsidRPr="00925DD0" w:rsidRDefault="001A719B" w:rsidP="00925DD0">
            <w:r w:rsidRPr="00925DD0">
              <w:rPr>
                <w:color w:val="000000"/>
              </w:rPr>
              <w:t xml:space="preserve">Attached. . . . . . . . . . . . . . . . . . . . . . . . . . . . . . . . . . . . . . . . . . . . . . . . . . . . . . . . . . . . . . . . . . . . . . . . . . . . . </w:t>
            </w:r>
          </w:p>
        </w:tc>
        <w:tc>
          <w:tcPr>
            <w:tcW w:w="1597" w:type="dxa"/>
            <w:gridSpan w:val="2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EF63AAE" w14:textId="77777777" w:rsidR="001A719B" w:rsidRPr="00925DD0" w:rsidRDefault="001A719B" w:rsidP="00925DD0">
            <w:pPr>
              <w:rPr>
                <w:rFonts w:cs="Calibri"/>
                <w:i/>
                <w:color w:val="000000"/>
              </w:rPr>
            </w:pPr>
          </w:p>
        </w:tc>
      </w:tr>
      <w:tr w:rsidR="001A719B" w:rsidRPr="00925DD0" w14:paraId="52D125F3" w14:textId="77777777" w:rsidTr="00E830C9">
        <w:trPr>
          <w:cantSplit/>
          <w:trHeight w:val="794"/>
        </w:trPr>
        <w:tc>
          <w:tcPr>
            <w:tcW w:w="145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F78FC" w14:textId="77777777" w:rsidR="001A719B" w:rsidRPr="00925DD0" w:rsidRDefault="001A719B" w:rsidP="00925DD0">
            <w:pPr>
              <w:rPr>
                <w:rFonts w:cs="Arial"/>
                <w:i/>
                <w:color w:val="000000"/>
              </w:rPr>
            </w:pPr>
            <w:r w:rsidRPr="00925DD0">
              <w:rPr>
                <w:color w:val="000000"/>
                <w:sz w:val="18"/>
                <w:szCs w:val="18"/>
              </w:rPr>
              <w:t>6.</w:t>
            </w:r>
            <w:r w:rsidRPr="00925DD0">
              <w:rPr>
                <w:color w:val="000000"/>
                <w:sz w:val="18"/>
                <w:szCs w:val="18"/>
              </w:rPr>
              <w:tab/>
              <w:t xml:space="preserve">MATTERS ARISING FROM MINUTES OF PREVIOUS MEETING: </w:t>
            </w:r>
            <w:r w:rsidR="00AB384D" w:rsidRPr="00925DD0">
              <w:rPr>
                <w:color w:val="000000"/>
                <w:sz w:val="18"/>
                <w:szCs w:val="18"/>
              </w:rPr>
              <w:t>........................</w:t>
            </w:r>
            <w:r w:rsidRPr="00925DD0">
              <w:rPr>
                <w:color w:val="000000"/>
                <w:sz w:val="18"/>
                <w:szCs w:val="18"/>
              </w:rPr>
              <w:t xml:space="preserve"> (Scheduled meeting)</w:t>
            </w:r>
          </w:p>
        </w:tc>
      </w:tr>
      <w:tr w:rsidR="001A719B" w:rsidRPr="00925DD0" w14:paraId="3A0E6B82" w14:textId="77777777" w:rsidTr="00A02603">
        <w:trPr>
          <w:cantSplit/>
          <w:trHeight w:val="57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A9C347" w14:textId="77777777" w:rsidR="001A719B" w:rsidRPr="00925DD0" w:rsidRDefault="001A719B" w:rsidP="00925DD0">
            <w:pPr>
              <w:rPr>
                <w:rFonts w:cs="Arial"/>
                <w:color w:val="000000"/>
                <w:sz w:val="18"/>
                <w:szCs w:val="18"/>
              </w:rPr>
            </w:pPr>
            <w:r w:rsidRPr="00925DD0">
              <w:rPr>
                <w:rFonts w:cs="Arial"/>
                <w:color w:val="000000"/>
                <w:sz w:val="18"/>
                <w:szCs w:val="18"/>
              </w:rPr>
              <w:t>6.1</w:t>
            </w:r>
            <w:r w:rsidRPr="00925DD0">
              <w:rPr>
                <w:rFonts w:cs="Arial"/>
                <w:color w:val="000000"/>
                <w:sz w:val="18"/>
                <w:szCs w:val="18"/>
              </w:rPr>
              <w:tab/>
            </w:r>
            <w:r w:rsidR="008A676F" w:rsidRPr="00925DD0">
              <w:rPr>
                <w:color w:val="00000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1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B55920" w14:textId="77777777" w:rsidR="001A719B" w:rsidRPr="00925DD0" w:rsidRDefault="001A719B" w:rsidP="00925DD0">
            <w:pPr>
              <w:rPr>
                <w:rFonts w:cs="Calibri"/>
                <w:i/>
                <w:color w:val="000000"/>
                <w:sz w:val="17"/>
                <w:szCs w:val="17"/>
                <w:lang w:val="en-ZA"/>
              </w:rPr>
            </w:pPr>
            <w:r w:rsidRPr="00925DD0">
              <w:rPr>
                <w:rFonts w:cs="Calibri"/>
                <w:i/>
                <w:color w:val="000000"/>
                <w:sz w:val="17"/>
                <w:szCs w:val="17"/>
                <w:u w:val="single"/>
              </w:rPr>
              <w:t>BACKGROUND INFORMATION</w:t>
            </w:r>
            <w:r w:rsidRPr="00925DD0"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15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2914C3" w14:textId="77777777" w:rsidR="001A719B" w:rsidRPr="00925DD0" w:rsidRDefault="001A719B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1A719B" w:rsidRPr="00925DD0" w14:paraId="7A52F554" w14:textId="77777777" w:rsidTr="00A02603">
        <w:trPr>
          <w:cantSplit/>
          <w:trHeight w:val="340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63F3EEE" w14:textId="77777777" w:rsidR="001A719B" w:rsidRPr="00925DD0" w:rsidRDefault="001A719B" w:rsidP="00925DD0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5E0F18" w14:textId="77777777" w:rsidR="001A719B" w:rsidRPr="00925DD0" w:rsidRDefault="001A719B" w:rsidP="00925DD0">
            <w:pPr>
              <w:rPr>
                <w:rFonts w:cs="Calibri"/>
                <w:i/>
                <w:color w:val="000000"/>
                <w:sz w:val="17"/>
                <w:szCs w:val="17"/>
                <w:u w:val="single"/>
              </w:rPr>
            </w:pPr>
            <w:r w:rsidRPr="00925DD0">
              <w:rPr>
                <w:rFonts w:cs="Calibri"/>
                <w:i/>
                <w:color w:val="000000"/>
                <w:sz w:val="17"/>
                <w:szCs w:val="17"/>
                <w:u w:val="single"/>
              </w:rPr>
              <w:t>INFORMATION TO BE NOTED</w:t>
            </w:r>
          </w:p>
        </w:tc>
        <w:tc>
          <w:tcPr>
            <w:tcW w:w="159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A75F55E" w14:textId="77777777" w:rsidR="001A719B" w:rsidRPr="00925DD0" w:rsidRDefault="001A719B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1A719B" w:rsidRPr="00925DD0" w14:paraId="3391A3A7" w14:textId="77777777" w:rsidTr="00A02603">
        <w:trPr>
          <w:cantSplit/>
          <w:trHeight w:val="340"/>
        </w:trPr>
        <w:tc>
          <w:tcPr>
            <w:tcW w:w="38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AA414" w14:textId="77777777" w:rsidR="001A719B" w:rsidRPr="00925DD0" w:rsidRDefault="001A719B" w:rsidP="00925DD0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8A2D" w14:textId="77777777" w:rsidR="001A719B" w:rsidRPr="00925DD0" w:rsidRDefault="001A719B" w:rsidP="00925DD0">
            <w:pPr>
              <w:rPr>
                <w:rFonts w:cs="Calibri"/>
                <w:color w:val="000000"/>
              </w:rPr>
            </w:pPr>
            <w:r w:rsidRPr="00925DD0">
              <w:rPr>
                <w:rFonts w:cs="Calibri"/>
                <w:lang w:val="en-GB"/>
              </w:rPr>
              <w:t>:</w:t>
            </w:r>
          </w:p>
        </w:tc>
        <w:tc>
          <w:tcPr>
            <w:tcW w:w="159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C44D" w14:textId="77777777" w:rsidR="001A719B" w:rsidRPr="00925DD0" w:rsidRDefault="001A719B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1A719B" w:rsidRPr="00925DD0" w14:paraId="478DBBAF" w14:textId="77777777" w:rsidTr="00A02603">
        <w:trPr>
          <w:cantSplit/>
          <w:trHeight w:val="340"/>
        </w:trPr>
        <w:tc>
          <w:tcPr>
            <w:tcW w:w="381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4003CC" w14:textId="77777777" w:rsidR="001A719B" w:rsidRPr="00925DD0" w:rsidRDefault="001A719B" w:rsidP="00925DD0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EA9EA" w14:textId="77777777" w:rsidR="001A719B" w:rsidRPr="00925DD0" w:rsidRDefault="001A719B" w:rsidP="00925DD0">
            <w:pPr>
              <w:rPr>
                <w:rFonts w:cs="Calibri"/>
                <w:i/>
                <w:color w:val="000000"/>
                <w:sz w:val="17"/>
                <w:szCs w:val="17"/>
                <w:u w:val="single"/>
              </w:rPr>
            </w:pPr>
          </w:p>
        </w:tc>
        <w:tc>
          <w:tcPr>
            <w:tcW w:w="159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2932C7" w14:textId="77777777" w:rsidR="001A719B" w:rsidRPr="00925DD0" w:rsidRDefault="001A719B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1A719B" w:rsidRPr="00925DD0" w14:paraId="328E4035" w14:textId="77777777" w:rsidTr="00A02603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</w:tcPr>
          <w:p w14:paraId="2365F5AE" w14:textId="77777777" w:rsidR="001A719B" w:rsidRPr="00925DD0" w:rsidRDefault="001A719B" w:rsidP="00925DD0">
            <w:pPr>
              <w:rPr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198ED28E" w14:textId="77777777" w:rsidR="001A719B" w:rsidRPr="00925DD0" w:rsidRDefault="001A719B" w:rsidP="00925DD0">
            <w:pPr>
              <w:rPr>
                <w:rFonts w:cs="Calibri"/>
                <w:color w:val="000000"/>
              </w:rPr>
            </w:pPr>
            <w:r w:rsidRPr="00925DD0">
              <w:rPr>
                <w:rFonts w:cs="Calibri"/>
                <w:i/>
                <w:color w:val="000000"/>
                <w:sz w:val="17"/>
                <w:szCs w:val="17"/>
                <w:u w:val="single"/>
              </w:rPr>
              <w:t>RESOLUTION SOUGHT</w:t>
            </w:r>
          </w:p>
        </w:tc>
        <w:tc>
          <w:tcPr>
            <w:tcW w:w="1597" w:type="dxa"/>
            <w:gridSpan w:val="2"/>
            <w:tcBorders>
              <w:top w:val="nil"/>
              <w:bottom w:val="nil"/>
              <w:right w:val="single" w:sz="4" w:space="0" w:color="000000"/>
            </w:tcBorders>
            <w:vAlign w:val="bottom"/>
          </w:tcPr>
          <w:p w14:paraId="173049DC" w14:textId="77777777" w:rsidR="001A719B" w:rsidRPr="00925DD0" w:rsidRDefault="001A719B" w:rsidP="00925DD0">
            <w:pPr>
              <w:rPr>
                <w:rFonts w:cs="Calibri"/>
                <w:i/>
                <w:color w:val="000000"/>
              </w:rPr>
            </w:pPr>
          </w:p>
        </w:tc>
      </w:tr>
      <w:tr w:rsidR="001A719B" w:rsidRPr="00925DD0" w14:paraId="0E29B091" w14:textId="77777777" w:rsidTr="00314AE1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6420F71" w14:textId="77777777" w:rsidR="00925DD0" w:rsidRDefault="00925DD0" w:rsidP="00925DD0">
            <w:pPr>
              <w:rPr>
                <w:color w:val="000000"/>
                <w:sz w:val="18"/>
                <w:szCs w:val="18"/>
                <w:highlight w:val="yellow"/>
              </w:rPr>
            </w:pPr>
          </w:p>
          <w:p w14:paraId="7F5721E3" w14:textId="77777777" w:rsidR="001A719B" w:rsidRPr="00925DD0" w:rsidRDefault="001A719B" w:rsidP="00925DD0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9186" w:type="dxa"/>
            <w:tcBorders>
              <w:top w:val="nil"/>
              <w:bottom w:val="single" w:sz="4" w:space="0" w:color="000000"/>
            </w:tcBorders>
            <w:vAlign w:val="center"/>
          </w:tcPr>
          <w:p w14:paraId="4CBBF860" w14:textId="77777777" w:rsidR="001A719B" w:rsidRPr="00925DD0" w:rsidRDefault="00AF36F7" w:rsidP="00925DD0">
            <w:pPr>
              <w:rPr>
                <w:rFonts w:cs="Calibri"/>
                <w:color w:val="000000"/>
              </w:rPr>
            </w:pPr>
            <w:r w:rsidRPr="00925DD0">
              <w:rPr>
                <w:rFonts w:cs="Calibri"/>
                <w:color w:val="000000"/>
              </w:rPr>
              <w:t>..............................</w:t>
            </w:r>
            <w:r w:rsidR="001A719B" w:rsidRPr="00925DD0">
              <w:rPr>
                <w:rFonts w:cs="Calibri"/>
                <w:color w:val="000000"/>
              </w:rPr>
              <w:t xml:space="preserve">is requested to </w:t>
            </w:r>
            <w:r w:rsidRPr="00925DD0">
              <w:rPr>
                <w:rFonts w:cs="Calibri"/>
                <w:color w:val="000000"/>
              </w:rPr>
              <w:t>.................................</w:t>
            </w:r>
          </w:p>
        </w:tc>
        <w:tc>
          <w:tcPr>
            <w:tcW w:w="1597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45EE7" w14:textId="77777777" w:rsidR="001A719B" w:rsidRPr="00925DD0" w:rsidRDefault="001A719B" w:rsidP="00925DD0">
            <w:pPr>
              <w:rPr>
                <w:rFonts w:cs="Arial"/>
                <w:i/>
                <w:color w:val="000000"/>
                <w:sz w:val="17"/>
                <w:szCs w:val="17"/>
              </w:rPr>
            </w:pPr>
          </w:p>
        </w:tc>
      </w:tr>
      <w:tr w:rsidR="003C39D6" w:rsidRPr="00925DD0" w14:paraId="4AC176C0" w14:textId="77777777" w:rsidTr="00D202C2">
        <w:trPr>
          <w:cantSplit/>
          <w:trHeight w:val="850"/>
        </w:trPr>
        <w:tc>
          <w:tcPr>
            <w:tcW w:w="1459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6CAF" w14:textId="77777777" w:rsidR="003C39D6" w:rsidRPr="00925DD0" w:rsidRDefault="00055431" w:rsidP="00925DD0">
            <w:pPr>
              <w:rPr>
                <w:color w:val="000000"/>
              </w:rPr>
            </w:pPr>
            <w:r w:rsidRPr="00925DD0">
              <w:rPr>
                <w:color w:val="000000"/>
                <w:sz w:val="18"/>
                <w:szCs w:val="18"/>
              </w:rPr>
              <w:lastRenderedPageBreak/>
              <w:t>7</w:t>
            </w:r>
            <w:r w:rsidR="003C39D6" w:rsidRPr="00925DD0">
              <w:rPr>
                <w:color w:val="000000"/>
                <w:sz w:val="18"/>
                <w:szCs w:val="18"/>
              </w:rPr>
              <w:t>.</w:t>
            </w:r>
            <w:r w:rsidR="003C39D6" w:rsidRPr="00925DD0">
              <w:rPr>
                <w:color w:val="000000"/>
                <w:sz w:val="18"/>
                <w:szCs w:val="18"/>
              </w:rPr>
              <w:tab/>
              <w:t xml:space="preserve">MATTERS/RECOMMENDATIONS ARISING FROM THE ABOVE APPROVED </w:t>
            </w:r>
            <w:r w:rsidRPr="00925DD0">
              <w:rPr>
                <w:color w:val="000000"/>
                <w:sz w:val="18"/>
                <w:szCs w:val="18"/>
              </w:rPr>
              <w:t>..................................................................</w:t>
            </w:r>
          </w:p>
        </w:tc>
      </w:tr>
      <w:tr w:rsidR="003C39D6" w:rsidRPr="00925DD0" w14:paraId="37BA51B3" w14:textId="77777777" w:rsidTr="00D202C2">
        <w:trPr>
          <w:cantSplit/>
          <w:trHeight w:val="794"/>
        </w:trPr>
        <w:tc>
          <w:tcPr>
            <w:tcW w:w="1459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AF58348" w14:textId="77777777" w:rsidR="003C39D6" w:rsidRPr="00925DD0" w:rsidRDefault="00055431" w:rsidP="00925DD0">
            <w:pPr>
              <w:rPr>
                <w:rFonts w:cs="Arial"/>
                <w:i/>
                <w:color w:val="000000"/>
                <w:sz w:val="2"/>
                <w:szCs w:val="2"/>
              </w:rPr>
            </w:pPr>
            <w:r w:rsidRPr="00925DD0">
              <w:rPr>
                <w:color w:val="000000"/>
                <w:sz w:val="18"/>
                <w:szCs w:val="18"/>
              </w:rPr>
              <w:t>8</w:t>
            </w:r>
            <w:r w:rsidR="003C39D6" w:rsidRPr="00925DD0">
              <w:rPr>
                <w:color w:val="000000"/>
                <w:sz w:val="18"/>
                <w:szCs w:val="18"/>
              </w:rPr>
              <w:t>.</w:t>
            </w:r>
            <w:r w:rsidR="003C39D6" w:rsidRPr="00925DD0">
              <w:rPr>
                <w:color w:val="000000"/>
                <w:sz w:val="18"/>
                <w:szCs w:val="18"/>
              </w:rPr>
              <w:tab/>
              <w:t xml:space="preserve">URGENT MATTERS/RECOMMENDATIONS ARISING FROM THE EXECUTIVE COMMITTEE OF </w:t>
            </w:r>
            <w:r w:rsidRPr="00925DD0">
              <w:rPr>
                <w:color w:val="000000"/>
                <w:sz w:val="18"/>
                <w:szCs w:val="18"/>
              </w:rPr>
              <w:t>.............................................</w:t>
            </w:r>
          </w:p>
        </w:tc>
      </w:tr>
      <w:tr w:rsidR="003C39D6" w:rsidRPr="00925DD0" w14:paraId="193936B4" w14:textId="77777777" w:rsidTr="00213F77">
        <w:trPr>
          <w:cantSplit/>
          <w:trHeight w:val="624"/>
        </w:trPr>
        <w:tc>
          <w:tcPr>
            <w:tcW w:w="145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D1347" w14:textId="77777777" w:rsidR="003C39D6" w:rsidRPr="00925DD0" w:rsidRDefault="003C39D6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ab/>
            </w:r>
            <w:r w:rsidR="00055431" w:rsidRPr="00925DD0">
              <w:rPr>
                <w:color w:val="000000"/>
                <w:sz w:val="18"/>
                <w:szCs w:val="18"/>
              </w:rPr>
              <w:t>..................</w:t>
            </w:r>
            <w:r w:rsidRPr="00925DD0">
              <w:rPr>
                <w:color w:val="000000"/>
              </w:rPr>
              <w:t xml:space="preserve">at their meeting on  </w:t>
            </w:r>
            <w:r w:rsidR="00055431" w:rsidRPr="00925DD0">
              <w:rPr>
                <w:color w:val="000000"/>
              </w:rPr>
              <w:t>................</w:t>
            </w:r>
            <w:r w:rsidRPr="00925DD0">
              <w:rPr>
                <w:color w:val="000000"/>
              </w:rPr>
              <w:t xml:space="preserve">approved that any urgent matter may be referred by </w:t>
            </w:r>
            <w:r w:rsidR="00055431" w:rsidRPr="00925DD0">
              <w:rPr>
                <w:color w:val="000000"/>
              </w:rPr>
              <w:t>...................</w:t>
            </w:r>
            <w:r w:rsidRPr="00925DD0">
              <w:rPr>
                <w:color w:val="000000"/>
              </w:rPr>
              <w:t xml:space="preserve">to </w:t>
            </w:r>
            <w:r w:rsidR="00055431" w:rsidRPr="00925DD0">
              <w:rPr>
                <w:color w:val="000000"/>
              </w:rPr>
              <w:t>..............</w:t>
            </w:r>
            <w:r w:rsidRPr="00925DD0">
              <w:rPr>
                <w:color w:val="000000"/>
              </w:rPr>
              <w:t xml:space="preserve">for approval, without these minutes first being approved, </w:t>
            </w:r>
            <w:r w:rsidRPr="00925DD0">
              <w:rPr>
                <w:color w:val="000000"/>
                <w:u w:val="single"/>
              </w:rPr>
              <w:t>provided that</w:t>
            </w:r>
            <w:r w:rsidRPr="00925DD0">
              <w:rPr>
                <w:color w:val="000000"/>
              </w:rPr>
              <w:t xml:space="preserve"> the submission was confirmed as an accurate record of the matter by the Chairperson of</w:t>
            </w:r>
            <w:r w:rsidR="00055431" w:rsidRPr="00925DD0">
              <w:rPr>
                <w:color w:val="000000"/>
              </w:rPr>
              <w:t>...................</w:t>
            </w:r>
            <w:r w:rsidRPr="00925DD0">
              <w:rPr>
                <w:color w:val="000000"/>
              </w:rPr>
              <w:t>.  Such confirmation was received by the</w:t>
            </w:r>
            <w:r w:rsidR="00055431" w:rsidRPr="00925DD0">
              <w:rPr>
                <w:color w:val="000000"/>
              </w:rPr>
              <w:t>..................</w:t>
            </w:r>
            <w:r w:rsidRPr="00925DD0">
              <w:rPr>
                <w:color w:val="000000"/>
              </w:rPr>
              <w:t>.</w:t>
            </w:r>
          </w:p>
        </w:tc>
      </w:tr>
      <w:tr w:rsidR="003C39D6" w:rsidRPr="00925DD0" w14:paraId="15D0CB88" w14:textId="77777777" w:rsidTr="00A02603">
        <w:trPr>
          <w:cantSplit/>
          <w:trHeight w:val="170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42F45BCD" w14:textId="77777777" w:rsidR="003C39D6" w:rsidRPr="00925DD0" w:rsidRDefault="00055431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>8.1......................................................................................................................................................................................................</w:t>
            </w:r>
          </w:p>
          <w:p w14:paraId="3372B219" w14:textId="77777777" w:rsidR="003C39D6" w:rsidRPr="00925DD0" w:rsidRDefault="003C39D6" w:rsidP="00925DD0">
            <w:pPr>
              <w:rPr>
                <w:color w:val="000000"/>
                <w:sz w:val="18"/>
                <w:szCs w:val="18"/>
              </w:rPr>
            </w:pPr>
          </w:p>
          <w:p w14:paraId="52272EC4" w14:textId="77777777" w:rsidR="003C39D6" w:rsidRPr="00925DD0" w:rsidRDefault="003C39D6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ab/>
            </w:r>
            <w:r w:rsidRPr="00925DD0">
              <w:rPr>
                <w:color w:val="000000"/>
                <w:sz w:val="18"/>
                <w:szCs w:val="18"/>
              </w:rPr>
              <w:tab/>
            </w:r>
          </w:p>
        </w:tc>
        <w:tc>
          <w:tcPr>
            <w:tcW w:w="9186" w:type="dxa"/>
            <w:tcBorders>
              <w:top w:val="single" w:sz="4" w:space="0" w:color="000000"/>
              <w:bottom w:val="nil"/>
            </w:tcBorders>
          </w:tcPr>
          <w:p w14:paraId="4439EC32" w14:textId="77777777" w:rsidR="003C39D6" w:rsidRPr="00925DD0" w:rsidRDefault="003C39D6" w:rsidP="00925DD0">
            <w:pPr>
              <w:rPr>
                <w:rFonts w:cs="Arial"/>
                <w:i/>
                <w:color w:val="000000"/>
                <w:sz w:val="17"/>
                <w:szCs w:val="17"/>
                <w:u w:val="single"/>
              </w:rPr>
            </w:pPr>
            <w:r w:rsidRPr="00925DD0">
              <w:rPr>
                <w:rFonts w:cs="Arial"/>
                <w:i/>
                <w:color w:val="000000"/>
                <w:sz w:val="17"/>
                <w:szCs w:val="17"/>
                <w:u w:val="single"/>
              </w:rPr>
              <w:t>BACKGROUND INFORMATION</w:t>
            </w:r>
          </w:p>
          <w:p w14:paraId="7D270F94" w14:textId="77777777" w:rsidR="003C39D6" w:rsidRPr="00925DD0" w:rsidRDefault="003C39D6" w:rsidP="00925DD0"/>
          <w:p w14:paraId="5E8DA3AA" w14:textId="77777777" w:rsidR="003C39D6" w:rsidRPr="00925DD0" w:rsidRDefault="00055431" w:rsidP="00925DD0">
            <w:pPr>
              <w:rPr>
                <w:rFonts w:cs="Calibri"/>
                <w:color w:val="000000"/>
              </w:rPr>
            </w:pPr>
            <w:r w:rsidRPr="00925DD0">
              <w:t>........................</w:t>
            </w:r>
            <w:r w:rsidR="003C39D6" w:rsidRPr="00925DD0">
              <w:t>at its meeting held on</w:t>
            </w:r>
            <w:r w:rsidRPr="00925DD0">
              <w:t>........................</w:t>
            </w:r>
            <w:r w:rsidR="003C39D6" w:rsidRPr="00925DD0">
              <w:t>, recommended that</w:t>
            </w:r>
            <w:r w:rsidRPr="00925DD0">
              <w:t>.....................................................................</w:t>
            </w:r>
            <w:r w:rsidR="003C39D6" w:rsidRPr="00925DD0">
              <w:t xml:space="preserve"> </w:t>
            </w:r>
          </w:p>
        </w:tc>
        <w:tc>
          <w:tcPr>
            <w:tcW w:w="1597" w:type="dxa"/>
            <w:gridSpan w:val="2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ACC972E" w14:textId="77777777" w:rsidR="003C39D6" w:rsidRPr="00925DD0" w:rsidRDefault="003C39D6" w:rsidP="00925DD0">
            <w:pPr>
              <w:rPr>
                <w:rFonts w:cs="Calibri"/>
                <w:i/>
                <w:color w:val="000000"/>
              </w:rPr>
            </w:pPr>
          </w:p>
        </w:tc>
      </w:tr>
      <w:tr w:rsidR="003C39D6" w:rsidRPr="00925DD0" w14:paraId="59332956" w14:textId="77777777" w:rsidTr="00A02603">
        <w:trPr>
          <w:cantSplit/>
          <w:trHeight w:val="397"/>
        </w:trPr>
        <w:tc>
          <w:tcPr>
            <w:tcW w:w="3814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061CD1CA" w14:textId="77777777" w:rsidR="003C39D6" w:rsidRPr="00925DD0" w:rsidRDefault="003C39D6" w:rsidP="00925DD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bottom w:val="nil"/>
            </w:tcBorders>
            <w:vAlign w:val="center"/>
          </w:tcPr>
          <w:p w14:paraId="1AA8DA66" w14:textId="77777777" w:rsidR="003C39D6" w:rsidRPr="00925DD0" w:rsidRDefault="003C39D6" w:rsidP="00925DD0">
            <w:pPr>
              <w:rPr>
                <w:rFonts w:cs="Arial"/>
                <w:i/>
                <w:color w:val="000000"/>
                <w:sz w:val="17"/>
                <w:szCs w:val="17"/>
                <w:u w:val="single"/>
              </w:rPr>
            </w:pPr>
            <w:r w:rsidRPr="00925DD0">
              <w:rPr>
                <w:rFonts w:cs="Arial"/>
                <w:i/>
                <w:color w:val="000000"/>
                <w:sz w:val="17"/>
                <w:szCs w:val="17"/>
                <w:u w:val="single"/>
              </w:rPr>
              <w:t>RESOLUTION SOUGHT</w:t>
            </w:r>
          </w:p>
        </w:tc>
        <w:tc>
          <w:tcPr>
            <w:tcW w:w="1597" w:type="dxa"/>
            <w:gridSpan w:val="2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ACF2E61" w14:textId="77777777" w:rsidR="003C39D6" w:rsidRPr="00925DD0" w:rsidRDefault="003C39D6" w:rsidP="00925DD0">
            <w:pPr>
              <w:rPr>
                <w:rFonts w:cs="Calibri"/>
                <w:i/>
                <w:color w:val="000000"/>
              </w:rPr>
            </w:pPr>
          </w:p>
        </w:tc>
      </w:tr>
      <w:tr w:rsidR="003C39D6" w:rsidRPr="00925DD0" w14:paraId="2CF96319" w14:textId="77777777" w:rsidTr="00D202C2">
        <w:trPr>
          <w:cantSplit/>
          <w:trHeight w:val="454"/>
        </w:trPr>
        <w:tc>
          <w:tcPr>
            <w:tcW w:w="3814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AC5A9E0" w14:textId="77777777" w:rsidR="003C39D6" w:rsidRPr="00925DD0" w:rsidRDefault="003C39D6" w:rsidP="00925DD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nil"/>
              <w:bottom w:val="single" w:sz="4" w:space="0" w:color="000000"/>
            </w:tcBorders>
            <w:vAlign w:val="center"/>
          </w:tcPr>
          <w:p w14:paraId="2C12C3DA" w14:textId="77777777" w:rsidR="003C39D6" w:rsidRPr="00925DD0" w:rsidRDefault="00055431" w:rsidP="00925DD0">
            <w:pPr>
              <w:rPr>
                <w:rFonts w:cs="Calibri"/>
                <w:color w:val="000000"/>
              </w:rPr>
            </w:pPr>
            <w:r w:rsidRPr="00925DD0">
              <w:rPr>
                <w:rFonts w:cs="Calibri"/>
                <w:color w:val="000000"/>
              </w:rPr>
              <w:t>............................</w:t>
            </w:r>
            <w:r w:rsidR="003C39D6" w:rsidRPr="00925DD0">
              <w:rPr>
                <w:rFonts w:cs="Calibri"/>
                <w:color w:val="000000"/>
              </w:rPr>
              <w:t xml:space="preserve">is requested to </w:t>
            </w:r>
            <w:r w:rsidR="003C39D6" w:rsidRPr="00925DD0">
              <w:rPr>
                <w:rFonts w:cs="Calibri"/>
                <w:color w:val="000000"/>
                <w:u w:val="single"/>
              </w:rPr>
              <w:t>APPROVE</w:t>
            </w:r>
            <w:r w:rsidR="003C39D6" w:rsidRPr="00925DD0">
              <w:rPr>
                <w:rFonts w:cs="Calibri"/>
                <w:color w:val="000000"/>
              </w:rPr>
              <w:t xml:space="preserve"> the above recommendation.</w:t>
            </w:r>
          </w:p>
        </w:tc>
        <w:tc>
          <w:tcPr>
            <w:tcW w:w="1597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054FD" w14:textId="77777777" w:rsidR="003C39D6" w:rsidRPr="00925DD0" w:rsidRDefault="003C39D6" w:rsidP="00925DD0">
            <w:pPr>
              <w:rPr>
                <w:rFonts w:cs="Calibri"/>
                <w:i/>
                <w:color w:val="000000"/>
              </w:rPr>
            </w:pPr>
          </w:p>
        </w:tc>
      </w:tr>
      <w:tr w:rsidR="003C39D6" w:rsidRPr="00925DD0" w14:paraId="322B9CB8" w14:textId="77777777" w:rsidTr="00B6367A">
        <w:trPr>
          <w:cantSplit/>
          <w:trHeight w:val="794"/>
        </w:trPr>
        <w:tc>
          <w:tcPr>
            <w:tcW w:w="14597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B9337" w14:textId="77777777" w:rsidR="003C39D6" w:rsidRPr="00925DD0" w:rsidRDefault="00463AE3" w:rsidP="00925DD0">
            <w:pPr>
              <w:rPr>
                <w:rFonts w:cs="Arial"/>
                <w:i/>
                <w:color w:val="000000"/>
              </w:rPr>
            </w:pPr>
            <w:r w:rsidRPr="00925DD0">
              <w:rPr>
                <w:color w:val="000000"/>
                <w:sz w:val="18"/>
                <w:szCs w:val="18"/>
              </w:rPr>
              <w:t>9</w:t>
            </w:r>
            <w:r w:rsidR="003C39D6" w:rsidRPr="00925DD0">
              <w:rPr>
                <w:color w:val="000000"/>
                <w:sz w:val="18"/>
                <w:szCs w:val="18"/>
              </w:rPr>
              <w:t>.</w:t>
            </w:r>
            <w:r w:rsidR="003C39D6" w:rsidRPr="00925DD0">
              <w:rPr>
                <w:color w:val="000000"/>
                <w:sz w:val="18"/>
                <w:szCs w:val="18"/>
              </w:rPr>
              <w:tab/>
              <w:t>STANDING ITEM</w:t>
            </w:r>
          </w:p>
        </w:tc>
      </w:tr>
      <w:tr w:rsidR="003C39D6" w:rsidRPr="00925DD0" w14:paraId="6F0EF3DF" w14:textId="77777777" w:rsidTr="00BF2DEE">
        <w:trPr>
          <w:cantSplit/>
          <w:trHeight w:val="746"/>
        </w:trPr>
        <w:tc>
          <w:tcPr>
            <w:tcW w:w="1459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7FC82" w14:textId="77777777" w:rsidR="003C39D6" w:rsidRPr="00925DD0" w:rsidRDefault="003C39D6" w:rsidP="00925DD0">
            <w:pPr>
              <w:rPr>
                <w:rFonts w:cs="Arial"/>
                <w:i/>
                <w:color w:val="000000"/>
              </w:rPr>
            </w:pPr>
            <w:r w:rsidRPr="00925DD0">
              <w:rPr>
                <w:color w:val="000000"/>
              </w:rPr>
              <w:tab/>
              <w:t>Matters</w:t>
            </w:r>
            <w:r w:rsidR="00277B2E" w:rsidRPr="00925DD0">
              <w:rPr>
                <w:color w:val="000000"/>
              </w:rPr>
              <w:t>........................................</w:t>
            </w:r>
          </w:p>
        </w:tc>
      </w:tr>
      <w:tr w:rsidR="00463AE3" w:rsidRPr="00925DD0" w14:paraId="6588B776" w14:textId="77777777" w:rsidTr="00BF2DEE">
        <w:trPr>
          <w:cantSplit/>
          <w:trHeight w:val="680"/>
        </w:trPr>
        <w:tc>
          <w:tcPr>
            <w:tcW w:w="3814" w:type="dxa"/>
            <w:vMerge w:val="restar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BAE9A63" w14:textId="77777777" w:rsidR="00463AE3" w:rsidRPr="00925DD0" w:rsidRDefault="00463AE3" w:rsidP="00925DD0">
            <w:pPr>
              <w:rPr>
                <w:bCs/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>10.</w:t>
            </w:r>
            <w:r w:rsidRPr="00925DD0">
              <w:rPr>
                <w:color w:val="000000"/>
                <w:sz w:val="18"/>
                <w:szCs w:val="18"/>
              </w:rPr>
              <w:tab/>
              <w:t>NEW MATTERS</w:t>
            </w:r>
          </w:p>
          <w:p w14:paraId="6465A2DA" w14:textId="77777777" w:rsidR="00463AE3" w:rsidRPr="00925DD0" w:rsidRDefault="00463AE3" w:rsidP="00925DD0">
            <w:pPr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</w:tcPr>
          <w:p w14:paraId="2A256BB3" w14:textId="77777777" w:rsidR="00463AE3" w:rsidRPr="00925DD0" w:rsidRDefault="00463AE3" w:rsidP="00925DD0">
            <w:pPr>
              <w:rPr>
                <w:rFonts w:cs="Calibri"/>
                <w:color w:val="000000"/>
              </w:rPr>
            </w:pPr>
          </w:p>
        </w:tc>
        <w:tc>
          <w:tcPr>
            <w:tcW w:w="1597" w:type="dxa"/>
            <w:gridSpan w:val="2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78A17815" w14:textId="77777777" w:rsidR="00463AE3" w:rsidRPr="00925DD0" w:rsidRDefault="00463AE3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463AE3" w:rsidRPr="00925DD0" w14:paraId="3EFC5ACE" w14:textId="77777777" w:rsidTr="00BF2DEE">
        <w:trPr>
          <w:cantSplit/>
          <w:trHeight w:val="227"/>
        </w:trPr>
        <w:tc>
          <w:tcPr>
            <w:tcW w:w="3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1131" w14:textId="77777777" w:rsidR="00463AE3" w:rsidRPr="00925DD0" w:rsidRDefault="00463AE3" w:rsidP="00925DD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7126" w14:textId="77777777" w:rsidR="00463AE3" w:rsidRPr="00925DD0" w:rsidRDefault="00463AE3" w:rsidP="00925DD0">
            <w:pPr>
              <w:rPr>
                <w:rFonts w:cs="Calibri"/>
                <w:i/>
                <w:color w:val="000000"/>
                <w:sz w:val="17"/>
                <w:szCs w:val="17"/>
                <w:u w:val="single"/>
              </w:rPr>
            </w:pPr>
          </w:p>
          <w:p w14:paraId="5CEC8B4E" w14:textId="77777777" w:rsidR="00463AE3" w:rsidRPr="00925DD0" w:rsidRDefault="00463AE3" w:rsidP="00925DD0">
            <w:pPr>
              <w:rPr>
                <w:rFonts w:cs="Calibri"/>
                <w:i/>
                <w:color w:val="000000"/>
                <w:sz w:val="17"/>
                <w:szCs w:val="17"/>
                <w:u w:val="single"/>
              </w:rPr>
            </w:pPr>
          </w:p>
          <w:p w14:paraId="79A91AA1" w14:textId="77777777" w:rsidR="00463AE3" w:rsidRPr="00925DD0" w:rsidRDefault="00463AE3" w:rsidP="00925DD0">
            <w:pPr>
              <w:rPr>
                <w:rFonts w:cs="Calibri"/>
                <w:color w:val="000000"/>
                <w:u w:val="single"/>
              </w:rPr>
            </w:pP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F96E2" w14:textId="77777777" w:rsidR="00463AE3" w:rsidRPr="00925DD0" w:rsidRDefault="00463AE3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463AE3" w:rsidRPr="00925DD0" w14:paraId="11B118DF" w14:textId="77777777" w:rsidTr="00BF2DEE">
        <w:trPr>
          <w:cantSplit/>
          <w:trHeight w:val="510"/>
        </w:trPr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347097" w14:textId="77777777" w:rsidR="00463AE3" w:rsidRPr="00925DD0" w:rsidRDefault="00463AE3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lastRenderedPageBreak/>
              <w:t>11.</w:t>
            </w:r>
            <w:r w:rsidRPr="00925DD0">
              <w:rPr>
                <w:color w:val="000000"/>
                <w:sz w:val="18"/>
                <w:szCs w:val="18"/>
              </w:rPr>
              <w:tab/>
              <w:t>DATE OF NEXT MEETING</w:t>
            </w:r>
          </w:p>
        </w:tc>
        <w:tc>
          <w:tcPr>
            <w:tcW w:w="91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D0564D" w14:textId="77777777" w:rsidR="00463AE3" w:rsidRPr="00925DD0" w:rsidRDefault="00463AE3" w:rsidP="00925DD0">
            <w:pPr>
              <w:rPr>
                <w:rFonts w:cs="Calibri"/>
                <w:i/>
                <w:color w:val="000000"/>
                <w:sz w:val="17"/>
                <w:szCs w:val="17"/>
                <w:u w:val="single"/>
              </w:rPr>
            </w:pPr>
            <w:r w:rsidRPr="00925DD0">
              <w:rPr>
                <w:rFonts w:cs="Calibri"/>
                <w:color w:val="000000"/>
              </w:rPr>
              <w:t>....................................... commencing at .............................</w:t>
            </w:r>
          </w:p>
        </w:tc>
        <w:tc>
          <w:tcPr>
            <w:tcW w:w="159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B525" w14:textId="77777777" w:rsidR="00463AE3" w:rsidRPr="00925DD0" w:rsidRDefault="00463AE3" w:rsidP="00925DD0">
            <w:pPr>
              <w:rPr>
                <w:rFonts w:cs="Arial"/>
                <w:i/>
                <w:color w:val="000000"/>
              </w:rPr>
            </w:pPr>
          </w:p>
        </w:tc>
      </w:tr>
      <w:tr w:rsidR="00463AE3" w:rsidRPr="00925DD0" w14:paraId="5FAAB8FA" w14:textId="77777777" w:rsidTr="00BF2DEE">
        <w:trPr>
          <w:cantSplit/>
          <w:trHeight w:val="794"/>
        </w:trPr>
        <w:tc>
          <w:tcPr>
            <w:tcW w:w="1459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E0FA" w14:textId="77777777" w:rsidR="00463AE3" w:rsidRPr="00925DD0" w:rsidRDefault="00463AE3" w:rsidP="00925DD0">
            <w:pPr>
              <w:rPr>
                <w:color w:val="000000"/>
                <w:sz w:val="18"/>
                <w:szCs w:val="18"/>
              </w:rPr>
            </w:pPr>
            <w:r w:rsidRPr="00925DD0">
              <w:rPr>
                <w:color w:val="000000"/>
                <w:sz w:val="18"/>
                <w:szCs w:val="18"/>
              </w:rPr>
              <w:t xml:space="preserve">12. </w:t>
            </w:r>
            <w:r w:rsidRPr="00925DD0">
              <w:rPr>
                <w:color w:val="000000"/>
                <w:sz w:val="18"/>
                <w:szCs w:val="18"/>
              </w:rPr>
              <w:tab/>
              <w:t>CLOSURE</w:t>
            </w:r>
          </w:p>
        </w:tc>
      </w:tr>
      <w:tr w:rsidR="00463AE3" w:rsidRPr="00925DD0" w14:paraId="091FE9A2" w14:textId="77777777" w:rsidTr="00A02603">
        <w:trPr>
          <w:cantSplit/>
          <w:trHeight w:val="864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26B6" w14:textId="77777777" w:rsidR="00463AE3" w:rsidRPr="00925DD0" w:rsidRDefault="00463AE3" w:rsidP="00925DD0">
            <w:pPr>
              <w:rPr>
                <w:bCs/>
                <w:sz w:val="18"/>
                <w:szCs w:val="18"/>
              </w:rPr>
            </w:pPr>
          </w:p>
        </w:tc>
        <w:tc>
          <w:tcPr>
            <w:tcW w:w="9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F06D" w14:textId="77777777" w:rsidR="00463AE3" w:rsidRPr="00925DD0" w:rsidRDefault="00463AE3" w:rsidP="00925DD0">
            <w:pPr>
              <w:rPr>
                <w:rFonts w:cs="Calibri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87D69" w14:textId="77777777" w:rsidR="00463AE3" w:rsidRPr="00925DD0" w:rsidRDefault="00463AE3" w:rsidP="00925DD0">
            <w:pPr>
              <w:rPr>
                <w:rFonts w:cs="Arial"/>
                <w:i/>
              </w:rPr>
            </w:pPr>
          </w:p>
        </w:tc>
      </w:tr>
    </w:tbl>
    <w:p w14:paraId="2852A014" w14:textId="77777777" w:rsidR="0089597D" w:rsidRPr="00DB2093" w:rsidRDefault="0089597D" w:rsidP="00925DD0">
      <w:pPr>
        <w:rPr>
          <w:color w:val="000000"/>
        </w:rPr>
      </w:pPr>
    </w:p>
    <w:sectPr w:rsidR="0089597D" w:rsidRPr="00DB2093" w:rsidSect="008C1EC9">
      <w:footerReference w:type="default" r:id="rId12"/>
      <w:footerReference w:type="first" r:id="rId13"/>
      <w:pgSz w:w="15840" w:h="12240" w:orient="landscape"/>
      <w:pgMar w:top="720" w:right="720" w:bottom="432" w:left="720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CEDFA" w14:textId="77777777" w:rsidR="00355CED" w:rsidRDefault="00355CED" w:rsidP="007F6F9B">
      <w:pPr>
        <w:spacing w:after="0"/>
      </w:pPr>
      <w:r>
        <w:separator/>
      </w:r>
    </w:p>
  </w:endnote>
  <w:endnote w:type="continuationSeparator" w:id="0">
    <w:p w14:paraId="2F46C03D" w14:textId="77777777" w:rsidR="00355CED" w:rsidRDefault="00355CED" w:rsidP="007F6F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3B1F" w14:textId="77777777" w:rsidR="00C26D96" w:rsidRPr="00925DD0" w:rsidRDefault="00B52A40" w:rsidP="009E1454">
    <w:pPr>
      <w:pStyle w:val="Footer"/>
      <w:pBdr>
        <w:top w:val="thinThickSmallGap" w:sz="24" w:space="2" w:color="622423"/>
      </w:pBdr>
      <w:tabs>
        <w:tab w:val="right" w:pos="14400"/>
      </w:tabs>
      <w:jc w:val="right"/>
      <w:rPr>
        <w:color w:val="404040" w:themeColor="text1" w:themeTint="BF"/>
      </w:rPr>
    </w:pPr>
    <w:r w:rsidRPr="00925DD0">
      <w:rPr>
        <w:color w:val="404040" w:themeColor="text1" w:themeTint="BF"/>
      </w:rPr>
      <w:t>Agenda</w:t>
    </w:r>
    <w:r w:rsidR="00C26D96" w:rsidRPr="00925DD0">
      <w:rPr>
        <w:color w:val="404040" w:themeColor="text1" w:themeTint="BF"/>
      </w:rPr>
      <w:t>: Meeting dated</w:t>
    </w:r>
    <w:r w:rsidR="00277B2E" w:rsidRPr="00925DD0">
      <w:rPr>
        <w:color w:val="404040" w:themeColor="text1" w:themeTint="BF"/>
      </w:rPr>
      <w:t>.............................................</w:t>
    </w:r>
    <w:r w:rsidR="00925DD0" w:rsidRPr="00925DD0">
      <w:rPr>
        <w:color w:val="404040" w:themeColor="text1" w:themeTint="BF"/>
      </w:rPr>
      <w:tab/>
    </w:r>
    <w:r w:rsidR="00925DD0" w:rsidRPr="00925DD0">
      <w:rPr>
        <w:color w:val="404040" w:themeColor="text1" w:themeTint="BF"/>
      </w:rPr>
      <w:tab/>
    </w:r>
    <w:r w:rsidRPr="00925DD0">
      <w:rPr>
        <w:color w:val="404040" w:themeColor="text1" w:themeTint="BF"/>
      </w:rPr>
      <w:tab/>
    </w:r>
    <w:r w:rsidR="00C26D96" w:rsidRPr="00925DD0">
      <w:rPr>
        <w:color w:val="404040" w:themeColor="text1" w:themeTint="BF"/>
      </w:rPr>
      <w:t xml:space="preserve">Page </w:t>
    </w:r>
    <w:r w:rsidR="00C26D96" w:rsidRPr="00925DD0">
      <w:rPr>
        <w:color w:val="404040" w:themeColor="text1" w:themeTint="BF"/>
      </w:rPr>
      <w:fldChar w:fldCharType="begin"/>
    </w:r>
    <w:r w:rsidR="00C26D96" w:rsidRPr="00925DD0">
      <w:rPr>
        <w:color w:val="404040" w:themeColor="text1" w:themeTint="BF"/>
      </w:rPr>
      <w:instrText xml:space="preserve"> PAGE   \* MERGEFORMAT </w:instrText>
    </w:r>
    <w:r w:rsidR="00C26D96" w:rsidRPr="00925DD0">
      <w:rPr>
        <w:color w:val="404040" w:themeColor="text1" w:themeTint="BF"/>
      </w:rPr>
      <w:fldChar w:fldCharType="separate"/>
    </w:r>
    <w:r w:rsidR="009A20B1">
      <w:rPr>
        <w:noProof/>
        <w:color w:val="404040" w:themeColor="text1" w:themeTint="BF"/>
      </w:rPr>
      <w:t>4</w:t>
    </w:r>
    <w:r w:rsidR="00C26D96" w:rsidRPr="00925DD0">
      <w:rPr>
        <w:noProof/>
        <w:color w:val="404040" w:themeColor="text1" w:themeTint="BF"/>
      </w:rPr>
      <w:fldChar w:fldCharType="end"/>
    </w:r>
  </w:p>
  <w:p w14:paraId="463AE69C" w14:textId="77777777" w:rsidR="00C26D96" w:rsidRDefault="00C26D96" w:rsidP="009E1454">
    <w:pPr>
      <w:pStyle w:val="Footer"/>
      <w:pBdr>
        <w:top w:val="thinThickSmallGap" w:sz="24" w:space="2" w:color="622423"/>
      </w:pBdr>
      <w:tabs>
        <w:tab w:val="right" w:pos="14400"/>
      </w:tabs>
      <w:rPr>
        <w:rFonts w:ascii="Cambria" w:hAnsi="Cambria"/>
      </w:rPr>
    </w:pPr>
    <w:r>
      <w:rPr>
        <w:rFonts w:ascii="Cambria" w:hAnsi="Cambria"/>
      </w:rPr>
      <w:t xml:space="preserve"> </w:t>
    </w:r>
  </w:p>
  <w:p w14:paraId="5CADBA0C" w14:textId="77777777" w:rsidR="00C26D96" w:rsidRPr="00985E80" w:rsidRDefault="00C26D96" w:rsidP="009E1454">
    <w:pPr>
      <w:pStyle w:val="Footer"/>
      <w:pBdr>
        <w:top w:val="thinThickSmallGap" w:sz="24" w:space="2" w:color="622423"/>
      </w:pBdr>
      <w:tabs>
        <w:tab w:val="right" w:pos="14400"/>
      </w:tabs>
      <w:rPr>
        <w:rFonts w:ascii="Cambria" w:hAnsi="Cambria"/>
      </w:rPr>
    </w:pPr>
    <w:r>
      <w:rPr>
        <w:rFonts w:ascii="Cambria" w:hAnsi="Cambria"/>
      </w:rPr>
      <w:t xml:space="preserve">  </w:t>
    </w:r>
    <w:r>
      <w:rPr>
        <w:rFonts w:ascii="Cambria" w:hAnsi="Cambria"/>
      </w:rPr>
      <w:tab/>
    </w:r>
    <w:r>
      <w:rPr>
        <w:rFonts w:ascii="Cambria" w:hAnsi="Cambria"/>
      </w:rPr>
      <w:tab/>
    </w:r>
  </w:p>
  <w:p w14:paraId="0FC7543A" w14:textId="77777777" w:rsidR="00C26D96" w:rsidRDefault="00C26D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0706" w14:textId="6F446591" w:rsidR="00C26D96" w:rsidRDefault="00461E6F">
    <w:pPr>
      <w:pStyle w:val="Footer"/>
    </w:pPr>
    <w:r w:rsidRPr="00461E6F">
      <w:drawing>
        <wp:anchor distT="0" distB="0" distL="114300" distR="114300" simplePos="0" relativeHeight="251658240" behindDoc="1" locked="0" layoutInCell="1" allowOverlap="1" wp14:anchorId="2DF95327" wp14:editId="4159FB23">
          <wp:simplePos x="0" y="0"/>
          <wp:positionH relativeFrom="column">
            <wp:posOffset>-489097</wp:posOffset>
          </wp:positionH>
          <wp:positionV relativeFrom="paragraph">
            <wp:posOffset>-414670</wp:posOffset>
          </wp:positionV>
          <wp:extent cx="11170800" cy="795600"/>
          <wp:effectExtent l="0" t="0" r="0" b="5080"/>
          <wp:wrapNone/>
          <wp:docPr id="301570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57058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70800" cy="79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7F5881" w14:textId="5EC0660C" w:rsidR="00C26D96" w:rsidRDefault="00C2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5247B" w14:textId="77777777" w:rsidR="00355CED" w:rsidRDefault="00355CED" w:rsidP="007F6F9B">
      <w:pPr>
        <w:spacing w:after="0"/>
      </w:pPr>
      <w:r>
        <w:separator/>
      </w:r>
    </w:p>
  </w:footnote>
  <w:footnote w:type="continuationSeparator" w:id="0">
    <w:p w14:paraId="34A282FB" w14:textId="77777777" w:rsidR="00355CED" w:rsidRDefault="00355CED" w:rsidP="007F6F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5757"/>
    <w:multiLevelType w:val="hybridMultilevel"/>
    <w:tmpl w:val="28DC002E"/>
    <w:lvl w:ilvl="0" w:tplc="08EEE1CE">
      <w:start w:val="1"/>
      <w:numFmt w:val="lowerRoman"/>
      <w:lvlText w:val="(%1)"/>
      <w:lvlJc w:val="left"/>
      <w:pPr>
        <w:ind w:left="144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7" w:hanging="360"/>
      </w:pPr>
    </w:lvl>
    <w:lvl w:ilvl="2" w:tplc="1C09001B" w:tentative="1">
      <w:start w:val="1"/>
      <w:numFmt w:val="lowerRoman"/>
      <w:lvlText w:val="%3."/>
      <w:lvlJc w:val="right"/>
      <w:pPr>
        <w:ind w:left="2527" w:hanging="180"/>
      </w:pPr>
    </w:lvl>
    <w:lvl w:ilvl="3" w:tplc="1C09000F" w:tentative="1">
      <w:start w:val="1"/>
      <w:numFmt w:val="decimal"/>
      <w:lvlText w:val="%4."/>
      <w:lvlJc w:val="left"/>
      <w:pPr>
        <w:ind w:left="3247" w:hanging="360"/>
      </w:pPr>
    </w:lvl>
    <w:lvl w:ilvl="4" w:tplc="1C090019" w:tentative="1">
      <w:start w:val="1"/>
      <w:numFmt w:val="lowerLetter"/>
      <w:lvlText w:val="%5."/>
      <w:lvlJc w:val="left"/>
      <w:pPr>
        <w:ind w:left="3967" w:hanging="360"/>
      </w:pPr>
    </w:lvl>
    <w:lvl w:ilvl="5" w:tplc="1C09001B" w:tentative="1">
      <w:start w:val="1"/>
      <w:numFmt w:val="lowerRoman"/>
      <w:lvlText w:val="%6."/>
      <w:lvlJc w:val="right"/>
      <w:pPr>
        <w:ind w:left="4687" w:hanging="180"/>
      </w:pPr>
    </w:lvl>
    <w:lvl w:ilvl="6" w:tplc="1C09000F" w:tentative="1">
      <w:start w:val="1"/>
      <w:numFmt w:val="decimal"/>
      <w:lvlText w:val="%7."/>
      <w:lvlJc w:val="left"/>
      <w:pPr>
        <w:ind w:left="5407" w:hanging="360"/>
      </w:pPr>
    </w:lvl>
    <w:lvl w:ilvl="7" w:tplc="1C090019" w:tentative="1">
      <w:start w:val="1"/>
      <w:numFmt w:val="lowerLetter"/>
      <w:lvlText w:val="%8."/>
      <w:lvlJc w:val="left"/>
      <w:pPr>
        <w:ind w:left="6127" w:hanging="360"/>
      </w:pPr>
    </w:lvl>
    <w:lvl w:ilvl="8" w:tplc="1C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" w15:restartNumberingAfterBreak="0">
    <w:nsid w:val="134450AC"/>
    <w:multiLevelType w:val="hybridMultilevel"/>
    <w:tmpl w:val="4F40D90A"/>
    <w:lvl w:ilvl="0" w:tplc="EB70A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264E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E2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F268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AF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1AA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70B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84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2AC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697D7B"/>
    <w:multiLevelType w:val="hybridMultilevel"/>
    <w:tmpl w:val="E6643B54"/>
    <w:lvl w:ilvl="0" w:tplc="EB1C4204">
      <w:start w:val="1"/>
      <w:numFmt w:val="lowerLetter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6D6D4A"/>
    <w:multiLevelType w:val="hybridMultilevel"/>
    <w:tmpl w:val="EDAA33CC"/>
    <w:lvl w:ilvl="0" w:tplc="6040FE5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A084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18DF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724AB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F806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B0274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98A2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388A7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1CAE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F05372B"/>
    <w:multiLevelType w:val="hybridMultilevel"/>
    <w:tmpl w:val="17FA35B2"/>
    <w:lvl w:ilvl="0" w:tplc="A2344B66">
      <w:start w:val="1"/>
      <w:numFmt w:val="lowerRoman"/>
      <w:lvlText w:val="(%1)"/>
      <w:lvlJc w:val="left"/>
      <w:pPr>
        <w:ind w:left="7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5" w15:restartNumberingAfterBreak="0">
    <w:nsid w:val="244B1B4F"/>
    <w:multiLevelType w:val="hybridMultilevel"/>
    <w:tmpl w:val="9BA47C1C"/>
    <w:lvl w:ilvl="0" w:tplc="BCD276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D0B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4A3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48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A24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6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40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B81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72B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F0E6DFA"/>
    <w:multiLevelType w:val="hybridMultilevel"/>
    <w:tmpl w:val="C6D0B648"/>
    <w:lvl w:ilvl="0" w:tplc="690419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84D4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46AA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FA3E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2C8B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8013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D873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BC94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70E4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35A27E5"/>
    <w:multiLevelType w:val="hybridMultilevel"/>
    <w:tmpl w:val="65D4CD34"/>
    <w:lvl w:ilvl="0" w:tplc="E6BEBF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346E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CE45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F45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A4E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1000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36AB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182D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EA56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BCC78A4"/>
    <w:multiLevelType w:val="hybridMultilevel"/>
    <w:tmpl w:val="DEBC5A72"/>
    <w:lvl w:ilvl="0" w:tplc="1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69D85BED"/>
    <w:multiLevelType w:val="hybridMultilevel"/>
    <w:tmpl w:val="D2360FB2"/>
    <w:lvl w:ilvl="0" w:tplc="6FF8F9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BC4D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A26C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DC81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1E58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D0BF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48632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5ECC3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D6F6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3316099"/>
    <w:multiLevelType w:val="hybridMultilevel"/>
    <w:tmpl w:val="00B8E602"/>
    <w:lvl w:ilvl="0" w:tplc="AC1C1C6E">
      <w:start w:val="1"/>
      <w:numFmt w:val="lowerRoman"/>
      <w:lvlText w:val="(%1)"/>
      <w:lvlJc w:val="left"/>
      <w:pPr>
        <w:ind w:left="144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7" w:hanging="360"/>
      </w:pPr>
    </w:lvl>
    <w:lvl w:ilvl="2" w:tplc="1C09001B" w:tentative="1">
      <w:start w:val="1"/>
      <w:numFmt w:val="lowerRoman"/>
      <w:lvlText w:val="%3."/>
      <w:lvlJc w:val="right"/>
      <w:pPr>
        <w:ind w:left="2527" w:hanging="180"/>
      </w:pPr>
    </w:lvl>
    <w:lvl w:ilvl="3" w:tplc="1C09000F" w:tentative="1">
      <w:start w:val="1"/>
      <w:numFmt w:val="decimal"/>
      <w:lvlText w:val="%4."/>
      <w:lvlJc w:val="left"/>
      <w:pPr>
        <w:ind w:left="3247" w:hanging="360"/>
      </w:pPr>
    </w:lvl>
    <w:lvl w:ilvl="4" w:tplc="1C090019" w:tentative="1">
      <w:start w:val="1"/>
      <w:numFmt w:val="lowerLetter"/>
      <w:lvlText w:val="%5."/>
      <w:lvlJc w:val="left"/>
      <w:pPr>
        <w:ind w:left="3967" w:hanging="360"/>
      </w:pPr>
    </w:lvl>
    <w:lvl w:ilvl="5" w:tplc="1C09001B" w:tentative="1">
      <w:start w:val="1"/>
      <w:numFmt w:val="lowerRoman"/>
      <w:lvlText w:val="%6."/>
      <w:lvlJc w:val="right"/>
      <w:pPr>
        <w:ind w:left="4687" w:hanging="180"/>
      </w:pPr>
    </w:lvl>
    <w:lvl w:ilvl="6" w:tplc="1C09000F" w:tentative="1">
      <w:start w:val="1"/>
      <w:numFmt w:val="decimal"/>
      <w:lvlText w:val="%7."/>
      <w:lvlJc w:val="left"/>
      <w:pPr>
        <w:ind w:left="5407" w:hanging="360"/>
      </w:pPr>
    </w:lvl>
    <w:lvl w:ilvl="7" w:tplc="1C090019" w:tentative="1">
      <w:start w:val="1"/>
      <w:numFmt w:val="lowerLetter"/>
      <w:lvlText w:val="%8."/>
      <w:lvlJc w:val="left"/>
      <w:pPr>
        <w:ind w:left="6127" w:hanging="360"/>
      </w:pPr>
    </w:lvl>
    <w:lvl w:ilvl="8" w:tplc="1C0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1462066419">
    <w:abstractNumId w:val="4"/>
  </w:num>
  <w:num w:numId="2" w16cid:durableId="899022887">
    <w:abstractNumId w:val="1"/>
  </w:num>
  <w:num w:numId="3" w16cid:durableId="1659846624">
    <w:abstractNumId w:val="3"/>
  </w:num>
  <w:num w:numId="4" w16cid:durableId="1642419736">
    <w:abstractNumId w:val="6"/>
  </w:num>
  <w:num w:numId="5" w16cid:durableId="1144926095">
    <w:abstractNumId w:val="7"/>
  </w:num>
  <w:num w:numId="6" w16cid:durableId="451755108">
    <w:abstractNumId w:val="9"/>
  </w:num>
  <w:num w:numId="7" w16cid:durableId="458376179">
    <w:abstractNumId w:val="5"/>
  </w:num>
  <w:num w:numId="8" w16cid:durableId="132135434">
    <w:abstractNumId w:val="10"/>
  </w:num>
  <w:num w:numId="9" w16cid:durableId="2068530103">
    <w:abstractNumId w:val="0"/>
  </w:num>
  <w:num w:numId="10" w16cid:durableId="1100029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3615848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C9"/>
    <w:rsid w:val="000000F1"/>
    <w:rsid w:val="00000421"/>
    <w:rsid w:val="0000068F"/>
    <w:rsid w:val="0000071C"/>
    <w:rsid w:val="00000CCC"/>
    <w:rsid w:val="00001239"/>
    <w:rsid w:val="00001307"/>
    <w:rsid w:val="0000147B"/>
    <w:rsid w:val="00001BE6"/>
    <w:rsid w:val="00001D17"/>
    <w:rsid w:val="00001E2F"/>
    <w:rsid w:val="0000210A"/>
    <w:rsid w:val="00002462"/>
    <w:rsid w:val="000025E6"/>
    <w:rsid w:val="00002984"/>
    <w:rsid w:val="00002B66"/>
    <w:rsid w:val="00002E6E"/>
    <w:rsid w:val="00002EB9"/>
    <w:rsid w:val="00002EFB"/>
    <w:rsid w:val="00002F6A"/>
    <w:rsid w:val="0000341D"/>
    <w:rsid w:val="00003453"/>
    <w:rsid w:val="000035B6"/>
    <w:rsid w:val="000035F9"/>
    <w:rsid w:val="0000395F"/>
    <w:rsid w:val="00003B4B"/>
    <w:rsid w:val="00003BDF"/>
    <w:rsid w:val="00003D6C"/>
    <w:rsid w:val="00003E46"/>
    <w:rsid w:val="000041EE"/>
    <w:rsid w:val="00004383"/>
    <w:rsid w:val="000047B6"/>
    <w:rsid w:val="0000542B"/>
    <w:rsid w:val="000054CE"/>
    <w:rsid w:val="00005641"/>
    <w:rsid w:val="00005693"/>
    <w:rsid w:val="00005975"/>
    <w:rsid w:val="00005DA6"/>
    <w:rsid w:val="00005FFD"/>
    <w:rsid w:val="000060B2"/>
    <w:rsid w:val="00006197"/>
    <w:rsid w:val="000061E0"/>
    <w:rsid w:val="00006313"/>
    <w:rsid w:val="0000664D"/>
    <w:rsid w:val="00006654"/>
    <w:rsid w:val="00006DAE"/>
    <w:rsid w:val="00006E15"/>
    <w:rsid w:val="000071D6"/>
    <w:rsid w:val="000079D4"/>
    <w:rsid w:val="00007D42"/>
    <w:rsid w:val="00007EA3"/>
    <w:rsid w:val="0001036D"/>
    <w:rsid w:val="000103BF"/>
    <w:rsid w:val="00010872"/>
    <w:rsid w:val="000109A4"/>
    <w:rsid w:val="000109D2"/>
    <w:rsid w:val="00010A3F"/>
    <w:rsid w:val="00010CD4"/>
    <w:rsid w:val="00010CFD"/>
    <w:rsid w:val="00011877"/>
    <w:rsid w:val="0001187B"/>
    <w:rsid w:val="00011E2A"/>
    <w:rsid w:val="00012091"/>
    <w:rsid w:val="0001215D"/>
    <w:rsid w:val="00012272"/>
    <w:rsid w:val="00012520"/>
    <w:rsid w:val="00012590"/>
    <w:rsid w:val="00012D3D"/>
    <w:rsid w:val="00013009"/>
    <w:rsid w:val="000130A5"/>
    <w:rsid w:val="000131B1"/>
    <w:rsid w:val="00013661"/>
    <w:rsid w:val="0001377E"/>
    <w:rsid w:val="00013861"/>
    <w:rsid w:val="0001389E"/>
    <w:rsid w:val="00013AA4"/>
    <w:rsid w:val="00013E8D"/>
    <w:rsid w:val="00013F61"/>
    <w:rsid w:val="0001406E"/>
    <w:rsid w:val="00014A84"/>
    <w:rsid w:val="00014AE1"/>
    <w:rsid w:val="00014BCE"/>
    <w:rsid w:val="000150ED"/>
    <w:rsid w:val="0001526D"/>
    <w:rsid w:val="000152F3"/>
    <w:rsid w:val="000155B8"/>
    <w:rsid w:val="0001574B"/>
    <w:rsid w:val="000157C2"/>
    <w:rsid w:val="00015D8B"/>
    <w:rsid w:val="00015FD5"/>
    <w:rsid w:val="000160EE"/>
    <w:rsid w:val="0001638D"/>
    <w:rsid w:val="000167E3"/>
    <w:rsid w:val="00017276"/>
    <w:rsid w:val="00017881"/>
    <w:rsid w:val="000179E7"/>
    <w:rsid w:val="00017B5E"/>
    <w:rsid w:val="00017BB7"/>
    <w:rsid w:val="00017DE1"/>
    <w:rsid w:val="00017F08"/>
    <w:rsid w:val="000201AA"/>
    <w:rsid w:val="00020486"/>
    <w:rsid w:val="000204E8"/>
    <w:rsid w:val="0002063A"/>
    <w:rsid w:val="00020687"/>
    <w:rsid w:val="000206A9"/>
    <w:rsid w:val="000207D0"/>
    <w:rsid w:val="00020AE1"/>
    <w:rsid w:val="00020DBA"/>
    <w:rsid w:val="00020E5E"/>
    <w:rsid w:val="0002148D"/>
    <w:rsid w:val="0002197E"/>
    <w:rsid w:val="00021A66"/>
    <w:rsid w:val="00021B00"/>
    <w:rsid w:val="00021CE6"/>
    <w:rsid w:val="00021E3F"/>
    <w:rsid w:val="00021EFB"/>
    <w:rsid w:val="000224AA"/>
    <w:rsid w:val="000224B7"/>
    <w:rsid w:val="000224CE"/>
    <w:rsid w:val="00022716"/>
    <w:rsid w:val="000227EC"/>
    <w:rsid w:val="000229DB"/>
    <w:rsid w:val="000229F0"/>
    <w:rsid w:val="00022ACF"/>
    <w:rsid w:val="00022E4C"/>
    <w:rsid w:val="00022EB5"/>
    <w:rsid w:val="00022EEF"/>
    <w:rsid w:val="00023045"/>
    <w:rsid w:val="000230EC"/>
    <w:rsid w:val="000234D2"/>
    <w:rsid w:val="000236FA"/>
    <w:rsid w:val="00023DC1"/>
    <w:rsid w:val="0002422B"/>
    <w:rsid w:val="00024308"/>
    <w:rsid w:val="0002430B"/>
    <w:rsid w:val="00024492"/>
    <w:rsid w:val="0002471B"/>
    <w:rsid w:val="00024BD7"/>
    <w:rsid w:val="00024C7D"/>
    <w:rsid w:val="00024F5A"/>
    <w:rsid w:val="00025109"/>
    <w:rsid w:val="00025132"/>
    <w:rsid w:val="0002515B"/>
    <w:rsid w:val="000254C5"/>
    <w:rsid w:val="000254F3"/>
    <w:rsid w:val="0002565A"/>
    <w:rsid w:val="000256ED"/>
    <w:rsid w:val="000259EB"/>
    <w:rsid w:val="00025C5E"/>
    <w:rsid w:val="00025CA8"/>
    <w:rsid w:val="0002609B"/>
    <w:rsid w:val="000261DF"/>
    <w:rsid w:val="00026332"/>
    <w:rsid w:val="000266AC"/>
    <w:rsid w:val="0002690F"/>
    <w:rsid w:val="00026AAF"/>
    <w:rsid w:val="00026D5D"/>
    <w:rsid w:val="00027363"/>
    <w:rsid w:val="0002757B"/>
    <w:rsid w:val="00027BF5"/>
    <w:rsid w:val="00027F67"/>
    <w:rsid w:val="0003018C"/>
    <w:rsid w:val="000302DF"/>
    <w:rsid w:val="00030300"/>
    <w:rsid w:val="0003039E"/>
    <w:rsid w:val="00030A64"/>
    <w:rsid w:val="00030C0C"/>
    <w:rsid w:val="0003125F"/>
    <w:rsid w:val="00031369"/>
    <w:rsid w:val="000313CA"/>
    <w:rsid w:val="000315ED"/>
    <w:rsid w:val="0003161A"/>
    <w:rsid w:val="00031632"/>
    <w:rsid w:val="000319D7"/>
    <w:rsid w:val="00031A24"/>
    <w:rsid w:val="00031AB2"/>
    <w:rsid w:val="00031B07"/>
    <w:rsid w:val="0003233A"/>
    <w:rsid w:val="00032393"/>
    <w:rsid w:val="000323B2"/>
    <w:rsid w:val="0003258F"/>
    <w:rsid w:val="000328C4"/>
    <w:rsid w:val="00032924"/>
    <w:rsid w:val="00032A66"/>
    <w:rsid w:val="00032CC1"/>
    <w:rsid w:val="00032D44"/>
    <w:rsid w:val="00032E40"/>
    <w:rsid w:val="00032F6B"/>
    <w:rsid w:val="00032FCF"/>
    <w:rsid w:val="000331E4"/>
    <w:rsid w:val="000332CD"/>
    <w:rsid w:val="00033307"/>
    <w:rsid w:val="00033768"/>
    <w:rsid w:val="00033A87"/>
    <w:rsid w:val="00033B03"/>
    <w:rsid w:val="00033D2A"/>
    <w:rsid w:val="00033EBB"/>
    <w:rsid w:val="0003401B"/>
    <w:rsid w:val="000340FD"/>
    <w:rsid w:val="000342AD"/>
    <w:rsid w:val="00034537"/>
    <w:rsid w:val="0003497D"/>
    <w:rsid w:val="00034A3D"/>
    <w:rsid w:val="00034E1F"/>
    <w:rsid w:val="0003567D"/>
    <w:rsid w:val="00035695"/>
    <w:rsid w:val="00035765"/>
    <w:rsid w:val="0003578A"/>
    <w:rsid w:val="00035867"/>
    <w:rsid w:val="00035EC0"/>
    <w:rsid w:val="00035FCB"/>
    <w:rsid w:val="000362D9"/>
    <w:rsid w:val="0003642A"/>
    <w:rsid w:val="000364F3"/>
    <w:rsid w:val="0003690D"/>
    <w:rsid w:val="00036C11"/>
    <w:rsid w:val="00036DD9"/>
    <w:rsid w:val="00037274"/>
    <w:rsid w:val="0003728C"/>
    <w:rsid w:val="000372DC"/>
    <w:rsid w:val="000377EE"/>
    <w:rsid w:val="00037B67"/>
    <w:rsid w:val="00037D54"/>
    <w:rsid w:val="00037F77"/>
    <w:rsid w:val="00040444"/>
    <w:rsid w:val="0004057B"/>
    <w:rsid w:val="000405E2"/>
    <w:rsid w:val="00040812"/>
    <w:rsid w:val="000408AF"/>
    <w:rsid w:val="000409C4"/>
    <w:rsid w:val="00040D52"/>
    <w:rsid w:val="00040E29"/>
    <w:rsid w:val="0004118C"/>
    <w:rsid w:val="000413F7"/>
    <w:rsid w:val="0004145E"/>
    <w:rsid w:val="000415FA"/>
    <w:rsid w:val="000416CF"/>
    <w:rsid w:val="0004179A"/>
    <w:rsid w:val="00041D1C"/>
    <w:rsid w:val="00041EE0"/>
    <w:rsid w:val="0004243E"/>
    <w:rsid w:val="000424D3"/>
    <w:rsid w:val="00042655"/>
    <w:rsid w:val="000427E7"/>
    <w:rsid w:val="000429BD"/>
    <w:rsid w:val="00042CA6"/>
    <w:rsid w:val="00042CCB"/>
    <w:rsid w:val="00042F2A"/>
    <w:rsid w:val="00043309"/>
    <w:rsid w:val="00043737"/>
    <w:rsid w:val="00043992"/>
    <w:rsid w:val="000439B8"/>
    <w:rsid w:val="00043B66"/>
    <w:rsid w:val="00043FCA"/>
    <w:rsid w:val="0004409A"/>
    <w:rsid w:val="0004411A"/>
    <w:rsid w:val="00044419"/>
    <w:rsid w:val="000445A0"/>
    <w:rsid w:val="0004470D"/>
    <w:rsid w:val="00044998"/>
    <w:rsid w:val="000449C4"/>
    <w:rsid w:val="00044B4B"/>
    <w:rsid w:val="00044D79"/>
    <w:rsid w:val="00044DF4"/>
    <w:rsid w:val="0004501B"/>
    <w:rsid w:val="000450E4"/>
    <w:rsid w:val="00045174"/>
    <w:rsid w:val="0004527A"/>
    <w:rsid w:val="000456FD"/>
    <w:rsid w:val="00045818"/>
    <w:rsid w:val="00045B09"/>
    <w:rsid w:val="00045C6B"/>
    <w:rsid w:val="00045DC1"/>
    <w:rsid w:val="00045DC5"/>
    <w:rsid w:val="00046252"/>
    <w:rsid w:val="000462DC"/>
    <w:rsid w:val="00046301"/>
    <w:rsid w:val="00046315"/>
    <w:rsid w:val="0004644A"/>
    <w:rsid w:val="00046C9B"/>
    <w:rsid w:val="000470C1"/>
    <w:rsid w:val="000471D6"/>
    <w:rsid w:val="00047407"/>
    <w:rsid w:val="000475E1"/>
    <w:rsid w:val="000477D3"/>
    <w:rsid w:val="0004792D"/>
    <w:rsid w:val="00047C34"/>
    <w:rsid w:val="00047C8E"/>
    <w:rsid w:val="000506D1"/>
    <w:rsid w:val="00050748"/>
    <w:rsid w:val="00050786"/>
    <w:rsid w:val="000507FB"/>
    <w:rsid w:val="00050B65"/>
    <w:rsid w:val="00050EA7"/>
    <w:rsid w:val="0005112F"/>
    <w:rsid w:val="0005140D"/>
    <w:rsid w:val="00051467"/>
    <w:rsid w:val="00051651"/>
    <w:rsid w:val="00051B77"/>
    <w:rsid w:val="000522A5"/>
    <w:rsid w:val="000524D1"/>
    <w:rsid w:val="00052A37"/>
    <w:rsid w:val="00052A88"/>
    <w:rsid w:val="00052B62"/>
    <w:rsid w:val="00053158"/>
    <w:rsid w:val="000535A1"/>
    <w:rsid w:val="000536CB"/>
    <w:rsid w:val="000536FB"/>
    <w:rsid w:val="00053832"/>
    <w:rsid w:val="0005386F"/>
    <w:rsid w:val="00053A6E"/>
    <w:rsid w:val="00053CA0"/>
    <w:rsid w:val="000541FC"/>
    <w:rsid w:val="00054424"/>
    <w:rsid w:val="00054537"/>
    <w:rsid w:val="000547FD"/>
    <w:rsid w:val="00054A9B"/>
    <w:rsid w:val="00054B80"/>
    <w:rsid w:val="00054CA2"/>
    <w:rsid w:val="00054EEC"/>
    <w:rsid w:val="00054F99"/>
    <w:rsid w:val="00055292"/>
    <w:rsid w:val="00055431"/>
    <w:rsid w:val="00055536"/>
    <w:rsid w:val="000556D8"/>
    <w:rsid w:val="00055990"/>
    <w:rsid w:val="00055BAC"/>
    <w:rsid w:val="00055D76"/>
    <w:rsid w:val="00055EF5"/>
    <w:rsid w:val="000562AA"/>
    <w:rsid w:val="0005674D"/>
    <w:rsid w:val="00056928"/>
    <w:rsid w:val="00056A29"/>
    <w:rsid w:val="00056B6B"/>
    <w:rsid w:val="00056C65"/>
    <w:rsid w:val="00056E45"/>
    <w:rsid w:val="00056EA1"/>
    <w:rsid w:val="0005719A"/>
    <w:rsid w:val="000572FD"/>
    <w:rsid w:val="000575F1"/>
    <w:rsid w:val="00057BD9"/>
    <w:rsid w:val="00057DC6"/>
    <w:rsid w:val="00057E54"/>
    <w:rsid w:val="00057FAF"/>
    <w:rsid w:val="00060035"/>
    <w:rsid w:val="000602B6"/>
    <w:rsid w:val="000602B8"/>
    <w:rsid w:val="000603F8"/>
    <w:rsid w:val="0006049E"/>
    <w:rsid w:val="0006071B"/>
    <w:rsid w:val="00060732"/>
    <w:rsid w:val="00060966"/>
    <w:rsid w:val="00060ACC"/>
    <w:rsid w:val="00060BDC"/>
    <w:rsid w:val="00061174"/>
    <w:rsid w:val="00061395"/>
    <w:rsid w:val="000614B5"/>
    <w:rsid w:val="000616B7"/>
    <w:rsid w:val="000618FB"/>
    <w:rsid w:val="000619DC"/>
    <w:rsid w:val="00061B2A"/>
    <w:rsid w:val="00062163"/>
    <w:rsid w:val="000621AB"/>
    <w:rsid w:val="0006272B"/>
    <w:rsid w:val="00062B65"/>
    <w:rsid w:val="00063156"/>
    <w:rsid w:val="0006331C"/>
    <w:rsid w:val="000633B1"/>
    <w:rsid w:val="000634A0"/>
    <w:rsid w:val="0006351C"/>
    <w:rsid w:val="00063935"/>
    <w:rsid w:val="00063F56"/>
    <w:rsid w:val="00063FE2"/>
    <w:rsid w:val="000641BF"/>
    <w:rsid w:val="000641EF"/>
    <w:rsid w:val="00064277"/>
    <w:rsid w:val="00064364"/>
    <w:rsid w:val="000643C1"/>
    <w:rsid w:val="0006465A"/>
    <w:rsid w:val="000646BD"/>
    <w:rsid w:val="00064767"/>
    <w:rsid w:val="000647FF"/>
    <w:rsid w:val="000649AE"/>
    <w:rsid w:val="00064DEF"/>
    <w:rsid w:val="0006521B"/>
    <w:rsid w:val="000652E6"/>
    <w:rsid w:val="00065320"/>
    <w:rsid w:val="0006542C"/>
    <w:rsid w:val="0006545F"/>
    <w:rsid w:val="000654B0"/>
    <w:rsid w:val="000657D6"/>
    <w:rsid w:val="00065B48"/>
    <w:rsid w:val="00065B68"/>
    <w:rsid w:val="00066050"/>
    <w:rsid w:val="000660C9"/>
    <w:rsid w:val="000662B5"/>
    <w:rsid w:val="00066623"/>
    <w:rsid w:val="00066785"/>
    <w:rsid w:val="00066812"/>
    <w:rsid w:val="00066CFF"/>
    <w:rsid w:val="000670F7"/>
    <w:rsid w:val="0006750C"/>
    <w:rsid w:val="00067542"/>
    <w:rsid w:val="000676C9"/>
    <w:rsid w:val="0006787E"/>
    <w:rsid w:val="00067B0E"/>
    <w:rsid w:val="00067BA2"/>
    <w:rsid w:val="00067D80"/>
    <w:rsid w:val="00067E2A"/>
    <w:rsid w:val="00070223"/>
    <w:rsid w:val="00070687"/>
    <w:rsid w:val="000708ED"/>
    <w:rsid w:val="0007156D"/>
    <w:rsid w:val="000715F0"/>
    <w:rsid w:val="000716F5"/>
    <w:rsid w:val="000717D0"/>
    <w:rsid w:val="0007180A"/>
    <w:rsid w:val="000718BC"/>
    <w:rsid w:val="00071E09"/>
    <w:rsid w:val="00072A46"/>
    <w:rsid w:val="00072E77"/>
    <w:rsid w:val="00072F6C"/>
    <w:rsid w:val="00073373"/>
    <w:rsid w:val="000735C8"/>
    <w:rsid w:val="0007389D"/>
    <w:rsid w:val="00073AE7"/>
    <w:rsid w:val="00073B9D"/>
    <w:rsid w:val="000741EE"/>
    <w:rsid w:val="00074253"/>
    <w:rsid w:val="00074594"/>
    <w:rsid w:val="000749AD"/>
    <w:rsid w:val="00074B58"/>
    <w:rsid w:val="00074C24"/>
    <w:rsid w:val="00074CE5"/>
    <w:rsid w:val="00074EA5"/>
    <w:rsid w:val="00075050"/>
    <w:rsid w:val="00075310"/>
    <w:rsid w:val="0007558F"/>
    <w:rsid w:val="00075A6E"/>
    <w:rsid w:val="00075C49"/>
    <w:rsid w:val="00076057"/>
    <w:rsid w:val="00076298"/>
    <w:rsid w:val="000767C2"/>
    <w:rsid w:val="00076C54"/>
    <w:rsid w:val="00076F5D"/>
    <w:rsid w:val="00076F8F"/>
    <w:rsid w:val="000770BC"/>
    <w:rsid w:val="000772AC"/>
    <w:rsid w:val="00077420"/>
    <w:rsid w:val="000774D7"/>
    <w:rsid w:val="00077689"/>
    <w:rsid w:val="000776F2"/>
    <w:rsid w:val="000779E4"/>
    <w:rsid w:val="00077A2A"/>
    <w:rsid w:val="00077CC7"/>
    <w:rsid w:val="00077D73"/>
    <w:rsid w:val="00077E19"/>
    <w:rsid w:val="00077F29"/>
    <w:rsid w:val="00080075"/>
    <w:rsid w:val="000800D4"/>
    <w:rsid w:val="000800D6"/>
    <w:rsid w:val="0008043A"/>
    <w:rsid w:val="00080578"/>
    <w:rsid w:val="00080C72"/>
    <w:rsid w:val="00080E0A"/>
    <w:rsid w:val="0008120D"/>
    <w:rsid w:val="000813EA"/>
    <w:rsid w:val="0008154E"/>
    <w:rsid w:val="00081A11"/>
    <w:rsid w:val="00081B08"/>
    <w:rsid w:val="00081C3D"/>
    <w:rsid w:val="00081C4B"/>
    <w:rsid w:val="00081C65"/>
    <w:rsid w:val="00081CEB"/>
    <w:rsid w:val="00081F9A"/>
    <w:rsid w:val="0008204E"/>
    <w:rsid w:val="0008219B"/>
    <w:rsid w:val="000824CA"/>
    <w:rsid w:val="0008251E"/>
    <w:rsid w:val="00082628"/>
    <w:rsid w:val="0008264A"/>
    <w:rsid w:val="000828D0"/>
    <w:rsid w:val="00082E54"/>
    <w:rsid w:val="00082F4A"/>
    <w:rsid w:val="00083034"/>
    <w:rsid w:val="00083052"/>
    <w:rsid w:val="00083081"/>
    <w:rsid w:val="0008321F"/>
    <w:rsid w:val="0008348B"/>
    <w:rsid w:val="00083573"/>
    <w:rsid w:val="0008387C"/>
    <w:rsid w:val="000839E1"/>
    <w:rsid w:val="00083AF3"/>
    <w:rsid w:val="00083B81"/>
    <w:rsid w:val="00083E05"/>
    <w:rsid w:val="00083E44"/>
    <w:rsid w:val="000842D4"/>
    <w:rsid w:val="000844C2"/>
    <w:rsid w:val="000844F1"/>
    <w:rsid w:val="00084889"/>
    <w:rsid w:val="00084ABB"/>
    <w:rsid w:val="00084F03"/>
    <w:rsid w:val="000854AF"/>
    <w:rsid w:val="000855E4"/>
    <w:rsid w:val="000855EC"/>
    <w:rsid w:val="000859CB"/>
    <w:rsid w:val="00085F07"/>
    <w:rsid w:val="000860B6"/>
    <w:rsid w:val="00086106"/>
    <w:rsid w:val="0008636A"/>
    <w:rsid w:val="00086595"/>
    <w:rsid w:val="000867D0"/>
    <w:rsid w:val="00086B1C"/>
    <w:rsid w:val="000871BA"/>
    <w:rsid w:val="000872F8"/>
    <w:rsid w:val="000873E1"/>
    <w:rsid w:val="0008755B"/>
    <w:rsid w:val="0008784F"/>
    <w:rsid w:val="0008788C"/>
    <w:rsid w:val="00087C85"/>
    <w:rsid w:val="0009024C"/>
    <w:rsid w:val="00090526"/>
    <w:rsid w:val="00090890"/>
    <w:rsid w:val="000909B4"/>
    <w:rsid w:val="00090AE2"/>
    <w:rsid w:val="00090B25"/>
    <w:rsid w:val="00090ED7"/>
    <w:rsid w:val="00090F3B"/>
    <w:rsid w:val="00091065"/>
    <w:rsid w:val="00091153"/>
    <w:rsid w:val="000912DB"/>
    <w:rsid w:val="00091640"/>
    <w:rsid w:val="00091793"/>
    <w:rsid w:val="00091950"/>
    <w:rsid w:val="000919FD"/>
    <w:rsid w:val="00092759"/>
    <w:rsid w:val="00092DE6"/>
    <w:rsid w:val="0009351A"/>
    <w:rsid w:val="0009399F"/>
    <w:rsid w:val="000939B5"/>
    <w:rsid w:val="00093BD7"/>
    <w:rsid w:val="00093BEF"/>
    <w:rsid w:val="00094379"/>
    <w:rsid w:val="0009443C"/>
    <w:rsid w:val="00094B68"/>
    <w:rsid w:val="00094D3A"/>
    <w:rsid w:val="0009501A"/>
    <w:rsid w:val="00095208"/>
    <w:rsid w:val="000952D2"/>
    <w:rsid w:val="0009541B"/>
    <w:rsid w:val="000957A6"/>
    <w:rsid w:val="000959B7"/>
    <w:rsid w:val="00095B46"/>
    <w:rsid w:val="00095B5C"/>
    <w:rsid w:val="00095EFF"/>
    <w:rsid w:val="00096604"/>
    <w:rsid w:val="000966AF"/>
    <w:rsid w:val="00096763"/>
    <w:rsid w:val="00096A50"/>
    <w:rsid w:val="00096BB9"/>
    <w:rsid w:val="000971E5"/>
    <w:rsid w:val="00097418"/>
    <w:rsid w:val="00097507"/>
    <w:rsid w:val="0009761F"/>
    <w:rsid w:val="000976B9"/>
    <w:rsid w:val="00097A9B"/>
    <w:rsid w:val="00097C22"/>
    <w:rsid w:val="00097FC2"/>
    <w:rsid w:val="000A0149"/>
    <w:rsid w:val="000A07D2"/>
    <w:rsid w:val="000A0929"/>
    <w:rsid w:val="000A0BCC"/>
    <w:rsid w:val="000A0DF6"/>
    <w:rsid w:val="000A125C"/>
    <w:rsid w:val="000A1650"/>
    <w:rsid w:val="000A17A4"/>
    <w:rsid w:val="000A18C1"/>
    <w:rsid w:val="000A1A33"/>
    <w:rsid w:val="000A1AE5"/>
    <w:rsid w:val="000A1F2B"/>
    <w:rsid w:val="000A1F49"/>
    <w:rsid w:val="000A1F6A"/>
    <w:rsid w:val="000A2DB7"/>
    <w:rsid w:val="000A2E0F"/>
    <w:rsid w:val="000A2E1B"/>
    <w:rsid w:val="000A3251"/>
    <w:rsid w:val="000A32F9"/>
    <w:rsid w:val="000A342B"/>
    <w:rsid w:val="000A395F"/>
    <w:rsid w:val="000A3A1D"/>
    <w:rsid w:val="000A3A94"/>
    <w:rsid w:val="000A3B25"/>
    <w:rsid w:val="000A3DF7"/>
    <w:rsid w:val="000A3F92"/>
    <w:rsid w:val="000A41AA"/>
    <w:rsid w:val="000A43C0"/>
    <w:rsid w:val="000A4527"/>
    <w:rsid w:val="000A46B1"/>
    <w:rsid w:val="000A47A3"/>
    <w:rsid w:val="000A517C"/>
    <w:rsid w:val="000A57E5"/>
    <w:rsid w:val="000A5847"/>
    <w:rsid w:val="000A58F6"/>
    <w:rsid w:val="000A59C5"/>
    <w:rsid w:val="000A5A78"/>
    <w:rsid w:val="000A5C83"/>
    <w:rsid w:val="000A5CA9"/>
    <w:rsid w:val="000A5D93"/>
    <w:rsid w:val="000A5E7E"/>
    <w:rsid w:val="000A648C"/>
    <w:rsid w:val="000A6507"/>
    <w:rsid w:val="000A6610"/>
    <w:rsid w:val="000A66A3"/>
    <w:rsid w:val="000A69FD"/>
    <w:rsid w:val="000A6B2B"/>
    <w:rsid w:val="000A6BBD"/>
    <w:rsid w:val="000A6BD5"/>
    <w:rsid w:val="000A6D8A"/>
    <w:rsid w:val="000A6EB9"/>
    <w:rsid w:val="000A70F7"/>
    <w:rsid w:val="000A7138"/>
    <w:rsid w:val="000A7508"/>
    <w:rsid w:val="000A75B1"/>
    <w:rsid w:val="000A791B"/>
    <w:rsid w:val="000A7977"/>
    <w:rsid w:val="000A7A0A"/>
    <w:rsid w:val="000A7A7C"/>
    <w:rsid w:val="000A7D3E"/>
    <w:rsid w:val="000A7F7E"/>
    <w:rsid w:val="000A7FB0"/>
    <w:rsid w:val="000B0581"/>
    <w:rsid w:val="000B05AA"/>
    <w:rsid w:val="000B070D"/>
    <w:rsid w:val="000B08C3"/>
    <w:rsid w:val="000B0AF7"/>
    <w:rsid w:val="000B0FA0"/>
    <w:rsid w:val="000B18DB"/>
    <w:rsid w:val="000B190C"/>
    <w:rsid w:val="000B1E1D"/>
    <w:rsid w:val="000B1E64"/>
    <w:rsid w:val="000B215C"/>
    <w:rsid w:val="000B2496"/>
    <w:rsid w:val="000B296F"/>
    <w:rsid w:val="000B2EC3"/>
    <w:rsid w:val="000B3217"/>
    <w:rsid w:val="000B3278"/>
    <w:rsid w:val="000B36F5"/>
    <w:rsid w:val="000B3825"/>
    <w:rsid w:val="000B3839"/>
    <w:rsid w:val="000B3987"/>
    <w:rsid w:val="000B3A57"/>
    <w:rsid w:val="000B3C6A"/>
    <w:rsid w:val="000B407A"/>
    <w:rsid w:val="000B4166"/>
    <w:rsid w:val="000B4947"/>
    <w:rsid w:val="000B4A13"/>
    <w:rsid w:val="000B4C82"/>
    <w:rsid w:val="000B4DBB"/>
    <w:rsid w:val="000B502B"/>
    <w:rsid w:val="000B5162"/>
    <w:rsid w:val="000B530B"/>
    <w:rsid w:val="000B54CF"/>
    <w:rsid w:val="000B54F7"/>
    <w:rsid w:val="000B5698"/>
    <w:rsid w:val="000B57BE"/>
    <w:rsid w:val="000B59AA"/>
    <w:rsid w:val="000B59F0"/>
    <w:rsid w:val="000B5B85"/>
    <w:rsid w:val="000B5C13"/>
    <w:rsid w:val="000B5C8F"/>
    <w:rsid w:val="000B5E53"/>
    <w:rsid w:val="000B609F"/>
    <w:rsid w:val="000B60AB"/>
    <w:rsid w:val="000B63DD"/>
    <w:rsid w:val="000B6406"/>
    <w:rsid w:val="000B6437"/>
    <w:rsid w:val="000B66D6"/>
    <w:rsid w:val="000B67C7"/>
    <w:rsid w:val="000B67E7"/>
    <w:rsid w:val="000B6E12"/>
    <w:rsid w:val="000B7056"/>
    <w:rsid w:val="000B7080"/>
    <w:rsid w:val="000B7468"/>
    <w:rsid w:val="000B74D5"/>
    <w:rsid w:val="000B7641"/>
    <w:rsid w:val="000B79CE"/>
    <w:rsid w:val="000B7C14"/>
    <w:rsid w:val="000B7E61"/>
    <w:rsid w:val="000C028A"/>
    <w:rsid w:val="000C03E4"/>
    <w:rsid w:val="000C0802"/>
    <w:rsid w:val="000C0A27"/>
    <w:rsid w:val="000C0AD5"/>
    <w:rsid w:val="000C0E9E"/>
    <w:rsid w:val="000C0FA9"/>
    <w:rsid w:val="000C1525"/>
    <w:rsid w:val="000C193D"/>
    <w:rsid w:val="000C1CF1"/>
    <w:rsid w:val="000C1D8C"/>
    <w:rsid w:val="000C1D9A"/>
    <w:rsid w:val="000C1EAC"/>
    <w:rsid w:val="000C1F49"/>
    <w:rsid w:val="000C2108"/>
    <w:rsid w:val="000C21B7"/>
    <w:rsid w:val="000C2370"/>
    <w:rsid w:val="000C2454"/>
    <w:rsid w:val="000C2820"/>
    <w:rsid w:val="000C2AF0"/>
    <w:rsid w:val="000C2B72"/>
    <w:rsid w:val="000C2DAB"/>
    <w:rsid w:val="000C2F2C"/>
    <w:rsid w:val="000C3021"/>
    <w:rsid w:val="000C303A"/>
    <w:rsid w:val="000C37D1"/>
    <w:rsid w:val="000C3834"/>
    <w:rsid w:val="000C393A"/>
    <w:rsid w:val="000C3A77"/>
    <w:rsid w:val="000C3AB1"/>
    <w:rsid w:val="000C3D26"/>
    <w:rsid w:val="000C441D"/>
    <w:rsid w:val="000C4747"/>
    <w:rsid w:val="000C4A36"/>
    <w:rsid w:val="000C4DF7"/>
    <w:rsid w:val="000C4E5E"/>
    <w:rsid w:val="000C5080"/>
    <w:rsid w:val="000C51CA"/>
    <w:rsid w:val="000C55DD"/>
    <w:rsid w:val="000C561F"/>
    <w:rsid w:val="000C5ED8"/>
    <w:rsid w:val="000C6016"/>
    <w:rsid w:val="000C64A2"/>
    <w:rsid w:val="000C64F0"/>
    <w:rsid w:val="000C6684"/>
    <w:rsid w:val="000C6801"/>
    <w:rsid w:val="000C6AE0"/>
    <w:rsid w:val="000C6C1A"/>
    <w:rsid w:val="000C6D4B"/>
    <w:rsid w:val="000C7008"/>
    <w:rsid w:val="000C7BC3"/>
    <w:rsid w:val="000D0066"/>
    <w:rsid w:val="000D0106"/>
    <w:rsid w:val="000D02B5"/>
    <w:rsid w:val="000D07EA"/>
    <w:rsid w:val="000D08AB"/>
    <w:rsid w:val="000D0B39"/>
    <w:rsid w:val="000D0DF9"/>
    <w:rsid w:val="000D0F55"/>
    <w:rsid w:val="000D1EA3"/>
    <w:rsid w:val="000D1FF9"/>
    <w:rsid w:val="000D230C"/>
    <w:rsid w:val="000D25D3"/>
    <w:rsid w:val="000D25F0"/>
    <w:rsid w:val="000D2929"/>
    <w:rsid w:val="000D2B89"/>
    <w:rsid w:val="000D2D2A"/>
    <w:rsid w:val="000D2EEE"/>
    <w:rsid w:val="000D3CB1"/>
    <w:rsid w:val="000D3EF1"/>
    <w:rsid w:val="000D4218"/>
    <w:rsid w:val="000D43FC"/>
    <w:rsid w:val="000D45B8"/>
    <w:rsid w:val="000D49BD"/>
    <w:rsid w:val="000D4BAC"/>
    <w:rsid w:val="000D4E22"/>
    <w:rsid w:val="000D5290"/>
    <w:rsid w:val="000D539B"/>
    <w:rsid w:val="000D5998"/>
    <w:rsid w:val="000D6185"/>
    <w:rsid w:val="000D6239"/>
    <w:rsid w:val="000D63D3"/>
    <w:rsid w:val="000D65EE"/>
    <w:rsid w:val="000D6627"/>
    <w:rsid w:val="000D69AA"/>
    <w:rsid w:val="000D6AFA"/>
    <w:rsid w:val="000D6DE4"/>
    <w:rsid w:val="000D6EDC"/>
    <w:rsid w:val="000D73CD"/>
    <w:rsid w:val="000D7564"/>
    <w:rsid w:val="000D78FC"/>
    <w:rsid w:val="000D7914"/>
    <w:rsid w:val="000D7FBD"/>
    <w:rsid w:val="000E0638"/>
    <w:rsid w:val="000E0885"/>
    <w:rsid w:val="000E0E5A"/>
    <w:rsid w:val="000E0ED0"/>
    <w:rsid w:val="000E0F29"/>
    <w:rsid w:val="000E1028"/>
    <w:rsid w:val="000E11A8"/>
    <w:rsid w:val="000E174B"/>
    <w:rsid w:val="000E1A62"/>
    <w:rsid w:val="000E1C06"/>
    <w:rsid w:val="000E1DFB"/>
    <w:rsid w:val="000E2077"/>
    <w:rsid w:val="000E21A0"/>
    <w:rsid w:val="000E260C"/>
    <w:rsid w:val="000E284C"/>
    <w:rsid w:val="000E29AD"/>
    <w:rsid w:val="000E2E78"/>
    <w:rsid w:val="000E3030"/>
    <w:rsid w:val="000E304C"/>
    <w:rsid w:val="000E30A5"/>
    <w:rsid w:val="000E37A8"/>
    <w:rsid w:val="000E3A0B"/>
    <w:rsid w:val="000E3B50"/>
    <w:rsid w:val="000E3D84"/>
    <w:rsid w:val="000E428E"/>
    <w:rsid w:val="000E4322"/>
    <w:rsid w:val="000E4398"/>
    <w:rsid w:val="000E451E"/>
    <w:rsid w:val="000E4727"/>
    <w:rsid w:val="000E4859"/>
    <w:rsid w:val="000E49FD"/>
    <w:rsid w:val="000E4C34"/>
    <w:rsid w:val="000E4FAB"/>
    <w:rsid w:val="000E50FA"/>
    <w:rsid w:val="000E5328"/>
    <w:rsid w:val="000E58B4"/>
    <w:rsid w:val="000E5991"/>
    <w:rsid w:val="000E5BAA"/>
    <w:rsid w:val="000E5C56"/>
    <w:rsid w:val="000E5DEB"/>
    <w:rsid w:val="000E5E71"/>
    <w:rsid w:val="000E671B"/>
    <w:rsid w:val="000E696D"/>
    <w:rsid w:val="000E714A"/>
    <w:rsid w:val="000E746A"/>
    <w:rsid w:val="000E790D"/>
    <w:rsid w:val="000E7B0C"/>
    <w:rsid w:val="000F0027"/>
    <w:rsid w:val="000F0586"/>
    <w:rsid w:val="000F06B4"/>
    <w:rsid w:val="000F0A5F"/>
    <w:rsid w:val="000F0FF7"/>
    <w:rsid w:val="000F10C8"/>
    <w:rsid w:val="000F1344"/>
    <w:rsid w:val="000F167E"/>
    <w:rsid w:val="000F1762"/>
    <w:rsid w:val="000F1E02"/>
    <w:rsid w:val="000F1F63"/>
    <w:rsid w:val="000F20CF"/>
    <w:rsid w:val="000F211E"/>
    <w:rsid w:val="000F2588"/>
    <w:rsid w:val="000F2663"/>
    <w:rsid w:val="000F2825"/>
    <w:rsid w:val="000F2B8A"/>
    <w:rsid w:val="000F2E58"/>
    <w:rsid w:val="000F2EB6"/>
    <w:rsid w:val="000F32BC"/>
    <w:rsid w:val="000F346E"/>
    <w:rsid w:val="000F3850"/>
    <w:rsid w:val="000F38B7"/>
    <w:rsid w:val="000F394F"/>
    <w:rsid w:val="000F3AE9"/>
    <w:rsid w:val="000F3D7D"/>
    <w:rsid w:val="000F3DF7"/>
    <w:rsid w:val="000F3F0E"/>
    <w:rsid w:val="000F42E6"/>
    <w:rsid w:val="000F450A"/>
    <w:rsid w:val="000F45A4"/>
    <w:rsid w:val="000F467B"/>
    <w:rsid w:val="000F4B41"/>
    <w:rsid w:val="000F4BCE"/>
    <w:rsid w:val="000F4E74"/>
    <w:rsid w:val="000F4F62"/>
    <w:rsid w:val="000F5011"/>
    <w:rsid w:val="000F5214"/>
    <w:rsid w:val="000F527F"/>
    <w:rsid w:val="000F5464"/>
    <w:rsid w:val="000F5F70"/>
    <w:rsid w:val="000F5F8E"/>
    <w:rsid w:val="000F6087"/>
    <w:rsid w:val="000F623C"/>
    <w:rsid w:val="000F6350"/>
    <w:rsid w:val="000F638D"/>
    <w:rsid w:val="000F63A2"/>
    <w:rsid w:val="000F64E9"/>
    <w:rsid w:val="000F6B7C"/>
    <w:rsid w:val="000F6E39"/>
    <w:rsid w:val="000F709C"/>
    <w:rsid w:val="000F7223"/>
    <w:rsid w:val="000F72E4"/>
    <w:rsid w:val="000F776A"/>
    <w:rsid w:val="000F79E1"/>
    <w:rsid w:val="000F7CC6"/>
    <w:rsid w:val="000F7FAD"/>
    <w:rsid w:val="0010024C"/>
    <w:rsid w:val="001003D3"/>
    <w:rsid w:val="00100538"/>
    <w:rsid w:val="00100F82"/>
    <w:rsid w:val="00101067"/>
    <w:rsid w:val="001010A7"/>
    <w:rsid w:val="00101260"/>
    <w:rsid w:val="00101681"/>
    <w:rsid w:val="00101AD2"/>
    <w:rsid w:val="00101B03"/>
    <w:rsid w:val="00101C8C"/>
    <w:rsid w:val="00101F02"/>
    <w:rsid w:val="0010232F"/>
    <w:rsid w:val="001024E7"/>
    <w:rsid w:val="00102D15"/>
    <w:rsid w:val="00102D7F"/>
    <w:rsid w:val="00102D82"/>
    <w:rsid w:val="00102DF5"/>
    <w:rsid w:val="00102E75"/>
    <w:rsid w:val="00103073"/>
    <w:rsid w:val="0010308A"/>
    <w:rsid w:val="001030C5"/>
    <w:rsid w:val="0010338B"/>
    <w:rsid w:val="001033DA"/>
    <w:rsid w:val="00103471"/>
    <w:rsid w:val="00103973"/>
    <w:rsid w:val="001039A7"/>
    <w:rsid w:val="00103DC1"/>
    <w:rsid w:val="00103F83"/>
    <w:rsid w:val="001041BF"/>
    <w:rsid w:val="0010431F"/>
    <w:rsid w:val="00104470"/>
    <w:rsid w:val="001044FE"/>
    <w:rsid w:val="001045E3"/>
    <w:rsid w:val="0010474A"/>
    <w:rsid w:val="00104910"/>
    <w:rsid w:val="00104C59"/>
    <w:rsid w:val="00104E6E"/>
    <w:rsid w:val="00104F3B"/>
    <w:rsid w:val="00104FDB"/>
    <w:rsid w:val="00105048"/>
    <w:rsid w:val="001051DA"/>
    <w:rsid w:val="0010586C"/>
    <w:rsid w:val="001058E3"/>
    <w:rsid w:val="00105ACD"/>
    <w:rsid w:val="00105F07"/>
    <w:rsid w:val="00106070"/>
    <w:rsid w:val="001063E6"/>
    <w:rsid w:val="00106AAE"/>
    <w:rsid w:val="00106B51"/>
    <w:rsid w:val="00106C41"/>
    <w:rsid w:val="00106E5C"/>
    <w:rsid w:val="00107386"/>
    <w:rsid w:val="00107885"/>
    <w:rsid w:val="00107A71"/>
    <w:rsid w:val="00107B66"/>
    <w:rsid w:val="00107D05"/>
    <w:rsid w:val="00107E9E"/>
    <w:rsid w:val="00107EAF"/>
    <w:rsid w:val="001102D5"/>
    <w:rsid w:val="0011047A"/>
    <w:rsid w:val="00110663"/>
    <w:rsid w:val="001106DA"/>
    <w:rsid w:val="0011095D"/>
    <w:rsid w:val="00110E5A"/>
    <w:rsid w:val="00110FB6"/>
    <w:rsid w:val="00110FDA"/>
    <w:rsid w:val="001116CD"/>
    <w:rsid w:val="0011176A"/>
    <w:rsid w:val="00111A36"/>
    <w:rsid w:val="0011229A"/>
    <w:rsid w:val="0011248D"/>
    <w:rsid w:val="00112C8F"/>
    <w:rsid w:val="00112D17"/>
    <w:rsid w:val="00112D55"/>
    <w:rsid w:val="00112D5F"/>
    <w:rsid w:val="00112DF9"/>
    <w:rsid w:val="00112F43"/>
    <w:rsid w:val="00112FCF"/>
    <w:rsid w:val="001130E2"/>
    <w:rsid w:val="001132E6"/>
    <w:rsid w:val="001137E9"/>
    <w:rsid w:val="001139BE"/>
    <w:rsid w:val="00113B71"/>
    <w:rsid w:val="00113C1C"/>
    <w:rsid w:val="00113DFB"/>
    <w:rsid w:val="00114589"/>
    <w:rsid w:val="00114981"/>
    <w:rsid w:val="00114CAE"/>
    <w:rsid w:val="00114F70"/>
    <w:rsid w:val="001150A8"/>
    <w:rsid w:val="00115177"/>
    <w:rsid w:val="00115205"/>
    <w:rsid w:val="0011544E"/>
    <w:rsid w:val="00115D41"/>
    <w:rsid w:val="00115EBC"/>
    <w:rsid w:val="00115EEA"/>
    <w:rsid w:val="0011611A"/>
    <w:rsid w:val="00117023"/>
    <w:rsid w:val="001175C4"/>
    <w:rsid w:val="00117992"/>
    <w:rsid w:val="00117B67"/>
    <w:rsid w:val="00117EE8"/>
    <w:rsid w:val="001200AE"/>
    <w:rsid w:val="001203C7"/>
    <w:rsid w:val="0012066B"/>
    <w:rsid w:val="00120F72"/>
    <w:rsid w:val="0012102A"/>
    <w:rsid w:val="00121131"/>
    <w:rsid w:val="00121364"/>
    <w:rsid w:val="001217D6"/>
    <w:rsid w:val="00121C46"/>
    <w:rsid w:val="00121D6A"/>
    <w:rsid w:val="00122193"/>
    <w:rsid w:val="0012222E"/>
    <w:rsid w:val="001222B4"/>
    <w:rsid w:val="00122460"/>
    <w:rsid w:val="00122525"/>
    <w:rsid w:val="0012261E"/>
    <w:rsid w:val="00122D62"/>
    <w:rsid w:val="0012309F"/>
    <w:rsid w:val="00123117"/>
    <w:rsid w:val="00123340"/>
    <w:rsid w:val="001234FB"/>
    <w:rsid w:val="001238B5"/>
    <w:rsid w:val="001239B4"/>
    <w:rsid w:val="00123AFA"/>
    <w:rsid w:val="00123CBC"/>
    <w:rsid w:val="001240A3"/>
    <w:rsid w:val="001240AD"/>
    <w:rsid w:val="00124106"/>
    <w:rsid w:val="0012473C"/>
    <w:rsid w:val="00124871"/>
    <w:rsid w:val="00124971"/>
    <w:rsid w:val="00124D4E"/>
    <w:rsid w:val="00124DA0"/>
    <w:rsid w:val="00124EE4"/>
    <w:rsid w:val="00125121"/>
    <w:rsid w:val="00125456"/>
    <w:rsid w:val="00125B29"/>
    <w:rsid w:val="00125B43"/>
    <w:rsid w:val="00125BC1"/>
    <w:rsid w:val="0012625A"/>
    <w:rsid w:val="001262C4"/>
    <w:rsid w:val="00126348"/>
    <w:rsid w:val="0012647F"/>
    <w:rsid w:val="00126825"/>
    <w:rsid w:val="00126C20"/>
    <w:rsid w:val="00126D75"/>
    <w:rsid w:val="00126FB0"/>
    <w:rsid w:val="00127124"/>
    <w:rsid w:val="00127A43"/>
    <w:rsid w:val="00127ADB"/>
    <w:rsid w:val="00127AE7"/>
    <w:rsid w:val="00127E9C"/>
    <w:rsid w:val="00127F69"/>
    <w:rsid w:val="00130555"/>
    <w:rsid w:val="0013073A"/>
    <w:rsid w:val="0013088C"/>
    <w:rsid w:val="00130A93"/>
    <w:rsid w:val="00130B00"/>
    <w:rsid w:val="00130DD3"/>
    <w:rsid w:val="00130FE2"/>
    <w:rsid w:val="0013109E"/>
    <w:rsid w:val="0013129A"/>
    <w:rsid w:val="00131346"/>
    <w:rsid w:val="001314C6"/>
    <w:rsid w:val="0013160A"/>
    <w:rsid w:val="0013186B"/>
    <w:rsid w:val="00131AEC"/>
    <w:rsid w:val="00131C41"/>
    <w:rsid w:val="00131DB2"/>
    <w:rsid w:val="00131ED1"/>
    <w:rsid w:val="00132178"/>
    <w:rsid w:val="00132243"/>
    <w:rsid w:val="00132765"/>
    <w:rsid w:val="00132C6E"/>
    <w:rsid w:val="00132CA0"/>
    <w:rsid w:val="00132D46"/>
    <w:rsid w:val="00132DFD"/>
    <w:rsid w:val="0013300D"/>
    <w:rsid w:val="0013359F"/>
    <w:rsid w:val="001335F8"/>
    <w:rsid w:val="001339A5"/>
    <w:rsid w:val="00134744"/>
    <w:rsid w:val="00135025"/>
    <w:rsid w:val="0013508A"/>
    <w:rsid w:val="00135234"/>
    <w:rsid w:val="001353B5"/>
    <w:rsid w:val="0013544C"/>
    <w:rsid w:val="00135613"/>
    <w:rsid w:val="00135A40"/>
    <w:rsid w:val="00135B7C"/>
    <w:rsid w:val="00135BD9"/>
    <w:rsid w:val="00136378"/>
    <w:rsid w:val="001364B1"/>
    <w:rsid w:val="001365B8"/>
    <w:rsid w:val="00136613"/>
    <w:rsid w:val="0013671F"/>
    <w:rsid w:val="00136A35"/>
    <w:rsid w:val="00136A74"/>
    <w:rsid w:val="00136BE5"/>
    <w:rsid w:val="0013703A"/>
    <w:rsid w:val="00137431"/>
    <w:rsid w:val="001375C4"/>
    <w:rsid w:val="001376DD"/>
    <w:rsid w:val="00137706"/>
    <w:rsid w:val="0013771C"/>
    <w:rsid w:val="001379F4"/>
    <w:rsid w:val="00137B54"/>
    <w:rsid w:val="00137EE2"/>
    <w:rsid w:val="001400ED"/>
    <w:rsid w:val="00140D73"/>
    <w:rsid w:val="00140F20"/>
    <w:rsid w:val="001413FA"/>
    <w:rsid w:val="0014159F"/>
    <w:rsid w:val="0014191D"/>
    <w:rsid w:val="001419D5"/>
    <w:rsid w:val="00142648"/>
    <w:rsid w:val="00142723"/>
    <w:rsid w:val="0014273B"/>
    <w:rsid w:val="00142A00"/>
    <w:rsid w:val="00142C68"/>
    <w:rsid w:val="00143014"/>
    <w:rsid w:val="00143388"/>
    <w:rsid w:val="001433BE"/>
    <w:rsid w:val="001436CA"/>
    <w:rsid w:val="00143947"/>
    <w:rsid w:val="001439AE"/>
    <w:rsid w:val="00143AE0"/>
    <w:rsid w:val="00143DC1"/>
    <w:rsid w:val="001442AD"/>
    <w:rsid w:val="0014464B"/>
    <w:rsid w:val="00144800"/>
    <w:rsid w:val="0014496C"/>
    <w:rsid w:val="001449FE"/>
    <w:rsid w:val="0014517C"/>
    <w:rsid w:val="001453DB"/>
    <w:rsid w:val="001454E2"/>
    <w:rsid w:val="00145512"/>
    <w:rsid w:val="0014580A"/>
    <w:rsid w:val="00145A23"/>
    <w:rsid w:val="00145AF3"/>
    <w:rsid w:val="00145DA3"/>
    <w:rsid w:val="00145E39"/>
    <w:rsid w:val="00145EFF"/>
    <w:rsid w:val="00145F7A"/>
    <w:rsid w:val="00145FA3"/>
    <w:rsid w:val="0014600E"/>
    <w:rsid w:val="001462BB"/>
    <w:rsid w:val="00146402"/>
    <w:rsid w:val="001464AE"/>
    <w:rsid w:val="0014672B"/>
    <w:rsid w:val="00146841"/>
    <w:rsid w:val="00146868"/>
    <w:rsid w:val="001471C7"/>
    <w:rsid w:val="0014748D"/>
    <w:rsid w:val="001477BD"/>
    <w:rsid w:val="0014786A"/>
    <w:rsid w:val="00147892"/>
    <w:rsid w:val="0014798B"/>
    <w:rsid w:val="00147A2E"/>
    <w:rsid w:val="00147D65"/>
    <w:rsid w:val="00147F1C"/>
    <w:rsid w:val="00150686"/>
    <w:rsid w:val="0015077F"/>
    <w:rsid w:val="0015086D"/>
    <w:rsid w:val="00150AE5"/>
    <w:rsid w:val="001510F7"/>
    <w:rsid w:val="001511BA"/>
    <w:rsid w:val="0015124E"/>
    <w:rsid w:val="00151799"/>
    <w:rsid w:val="00151AEF"/>
    <w:rsid w:val="00151DD8"/>
    <w:rsid w:val="00152558"/>
    <w:rsid w:val="00152BF0"/>
    <w:rsid w:val="00152C50"/>
    <w:rsid w:val="00153360"/>
    <w:rsid w:val="00153498"/>
    <w:rsid w:val="001534B7"/>
    <w:rsid w:val="00153A5C"/>
    <w:rsid w:val="00153DBE"/>
    <w:rsid w:val="00153F05"/>
    <w:rsid w:val="00153F1C"/>
    <w:rsid w:val="00154330"/>
    <w:rsid w:val="00154509"/>
    <w:rsid w:val="00154D9E"/>
    <w:rsid w:val="00154DD7"/>
    <w:rsid w:val="00154E11"/>
    <w:rsid w:val="00154E75"/>
    <w:rsid w:val="00155212"/>
    <w:rsid w:val="00155E18"/>
    <w:rsid w:val="00155F5D"/>
    <w:rsid w:val="00156532"/>
    <w:rsid w:val="0015653E"/>
    <w:rsid w:val="001567A5"/>
    <w:rsid w:val="00156BA0"/>
    <w:rsid w:val="00156D36"/>
    <w:rsid w:val="00157012"/>
    <w:rsid w:val="0015732E"/>
    <w:rsid w:val="00157391"/>
    <w:rsid w:val="001573FA"/>
    <w:rsid w:val="00157402"/>
    <w:rsid w:val="001574B2"/>
    <w:rsid w:val="001579AA"/>
    <w:rsid w:val="00157B12"/>
    <w:rsid w:val="00157C3F"/>
    <w:rsid w:val="001600EF"/>
    <w:rsid w:val="0016034F"/>
    <w:rsid w:val="0016053D"/>
    <w:rsid w:val="00160696"/>
    <w:rsid w:val="001606CC"/>
    <w:rsid w:val="00160CA9"/>
    <w:rsid w:val="00160CE1"/>
    <w:rsid w:val="00160DBF"/>
    <w:rsid w:val="00160FCB"/>
    <w:rsid w:val="00161150"/>
    <w:rsid w:val="00161277"/>
    <w:rsid w:val="001616DC"/>
    <w:rsid w:val="0016176F"/>
    <w:rsid w:val="00161A02"/>
    <w:rsid w:val="00161A2C"/>
    <w:rsid w:val="00161E81"/>
    <w:rsid w:val="00162139"/>
    <w:rsid w:val="0016254E"/>
    <w:rsid w:val="00162558"/>
    <w:rsid w:val="00162986"/>
    <w:rsid w:val="00162A29"/>
    <w:rsid w:val="00162CEA"/>
    <w:rsid w:val="00162DC5"/>
    <w:rsid w:val="00162EBD"/>
    <w:rsid w:val="00163179"/>
    <w:rsid w:val="00163478"/>
    <w:rsid w:val="0016359C"/>
    <w:rsid w:val="001635CD"/>
    <w:rsid w:val="001635D3"/>
    <w:rsid w:val="00163739"/>
    <w:rsid w:val="0016385A"/>
    <w:rsid w:val="00163941"/>
    <w:rsid w:val="00163ECF"/>
    <w:rsid w:val="00164004"/>
    <w:rsid w:val="00164011"/>
    <w:rsid w:val="001640A6"/>
    <w:rsid w:val="001641EB"/>
    <w:rsid w:val="001643A6"/>
    <w:rsid w:val="001644E1"/>
    <w:rsid w:val="00164758"/>
    <w:rsid w:val="00164776"/>
    <w:rsid w:val="00164940"/>
    <w:rsid w:val="00164A86"/>
    <w:rsid w:val="00164C78"/>
    <w:rsid w:val="0016539A"/>
    <w:rsid w:val="0016553C"/>
    <w:rsid w:val="00165DA6"/>
    <w:rsid w:val="00165E94"/>
    <w:rsid w:val="00166238"/>
    <w:rsid w:val="0016628B"/>
    <w:rsid w:val="0016641F"/>
    <w:rsid w:val="00166523"/>
    <w:rsid w:val="001666DE"/>
    <w:rsid w:val="0016683C"/>
    <w:rsid w:val="00166A14"/>
    <w:rsid w:val="00166E62"/>
    <w:rsid w:val="00166FF9"/>
    <w:rsid w:val="0016721C"/>
    <w:rsid w:val="0016731E"/>
    <w:rsid w:val="00167343"/>
    <w:rsid w:val="00170497"/>
    <w:rsid w:val="001708EB"/>
    <w:rsid w:val="00170A71"/>
    <w:rsid w:val="00170C2F"/>
    <w:rsid w:val="00170D29"/>
    <w:rsid w:val="00170D74"/>
    <w:rsid w:val="001713DC"/>
    <w:rsid w:val="001714D9"/>
    <w:rsid w:val="0017176A"/>
    <w:rsid w:val="001721D4"/>
    <w:rsid w:val="00172376"/>
    <w:rsid w:val="00172628"/>
    <w:rsid w:val="001727AF"/>
    <w:rsid w:val="00172A43"/>
    <w:rsid w:val="00172D28"/>
    <w:rsid w:val="00172EFD"/>
    <w:rsid w:val="001731C4"/>
    <w:rsid w:val="001733C4"/>
    <w:rsid w:val="00173770"/>
    <w:rsid w:val="00173B29"/>
    <w:rsid w:val="00173DD5"/>
    <w:rsid w:val="00174021"/>
    <w:rsid w:val="00174026"/>
    <w:rsid w:val="00174111"/>
    <w:rsid w:val="001741A1"/>
    <w:rsid w:val="001743EE"/>
    <w:rsid w:val="00174875"/>
    <w:rsid w:val="001748C5"/>
    <w:rsid w:val="001749C5"/>
    <w:rsid w:val="001749EF"/>
    <w:rsid w:val="00174AFA"/>
    <w:rsid w:val="00174C9C"/>
    <w:rsid w:val="00175086"/>
    <w:rsid w:val="001750F6"/>
    <w:rsid w:val="00175351"/>
    <w:rsid w:val="00175439"/>
    <w:rsid w:val="00175750"/>
    <w:rsid w:val="00175964"/>
    <w:rsid w:val="00175AB7"/>
    <w:rsid w:val="00175AEF"/>
    <w:rsid w:val="00175C1D"/>
    <w:rsid w:val="00175DEA"/>
    <w:rsid w:val="00175F15"/>
    <w:rsid w:val="00175FDE"/>
    <w:rsid w:val="00176075"/>
    <w:rsid w:val="001760C9"/>
    <w:rsid w:val="00176325"/>
    <w:rsid w:val="001766EE"/>
    <w:rsid w:val="00176886"/>
    <w:rsid w:val="00176C42"/>
    <w:rsid w:val="00176EC9"/>
    <w:rsid w:val="00177052"/>
    <w:rsid w:val="00177982"/>
    <w:rsid w:val="00177F2D"/>
    <w:rsid w:val="001800C5"/>
    <w:rsid w:val="001800DA"/>
    <w:rsid w:val="00180193"/>
    <w:rsid w:val="00180E84"/>
    <w:rsid w:val="001811DA"/>
    <w:rsid w:val="001815D5"/>
    <w:rsid w:val="0018165F"/>
    <w:rsid w:val="00181B12"/>
    <w:rsid w:val="00181C7C"/>
    <w:rsid w:val="00181DED"/>
    <w:rsid w:val="00181FBE"/>
    <w:rsid w:val="00182579"/>
    <w:rsid w:val="00182BB8"/>
    <w:rsid w:val="00182C63"/>
    <w:rsid w:val="00182DCE"/>
    <w:rsid w:val="001837E2"/>
    <w:rsid w:val="00183E56"/>
    <w:rsid w:val="00184354"/>
    <w:rsid w:val="00184958"/>
    <w:rsid w:val="00184BC1"/>
    <w:rsid w:val="00184ED1"/>
    <w:rsid w:val="001853F9"/>
    <w:rsid w:val="0018542E"/>
    <w:rsid w:val="0018580F"/>
    <w:rsid w:val="00185EAB"/>
    <w:rsid w:val="00185F10"/>
    <w:rsid w:val="001862B4"/>
    <w:rsid w:val="001863D5"/>
    <w:rsid w:val="001864A9"/>
    <w:rsid w:val="00186500"/>
    <w:rsid w:val="00186BE9"/>
    <w:rsid w:val="00186F53"/>
    <w:rsid w:val="00187029"/>
    <w:rsid w:val="0018719A"/>
    <w:rsid w:val="001871AC"/>
    <w:rsid w:val="00187245"/>
    <w:rsid w:val="001879D3"/>
    <w:rsid w:val="00187EB9"/>
    <w:rsid w:val="00190990"/>
    <w:rsid w:val="00191317"/>
    <w:rsid w:val="001917DE"/>
    <w:rsid w:val="00191AC3"/>
    <w:rsid w:val="00191AE5"/>
    <w:rsid w:val="00191C91"/>
    <w:rsid w:val="001923F1"/>
    <w:rsid w:val="001929BF"/>
    <w:rsid w:val="00192E40"/>
    <w:rsid w:val="00193020"/>
    <w:rsid w:val="001930F0"/>
    <w:rsid w:val="001931C8"/>
    <w:rsid w:val="001931E6"/>
    <w:rsid w:val="00193CCD"/>
    <w:rsid w:val="00193DA6"/>
    <w:rsid w:val="00194126"/>
    <w:rsid w:val="0019414F"/>
    <w:rsid w:val="00194228"/>
    <w:rsid w:val="001943C5"/>
    <w:rsid w:val="001948F2"/>
    <w:rsid w:val="00194C8B"/>
    <w:rsid w:val="00195029"/>
    <w:rsid w:val="001950A6"/>
    <w:rsid w:val="001952FD"/>
    <w:rsid w:val="00195870"/>
    <w:rsid w:val="00195920"/>
    <w:rsid w:val="001959AD"/>
    <w:rsid w:val="00195A2C"/>
    <w:rsid w:val="00195E6A"/>
    <w:rsid w:val="00195F0E"/>
    <w:rsid w:val="00196246"/>
    <w:rsid w:val="00196570"/>
    <w:rsid w:val="00196C6F"/>
    <w:rsid w:val="00196D29"/>
    <w:rsid w:val="00196E01"/>
    <w:rsid w:val="00197037"/>
    <w:rsid w:val="001973C7"/>
    <w:rsid w:val="00197976"/>
    <w:rsid w:val="00197F16"/>
    <w:rsid w:val="001A0025"/>
    <w:rsid w:val="001A0646"/>
    <w:rsid w:val="001A0B3F"/>
    <w:rsid w:val="001A0CC2"/>
    <w:rsid w:val="001A1091"/>
    <w:rsid w:val="001A11EC"/>
    <w:rsid w:val="001A14F3"/>
    <w:rsid w:val="001A1677"/>
    <w:rsid w:val="001A167D"/>
    <w:rsid w:val="001A1927"/>
    <w:rsid w:val="001A1AD8"/>
    <w:rsid w:val="001A21CA"/>
    <w:rsid w:val="001A22BC"/>
    <w:rsid w:val="001A23C9"/>
    <w:rsid w:val="001A2BDB"/>
    <w:rsid w:val="001A31B4"/>
    <w:rsid w:val="001A32EE"/>
    <w:rsid w:val="001A33CD"/>
    <w:rsid w:val="001A39D0"/>
    <w:rsid w:val="001A3DB8"/>
    <w:rsid w:val="001A3DE2"/>
    <w:rsid w:val="001A3F56"/>
    <w:rsid w:val="001A417D"/>
    <w:rsid w:val="001A41C7"/>
    <w:rsid w:val="001A4240"/>
    <w:rsid w:val="001A4E4F"/>
    <w:rsid w:val="001A51DF"/>
    <w:rsid w:val="001A57E8"/>
    <w:rsid w:val="001A5838"/>
    <w:rsid w:val="001A607C"/>
    <w:rsid w:val="001A60F9"/>
    <w:rsid w:val="001A626A"/>
    <w:rsid w:val="001A6420"/>
    <w:rsid w:val="001A68FB"/>
    <w:rsid w:val="001A6A43"/>
    <w:rsid w:val="001A6BB3"/>
    <w:rsid w:val="001A6C0A"/>
    <w:rsid w:val="001A7049"/>
    <w:rsid w:val="001A719B"/>
    <w:rsid w:val="001A74D3"/>
    <w:rsid w:val="001A7848"/>
    <w:rsid w:val="001A7E66"/>
    <w:rsid w:val="001B00A2"/>
    <w:rsid w:val="001B05CE"/>
    <w:rsid w:val="001B0D16"/>
    <w:rsid w:val="001B0EEF"/>
    <w:rsid w:val="001B1138"/>
    <w:rsid w:val="001B11EA"/>
    <w:rsid w:val="001B14D2"/>
    <w:rsid w:val="001B1625"/>
    <w:rsid w:val="001B168B"/>
    <w:rsid w:val="001B16E5"/>
    <w:rsid w:val="001B1797"/>
    <w:rsid w:val="001B180C"/>
    <w:rsid w:val="001B1849"/>
    <w:rsid w:val="001B188E"/>
    <w:rsid w:val="001B189A"/>
    <w:rsid w:val="001B1B6D"/>
    <w:rsid w:val="001B1B9D"/>
    <w:rsid w:val="001B1D8E"/>
    <w:rsid w:val="001B22C0"/>
    <w:rsid w:val="001B22F6"/>
    <w:rsid w:val="001B271C"/>
    <w:rsid w:val="001B27C5"/>
    <w:rsid w:val="001B299F"/>
    <w:rsid w:val="001B2A8A"/>
    <w:rsid w:val="001B2D7C"/>
    <w:rsid w:val="001B37DE"/>
    <w:rsid w:val="001B380F"/>
    <w:rsid w:val="001B38C8"/>
    <w:rsid w:val="001B3AE8"/>
    <w:rsid w:val="001B3C8D"/>
    <w:rsid w:val="001B3E46"/>
    <w:rsid w:val="001B401D"/>
    <w:rsid w:val="001B41D5"/>
    <w:rsid w:val="001B4292"/>
    <w:rsid w:val="001B4384"/>
    <w:rsid w:val="001B43A2"/>
    <w:rsid w:val="001B45F0"/>
    <w:rsid w:val="001B4666"/>
    <w:rsid w:val="001B46E1"/>
    <w:rsid w:val="001B4767"/>
    <w:rsid w:val="001B4788"/>
    <w:rsid w:val="001B484E"/>
    <w:rsid w:val="001B4BA0"/>
    <w:rsid w:val="001B4F51"/>
    <w:rsid w:val="001B5232"/>
    <w:rsid w:val="001B55CE"/>
    <w:rsid w:val="001B584D"/>
    <w:rsid w:val="001B58A2"/>
    <w:rsid w:val="001B5CA0"/>
    <w:rsid w:val="001B5EE3"/>
    <w:rsid w:val="001B60CF"/>
    <w:rsid w:val="001B6172"/>
    <w:rsid w:val="001B6296"/>
    <w:rsid w:val="001B64F9"/>
    <w:rsid w:val="001B6796"/>
    <w:rsid w:val="001B6995"/>
    <w:rsid w:val="001B6A2D"/>
    <w:rsid w:val="001B6AFE"/>
    <w:rsid w:val="001B6C4B"/>
    <w:rsid w:val="001B6E01"/>
    <w:rsid w:val="001B70DB"/>
    <w:rsid w:val="001B738E"/>
    <w:rsid w:val="001B766C"/>
    <w:rsid w:val="001B79E2"/>
    <w:rsid w:val="001B7FF9"/>
    <w:rsid w:val="001C0080"/>
    <w:rsid w:val="001C0602"/>
    <w:rsid w:val="001C0756"/>
    <w:rsid w:val="001C080D"/>
    <w:rsid w:val="001C0AD1"/>
    <w:rsid w:val="001C0E69"/>
    <w:rsid w:val="001C129F"/>
    <w:rsid w:val="001C131A"/>
    <w:rsid w:val="001C1891"/>
    <w:rsid w:val="001C1B5A"/>
    <w:rsid w:val="001C2297"/>
    <w:rsid w:val="001C2306"/>
    <w:rsid w:val="001C2A7B"/>
    <w:rsid w:val="001C304D"/>
    <w:rsid w:val="001C3743"/>
    <w:rsid w:val="001C3A56"/>
    <w:rsid w:val="001C3A58"/>
    <w:rsid w:val="001C3E49"/>
    <w:rsid w:val="001C46E0"/>
    <w:rsid w:val="001C4830"/>
    <w:rsid w:val="001C48B5"/>
    <w:rsid w:val="001C4B9F"/>
    <w:rsid w:val="001C4D9E"/>
    <w:rsid w:val="001C4F13"/>
    <w:rsid w:val="001C4F68"/>
    <w:rsid w:val="001C5284"/>
    <w:rsid w:val="001C5326"/>
    <w:rsid w:val="001C5387"/>
    <w:rsid w:val="001C5673"/>
    <w:rsid w:val="001C5C31"/>
    <w:rsid w:val="001C5D11"/>
    <w:rsid w:val="001C6250"/>
    <w:rsid w:val="001C62F5"/>
    <w:rsid w:val="001C6363"/>
    <w:rsid w:val="001C6BB1"/>
    <w:rsid w:val="001C6C69"/>
    <w:rsid w:val="001C6DA7"/>
    <w:rsid w:val="001C6E27"/>
    <w:rsid w:val="001C7002"/>
    <w:rsid w:val="001C716D"/>
    <w:rsid w:val="001C7260"/>
    <w:rsid w:val="001C73B9"/>
    <w:rsid w:val="001C7404"/>
    <w:rsid w:val="001C78A9"/>
    <w:rsid w:val="001C794F"/>
    <w:rsid w:val="001C7B39"/>
    <w:rsid w:val="001C7D58"/>
    <w:rsid w:val="001D0060"/>
    <w:rsid w:val="001D03C3"/>
    <w:rsid w:val="001D0490"/>
    <w:rsid w:val="001D04CF"/>
    <w:rsid w:val="001D0587"/>
    <w:rsid w:val="001D068E"/>
    <w:rsid w:val="001D0E63"/>
    <w:rsid w:val="001D1111"/>
    <w:rsid w:val="001D1613"/>
    <w:rsid w:val="001D16AA"/>
    <w:rsid w:val="001D285C"/>
    <w:rsid w:val="001D2871"/>
    <w:rsid w:val="001D2D8E"/>
    <w:rsid w:val="001D3289"/>
    <w:rsid w:val="001D3353"/>
    <w:rsid w:val="001D33AB"/>
    <w:rsid w:val="001D357B"/>
    <w:rsid w:val="001D3881"/>
    <w:rsid w:val="001D3937"/>
    <w:rsid w:val="001D398B"/>
    <w:rsid w:val="001D3D79"/>
    <w:rsid w:val="001D3E2C"/>
    <w:rsid w:val="001D409B"/>
    <w:rsid w:val="001D4582"/>
    <w:rsid w:val="001D4728"/>
    <w:rsid w:val="001D4943"/>
    <w:rsid w:val="001D4C51"/>
    <w:rsid w:val="001D4E42"/>
    <w:rsid w:val="001D4FB5"/>
    <w:rsid w:val="001D500D"/>
    <w:rsid w:val="001D51FD"/>
    <w:rsid w:val="001D5455"/>
    <w:rsid w:val="001D5483"/>
    <w:rsid w:val="001D562E"/>
    <w:rsid w:val="001D5699"/>
    <w:rsid w:val="001D583B"/>
    <w:rsid w:val="001D5CFB"/>
    <w:rsid w:val="001D5D71"/>
    <w:rsid w:val="001D5D7F"/>
    <w:rsid w:val="001D61B5"/>
    <w:rsid w:val="001D61D5"/>
    <w:rsid w:val="001D657D"/>
    <w:rsid w:val="001D6657"/>
    <w:rsid w:val="001D66A3"/>
    <w:rsid w:val="001D670D"/>
    <w:rsid w:val="001D67E1"/>
    <w:rsid w:val="001D6C96"/>
    <w:rsid w:val="001D6F1F"/>
    <w:rsid w:val="001D7190"/>
    <w:rsid w:val="001D727C"/>
    <w:rsid w:val="001D7399"/>
    <w:rsid w:val="001D7540"/>
    <w:rsid w:val="001D78DD"/>
    <w:rsid w:val="001D7916"/>
    <w:rsid w:val="001D7950"/>
    <w:rsid w:val="001D7989"/>
    <w:rsid w:val="001D7F84"/>
    <w:rsid w:val="001E00EA"/>
    <w:rsid w:val="001E022E"/>
    <w:rsid w:val="001E028F"/>
    <w:rsid w:val="001E02E2"/>
    <w:rsid w:val="001E04A9"/>
    <w:rsid w:val="001E0761"/>
    <w:rsid w:val="001E08F8"/>
    <w:rsid w:val="001E0E6C"/>
    <w:rsid w:val="001E0F71"/>
    <w:rsid w:val="001E10B2"/>
    <w:rsid w:val="001E10CC"/>
    <w:rsid w:val="001E15EA"/>
    <w:rsid w:val="001E17FB"/>
    <w:rsid w:val="001E191F"/>
    <w:rsid w:val="001E1A2A"/>
    <w:rsid w:val="001E1C58"/>
    <w:rsid w:val="001E22F6"/>
    <w:rsid w:val="001E2663"/>
    <w:rsid w:val="001E2969"/>
    <w:rsid w:val="001E2A45"/>
    <w:rsid w:val="001E2A7C"/>
    <w:rsid w:val="001E2A9F"/>
    <w:rsid w:val="001E30EE"/>
    <w:rsid w:val="001E3135"/>
    <w:rsid w:val="001E36CB"/>
    <w:rsid w:val="001E3744"/>
    <w:rsid w:val="001E40F7"/>
    <w:rsid w:val="001E42EF"/>
    <w:rsid w:val="001E439C"/>
    <w:rsid w:val="001E44FD"/>
    <w:rsid w:val="001E45FA"/>
    <w:rsid w:val="001E47CF"/>
    <w:rsid w:val="001E48BF"/>
    <w:rsid w:val="001E4A85"/>
    <w:rsid w:val="001E4ABD"/>
    <w:rsid w:val="001E4C1C"/>
    <w:rsid w:val="001E4C5F"/>
    <w:rsid w:val="001E4EC1"/>
    <w:rsid w:val="001E5045"/>
    <w:rsid w:val="001E5119"/>
    <w:rsid w:val="001E5199"/>
    <w:rsid w:val="001E52BE"/>
    <w:rsid w:val="001E52DF"/>
    <w:rsid w:val="001E539A"/>
    <w:rsid w:val="001E5A1D"/>
    <w:rsid w:val="001E6504"/>
    <w:rsid w:val="001E6528"/>
    <w:rsid w:val="001E653E"/>
    <w:rsid w:val="001E65E0"/>
    <w:rsid w:val="001E6730"/>
    <w:rsid w:val="001E67CC"/>
    <w:rsid w:val="001E6926"/>
    <w:rsid w:val="001E6E3C"/>
    <w:rsid w:val="001E72AB"/>
    <w:rsid w:val="001E7359"/>
    <w:rsid w:val="001E761C"/>
    <w:rsid w:val="001E784A"/>
    <w:rsid w:val="001E7857"/>
    <w:rsid w:val="001E78DE"/>
    <w:rsid w:val="001E7ACB"/>
    <w:rsid w:val="001E7B9B"/>
    <w:rsid w:val="001E7CD6"/>
    <w:rsid w:val="001E7EDA"/>
    <w:rsid w:val="001E7F28"/>
    <w:rsid w:val="001F0026"/>
    <w:rsid w:val="001F004C"/>
    <w:rsid w:val="001F0057"/>
    <w:rsid w:val="001F0081"/>
    <w:rsid w:val="001F0486"/>
    <w:rsid w:val="001F0504"/>
    <w:rsid w:val="001F0E4C"/>
    <w:rsid w:val="001F0F21"/>
    <w:rsid w:val="001F13A5"/>
    <w:rsid w:val="001F1863"/>
    <w:rsid w:val="001F1898"/>
    <w:rsid w:val="001F191A"/>
    <w:rsid w:val="001F1A10"/>
    <w:rsid w:val="001F1C96"/>
    <w:rsid w:val="001F2074"/>
    <w:rsid w:val="001F21CE"/>
    <w:rsid w:val="001F2353"/>
    <w:rsid w:val="001F2427"/>
    <w:rsid w:val="001F2561"/>
    <w:rsid w:val="001F26B8"/>
    <w:rsid w:val="001F2E5D"/>
    <w:rsid w:val="001F353E"/>
    <w:rsid w:val="001F3799"/>
    <w:rsid w:val="001F3921"/>
    <w:rsid w:val="001F3A2E"/>
    <w:rsid w:val="001F3B46"/>
    <w:rsid w:val="001F3CC3"/>
    <w:rsid w:val="001F3DA0"/>
    <w:rsid w:val="001F3F0A"/>
    <w:rsid w:val="001F3FC9"/>
    <w:rsid w:val="001F403D"/>
    <w:rsid w:val="001F4244"/>
    <w:rsid w:val="001F42DD"/>
    <w:rsid w:val="001F4359"/>
    <w:rsid w:val="001F4A80"/>
    <w:rsid w:val="001F4BA4"/>
    <w:rsid w:val="001F4C04"/>
    <w:rsid w:val="001F4C89"/>
    <w:rsid w:val="001F4CB6"/>
    <w:rsid w:val="001F52F2"/>
    <w:rsid w:val="001F55AF"/>
    <w:rsid w:val="001F55D1"/>
    <w:rsid w:val="001F564B"/>
    <w:rsid w:val="001F5842"/>
    <w:rsid w:val="001F5975"/>
    <w:rsid w:val="001F5CBB"/>
    <w:rsid w:val="001F5D3F"/>
    <w:rsid w:val="001F60B6"/>
    <w:rsid w:val="001F64BF"/>
    <w:rsid w:val="001F64F7"/>
    <w:rsid w:val="001F67C6"/>
    <w:rsid w:val="001F68F1"/>
    <w:rsid w:val="001F6A8A"/>
    <w:rsid w:val="001F6B3B"/>
    <w:rsid w:val="001F70FE"/>
    <w:rsid w:val="001F7134"/>
    <w:rsid w:val="001F7230"/>
    <w:rsid w:val="001F79DD"/>
    <w:rsid w:val="001F7B61"/>
    <w:rsid w:val="001F7D54"/>
    <w:rsid w:val="00200132"/>
    <w:rsid w:val="002004D2"/>
    <w:rsid w:val="0020087A"/>
    <w:rsid w:val="00200A28"/>
    <w:rsid w:val="00200E58"/>
    <w:rsid w:val="00200F1E"/>
    <w:rsid w:val="00201061"/>
    <w:rsid w:val="00201448"/>
    <w:rsid w:val="00201720"/>
    <w:rsid w:val="002018AA"/>
    <w:rsid w:val="00201959"/>
    <w:rsid w:val="00201F8D"/>
    <w:rsid w:val="00202493"/>
    <w:rsid w:val="002027D2"/>
    <w:rsid w:val="0020281C"/>
    <w:rsid w:val="00202CEE"/>
    <w:rsid w:val="00202D2C"/>
    <w:rsid w:val="00202D81"/>
    <w:rsid w:val="00202EE3"/>
    <w:rsid w:val="00202FA4"/>
    <w:rsid w:val="002031F0"/>
    <w:rsid w:val="002034C0"/>
    <w:rsid w:val="00203D78"/>
    <w:rsid w:val="00203EA9"/>
    <w:rsid w:val="00204341"/>
    <w:rsid w:val="00204B82"/>
    <w:rsid w:val="0020556B"/>
    <w:rsid w:val="00205702"/>
    <w:rsid w:val="00205829"/>
    <w:rsid w:val="002058C2"/>
    <w:rsid w:val="00205EF1"/>
    <w:rsid w:val="00206050"/>
    <w:rsid w:val="00206210"/>
    <w:rsid w:val="00206440"/>
    <w:rsid w:val="0020648D"/>
    <w:rsid w:val="00206617"/>
    <w:rsid w:val="00206896"/>
    <w:rsid w:val="00206A5B"/>
    <w:rsid w:val="00206CAF"/>
    <w:rsid w:val="00206D0B"/>
    <w:rsid w:val="0020738B"/>
    <w:rsid w:val="002075B8"/>
    <w:rsid w:val="002079EB"/>
    <w:rsid w:val="00207CC6"/>
    <w:rsid w:val="00207E85"/>
    <w:rsid w:val="002104F6"/>
    <w:rsid w:val="0021063E"/>
    <w:rsid w:val="0021088C"/>
    <w:rsid w:val="00210A81"/>
    <w:rsid w:val="00210BAB"/>
    <w:rsid w:val="00210DB2"/>
    <w:rsid w:val="00210EB2"/>
    <w:rsid w:val="00210F7A"/>
    <w:rsid w:val="00211280"/>
    <w:rsid w:val="00211373"/>
    <w:rsid w:val="00211511"/>
    <w:rsid w:val="00211658"/>
    <w:rsid w:val="00211881"/>
    <w:rsid w:val="002118DF"/>
    <w:rsid w:val="00211A48"/>
    <w:rsid w:val="00211AA1"/>
    <w:rsid w:val="00211D9E"/>
    <w:rsid w:val="0021206E"/>
    <w:rsid w:val="00212178"/>
    <w:rsid w:val="002124D6"/>
    <w:rsid w:val="002124DF"/>
    <w:rsid w:val="002124E7"/>
    <w:rsid w:val="002126C7"/>
    <w:rsid w:val="002128FD"/>
    <w:rsid w:val="002129C2"/>
    <w:rsid w:val="00212EAB"/>
    <w:rsid w:val="002131A3"/>
    <w:rsid w:val="0021323B"/>
    <w:rsid w:val="00213459"/>
    <w:rsid w:val="002135A7"/>
    <w:rsid w:val="00213693"/>
    <w:rsid w:val="0021374B"/>
    <w:rsid w:val="002137E6"/>
    <w:rsid w:val="00213E25"/>
    <w:rsid w:val="00213E59"/>
    <w:rsid w:val="00213EE6"/>
    <w:rsid w:val="00213F05"/>
    <w:rsid w:val="00213F77"/>
    <w:rsid w:val="0021436D"/>
    <w:rsid w:val="002146D8"/>
    <w:rsid w:val="002147FF"/>
    <w:rsid w:val="00214809"/>
    <w:rsid w:val="002148AB"/>
    <w:rsid w:val="00214906"/>
    <w:rsid w:val="00214965"/>
    <w:rsid w:val="00215181"/>
    <w:rsid w:val="00215806"/>
    <w:rsid w:val="0021598C"/>
    <w:rsid w:val="00215AC5"/>
    <w:rsid w:val="00215BD7"/>
    <w:rsid w:val="00215F0A"/>
    <w:rsid w:val="0021606C"/>
    <w:rsid w:val="002160B2"/>
    <w:rsid w:val="00216229"/>
    <w:rsid w:val="00216522"/>
    <w:rsid w:val="002167BC"/>
    <w:rsid w:val="00216836"/>
    <w:rsid w:val="0021696A"/>
    <w:rsid w:val="00216AC0"/>
    <w:rsid w:val="00216D82"/>
    <w:rsid w:val="00217629"/>
    <w:rsid w:val="002178FF"/>
    <w:rsid w:val="00217A4B"/>
    <w:rsid w:val="00220088"/>
    <w:rsid w:val="00220D67"/>
    <w:rsid w:val="00220E9A"/>
    <w:rsid w:val="00220E9E"/>
    <w:rsid w:val="00220EBA"/>
    <w:rsid w:val="00221173"/>
    <w:rsid w:val="00221993"/>
    <w:rsid w:val="002219AB"/>
    <w:rsid w:val="00221DE4"/>
    <w:rsid w:val="00221F3D"/>
    <w:rsid w:val="002220FE"/>
    <w:rsid w:val="002227E6"/>
    <w:rsid w:val="002229EA"/>
    <w:rsid w:val="0022310F"/>
    <w:rsid w:val="0022315E"/>
    <w:rsid w:val="0022340B"/>
    <w:rsid w:val="002234D1"/>
    <w:rsid w:val="00223517"/>
    <w:rsid w:val="00223B31"/>
    <w:rsid w:val="00223BFA"/>
    <w:rsid w:val="00223C5A"/>
    <w:rsid w:val="00223D0D"/>
    <w:rsid w:val="00224204"/>
    <w:rsid w:val="00224A5E"/>
    <w:rsid w:val="00224A6A"/>
    <w:rsid w:val="00224B55"/>
    <w:rsid w:val="00224BD4"/>
    <w:rsid w:val="00224D50"/>
    <w:rsid w:val="00224E23"/>
    <w:rsid w:val="00224F4C"/>
    <w:rsid w:val="0022556A"/>
    <w:rsid w:val="002259EA"/>
    <w:rsid w:val="00225A16"/>
    <w:rsid w:val="00225B9C"/>
    <w:rsid w:val="00225E18"/>
    <w:rsid w:val="00225E57"/>
    <w:rsid w:val="0022616E"/>
    <w:rsid w:val="00226292"/>
    <w:rsid w:val="002263D1"/>
    <w:rsid w:val="00226618"/>
    <w:rsid w:val="0022672B"/>
    <w:rsid w:val="00226B14"/>
    <w:rsid w:val="00226CD4"/>
    <w:rsid w:val="00226D88"/>
    <w:rsid w:val="00226F55"/>
    <w:rsid w:val="002270C7"/>
    <w:rsid w:val="00227146"/>
    <w:rsid w:val="00227188"/>
    <w:rsid w:val="0022745D"/>
    <w:rsid w:val="002276AF"/>
    <w:rsid w:val="00227A14"/>
    <w:rsid w:val="00227B81"/>
    <w:rsid w:val="00227BE6"/>
    <w:rsid w:val="00227E34"/>
    <w:rsid w:val="00230145"/>
    <w:rsid w:val="00230391"/>
    <w:rsid w:val="00230525"/>
    <w:rsid w:val="00230F77"/>
    <w:rsid w:val="00230FC1"/>
    <w:rsid w:val="00231011"/>
    <w:rsid w:val="0023125F"/>
    <w:rsid w:val="002312AD"/>
    <w:rsid w:val="002314D9"/>
    <w:rsid w:val="002319A8"/>
    <w:rsid w:val="00231AD4"/>
    <w:rsid w:val="00231CBD"/>
    <w:rsid w:val="00231CF8"/>
    <w:rsid w:val="00232073"/>
    <w:rsid w:val="002322C1"/>
    <w:rsid w:val="00232443"/>
    <w:rsid w:val="00232618"/>
    <w:rsid w:val="002327A7"/>
    <w:rsid w:val="00232A3E"/>
    <w:rsid w:val="00232AF1"/>
    <w:rsid w:val="00232D80"/>
    <w:rsid w:val="00232DD4"/>
    <w:rsid w:val="0023302F"/>
    <w:rsid w:val="0023317F"/>
    <w:rsid w:val="002331D9"/>
    <w:rsid w:val="002331E5"/>
    <w:rsid w:val="002332FF"/>
    <w:rsid w:val="00233302"/>
    <w:rsid w:val="00233C61"/>
    <w:rsid w:val="00233F2A"/>
    <w:rsid w:val="00234287"/>
    <w:rsid w:val="00234514"/>
    <w:rsid w:val="00234AD2"/>
    <w:rsid w:val="00234DD6"/>
    <w:rsid w:val="0023500D"/>
    <w:rsid w:val="00235594"/>
    <w:rsid w:val="002355ED"/>
    <w:rsid w:val="00235692"/>
    <w:rsid w:val="00235CCB"/>
    <w:rsid w:val="00235DA1"/>
    <w:rsid w:val="00236349"/>
    <w:rsid w:val="002366A9"/>
    <w:rsid w:val="002368C1"/>
    <w:rsid w:val="00236A76"/>
    <w:rsid w:val="00236C7C"/>
    <w:rsid w:val="00236CAE"/>
    <w:rsid w:val="00236CC7"/>
    <w:rsid w:val="00236D5B"/>
    <w:rsid w:val="00236E08"/>
    <w:rsid w:val="00237579"/>
    <w:rsid w:val="00237770"/>
    <w:rsid w:val="0023786D"/>
    <w:rsid w:val="00237947"/>
    <w:rsid w:val="00237CBB"/>
    <w:rsid w:val="00237F28"/>
    <w:rsid w:val="00237FE2"/>
    <w:rsid w:val="0024027E"/>
    <w:rsid w:val="00240424"/>
    <w:rsid w:val="002404A2"/>
    <w:rsid w:val="0024076C"/>
    <w:rsid w:val="00240795"/>
    <w:rsid w:val="002408B2"/>
    <w:rsid w:val="002408C6"/>
    <w:rsid w:val="00240915"/>
    <w:rsid w:val="00240B1A"/>
    <w:rsid w:val="00241221"/>
    <w:rsid w:val="0024162A"/>
    <w:rsid w:val="0024163F"/>
    <w:rsid w:val="00241AE7"/>
    <w:rsid w:val="00241CD2"/>
    <w:rsid w:val="00241CDC"/>
    <w:rsid w:val="0024238B"/>
    <w:rsid w:val="002425E5"/>
    <w:rsid w:val="00242BB4"/>
    <w:rsid w:val="00242C93"/>
    <w:rsid w:val="00242D4D"/>
    <w:rsid w:val="00242E0D"/>
    <w:rsid w:val="0024306B"/>
    <w:rsid w:val="002434FF"/>
    <w:rsid w:val="00243996"/>
    <w:rsid w:val="00243A61"/>
    <w:rsid w:val="00243BA5"/>
    <w:rsid w:val="00243C01"/>
    <w:rsid w:val="00243C45"/>
    <w:rsid w:val="00243F7E"/>
    <w:rsid w:val="00244051"/>
    <w:rsid w:val="002440CD"/>
    <w:rsid w:val="002441BE"/>
    <w:rsid w:val="00244314"/>
    <w:rsid w:val="00244556"/>
    <w:rsid w:val="002446C2"/>
    <w:rsid w:val="00244B84"/>
    <w:rsid w:val="00244C93"/>
    <w:rsid w:val="00244CB8"/>
    <w:rsid w:val="002455FE"/>
    <w:rsid w:val="00245A23"/>
    <w:rsid w:val="00245B1F"/>
    <w:rsid w:val="00245B83"/>
    <w:rsid w:val="00245E85"/>
    <w:rsid w:val="00245EF1"/>
    <w:rsid w:val="00245F52"/>
    <w:rsid w:val="00245F5C"/>
    <w:rsid w:val="00245FC6"/>
    <w:rsid w:val="00246023"/>
    <w:rsid w:val="0024607B"/>
    <w:rsid w:val="00246493"/>
    <w:rsid w:val="00246D07"/>
    <w:rsid w:val="0024703F"/>
    <w:rsid w:val="00247062"/>
    <w:rsid w:val="00247163"/>
    <w:rsid w:val="00247627"/>
    <w:rsid w:val="0024794F"/>
    <w:rsid w:val="00247A18"/>
    <w:rsid w:val="00247FFB"/>
    <w:rsid w:val="00250265"/>
    <w:rsid w:val="00250964"/>
    <w:rsid w:val="00250A0D"/>
    <w:rsid w:val="002514E2"/>
    <w:rsid w:val="002516FD"/>
    <w:rsid w:val="00251C47"/>
    <w:rsid w:val="00251DC7"/>
    <w:rsid w:val="002521C1"/>
    <w:rsid w:val="002525F2"/>
    <w:rsid w:val="002527AE"/>
    <w:rsid w:val="002528AC"/>
    <w:rsid w:val="00252CFB"/>
    <w:rsid w:val="00252EDE"/>
    <w:rsid w:val="00253266"/>
    <w:rsid w:val="00253496"/>
    <w:rsid w:val="002534FE"/>
    <w:rsid w:val="002539BB"/>
    <w:rsid w:val="00253A4B"/>
    <w:rsid w:val="00253AAC"/>
    <w:rsid w:val="002541A8"/>
    <w:rsid w:val="0025426D"/>
    <w:rsid w:val="002544B9"/>
    <w:rsid w:val="002548A9"/>
    <w:rsid w:val="002554CB"/>
    <w:rsid w:val="00255546"/>
    <w:rsid w:val="0025563E"/>
    <w:rsid w:val="0025589B"/>
    <w:rsid w:val="002559C7"/>
    <w:rsid w:val="00255B46"/>
    <w:rsid w:val="002561AC"/>
    <w:rsid w:val="002561E8"/>
    <w:rsid w:val="00256B76"/>
    <w:rsid w:val="00256D1C"/>
    <w:rsid w:val="00256DA7"/>
    <w:rsid w:val="00256FC7"/>
    <w:rsid w:val="002571A6"/>
    <w:rsid w:val="00257308"/>
    <w:rsid w:val="002573B4"/>
    <w:rsid w:val="002574C6"/>
    <w:rsid w:val="00257593"/>
    <w:rsid w:val="00257C56"/>
    <w:rsid w:val="0026009D"/>
    <w:rsid w:val="002600D1"/>
    <w:rsid w:val="002606CC"/>
    <w:rsid w:val="00260987"/>
    <w:rsid w:val="00260A18"/>
    <w:rsid w:val="00260C39"/>
    <w:rsid w:val="00260CB5"/>
    <w:rsid w:val="00260D09"/>
    <w:rsid w:val="00260ED4"/>
    <w:rsid w:val="0026115D"/>
    <w:rsid w:val="00261268"/>
    <w:rsid w:val="002618A1"/>
    <w:rsid w:val="00261AD0"/>
    <w:rsid w:val="00261D86"/>
    <w:rsid w:val="00261F3F"/>
    <w:rsid w:val="002621BC"/>
    <w:rsid w:val="002625B3"/>
    <w:rsid w:val="00262C99"/>
    <w:rsid w:val="002636F6"/>
    <w:rsid w:val="002637E8"/>
    <w:rsid w:val="00263886"/>
    <w:rsid w:val="002638C1"/>
    <w:rsid w:val="00263A25"/>
    <w:rsid w:val="00263CBF"/>
    <w:rsid w:val="00264058"/>
    <w:rsid w:val="002642E0"/>
    <w:rsid w:val="00264325"/>
    <w:rsid w:val="00264880"/>
    <w:rsid w:val="00264B8B"/>
    <w:rsid w:val="00264BF0"/>
    <w:rsid w:val="00264FF2"/>
    <w:rsid w:val="00265107"/>
    <w:rsid w:val="00265349"/>
    <w:rsid w:val="00265455"/>
    <w:rsid w:val="00265519"/>
    <w:rsid w:val="0026580F"/>
    <w:rsid w:val="0026581B"/>
    <w:rsid w:val="00265ABA"/>
    <w:rsid w:val="00265FFE"/>
    <w:rsid w:val="00266097"/>
    <w:rsid w:val="002664CE"/>
    <w:rsid w:val="002665EE"/>
    <w:rsid w:val="00266670"/>
    <w:rsid w:val="0026669E"/>
    <w:rsid w:val="0026685A"/>
    <w:rsid w:val="00266D5D"/>
    <w:rsid w:val="00267259"/>
    <w:rsid w:val="002674C7"/>
    <w:rsid w:val="00267595"/>
    <w:rsid w:val="00267C5F"/>
    <w:rsid w:val="00270028"/>
    <w:rsid w:val="002700FB"/>
    <w:rsid w:val="0027055B"/>
    <w:rsid w:val="002705AE"/>
    <w:rsid w:val="00270716"/>
    <w:rsid w:val="00270D6E"/>
    <w:rsid w:val="00270F77"/>
    <w:rsid w:val="00271707"/>
    <w:rsid w:val="00271A68"/>
    <w:rsid w:val="00271BB5"/>
    <w:rsid w:val="00271C8E"/>
    <w:rsid w:val="002723E7"/>
    <w:rsid w:val="0027292F"/>
    <w:rsid w:val="002729CC"/>
    <w:rsid w:val="00272A13"/>
    <w:rsid w:val="00272DE6"/>
    <w:rsid w:val="00272FA9"/>
    <w:rsid w:val="00273383"/>
    <w:rsid w:val="00273757"/>
    <w:rsid w:val="00273AAA"/>
    <w:rsid w:val="00274075"/>
    <w:rsid w:val="00274867"/>
    <w:rsid w:val="00274974"/>
    <w:rsid w:val="00274A3D"/>
    <w:rsid w:val="00274AFC"/>
    <w:rsid w:val="00274B67"/>
    <w:rsid w:val="00274DFB"/>
    <w:rsid w:val="00275B35"/>
    <w:rsid w:val="0027691D"/>
    <w:rsid w:val="00276A09"/>
    <w:rsid w:val="00276B66"/>
    <w:rsid w:val="00276E27"/>
    <w:rsid w:val="00276E78"/>
    <w:rsid w:val="0027717B"/>
    <w:rsid w:val="00277400"/>
    <w:rsid w:val="002775DD"/>
    <w:rsid w:val="002777AE"/>
    <w:rsid w:val="00277B2E"/>
    <w:rsid w:val="00277C96"/>
    <w:rsid w:val="00277FE6"/>
    <w:rsid w:val="00280A4F"/>
    <w:rsid w:val="00280B30"/>
    <w:rsid w:val="00280FA7"/>
    <w:rsid w:val="00281081"/>
    <w:rsid w:val="00281100"/>
    <w:rsid w:val="002813B0"/>
    <w:rsid w:val="00281764"/>
    <w:rsid w:val="0028178B"/>
    <w:rsid w:val="00281933"/>
    <w:rsid w:val="00281BE7"/>
    <w:rsid w:val="00281E80"/>
    <w:rsid w:val="00281F70"/>
    <w:rsid w:val="002820A6"/>
    <w:rsid w:val="002820F4"/>
    <w:rsid w:val="00282144"/>
    <w:rsid w:val="0028225B"/>
    <w:rsid w:val="002823C2"/>
    <w:rsid w:val="002824B4"/>
    <w:rsid w:val="002825CE"/>
    <w:rsid w:val="002827DE"/>
    <w:rsid w:val="00282CFD"/>
    <w:rsid w:val="00282CFF"/>
    <w:rsid w:val="00283037"/>
    <w:rsid w:val="00283164"/>
    <w:rsid w:val="002831CF"/>
    <w:rsid w:val="0028349F"/>
    <w:rsid w:val="002835B2"/>
    <w:rsid w:val="00283BC5"/>
    <w:rsid w:val="00283CBA"/>
    <w:rsid w:val="0028415F"/>
    <w:rsid w:val="002842DC"/>
    <w:rsid w:val="00284672"/>
    <w:rsid w:val="00284832"/>
    <w:rsid w:val="00284A33"/>
    <w:rsid w:val="00284C48"/>
    <w:rsid w:val="00284D25"/>
    <w:rsid w:val="00284EF7"/>
    <w:rsid w:val="00284FCF"/>
    <w:rsid w:val="00285377"/>
    <w:rsid w:val="0028562E"/>
    <w:rsid w:val="00285BD0"/>
    <w:rsid w:val="00285D5D"/>
    <w:rsid w:val="00285DB7"/>
    <w:rsid w:val="002862F7"/>
    <w:rsid w:val="00286413"/>
    <w:rsid w:val="00286A6E"/>
    <w:rsid w:val="00286EBE"/>
    <w:rsid w:val="00286FBD"/>
    <w:rsid w:val="002871A1"/>
    <w:rsid w:val="0028746B"/>
    <w:rsid w:val="00287538"/>
    <w:rsid w:val="002879DD"/>
    <w:rsid w:val="00287D3F"/>
    <w:rsid w:val="00290110"/>
    <w:rsid w:val="00290279"/>
    <w:rsid w:val="00290435"/>
    <w:rsid w:val="00290842"/>
    <w:rsid w:val="002909BA"/>
    <w:rsid w:val="00290C07"/>
    <w:rsid w:val="0029100E"/>
    <w:rsid w:val="00291146"/>
    <w:rsid w:val="0029124D"/>
    <w:rsid w:val="00291643"/>
    <w:rsid w:val="002920C4"/>
    <w:rsid w:val="002920C5"/>
    <w:rsid w:val="00292657"/>
    <w:rsid w:val="0029266B"/>
    <w:rsid w:val="00292E15"/>
    <w:rsid w:val="00292E4B"/>
    <w:rsid w:val="00293065"/>
    <w:rsid w:val="002935D3"/>
    <w:rsid w:val="002938DC"/>
    <w:rsid w:val="00293E25"/>
    <w:rsid w:val="00293F37"/>
    <w:rsid w:val="002940F1"/>
    <w:rsid w:val="00294599"/>
    <w:rsid w:val="00294A2E"/>
    <w:rsid w:val="00294CEC"/>
    <w:rsid w:val="00294DD6"/>
    <w:rsid w:val="00294DEB"/>
    <w:rsid w:val="00294F7C"/>
    <w:rsid w:val="00295182"/>
    <w:rsid w:val="0029527E"/>
    <w:rsid w:val="00295355"/>
    <w:rsid w:val="00295463"/>
    <w:rsid w:val="00295767"/>
    <w:rsid w:val="0029584E"/>
    <w:rsid w:val="0029597E"/>
    <w:rsid w:val="00295BE0"/>
    <w:rsid w:val="00295F7E"/>
    <w:rsid w:val="002962FC"/>
    <w:rsid w:val="002967A9"/>
    <w:rsid w:val="0029685F"/>
    <w:rsid w:val="002969A0"/>
    <w:rsid w:val="00296E42"/>
    <w:rsid w:val="00297160"/>
    <w:rsid w:val="002974DB"/>
    <w:rsid w:val="002976CE"/>
    <w:rsid w:val="0029784C"/>
    <w:rsid w:val="00297C0D"/>
    <w:rsid w:val="00297CA6"/>
    <w:rsid w:val="00297CE5"/>
    <w:rsid w:val="00297E87"/>
    <w:rsid w:val="00297ECB"/>
    <w:rsid w:val="002A01EF"/>
    <w:rsid w:val="002A0334"/>
    <w:rsid w:val="002A03C9"/>
    <w:rsid w:val="002A0786"/>
    <w:rsid w:val="002A08DA"/>
    <w:rsid w:val="002A0D50"/>
    <w:rsid w:val="002A1045"/>
    <w:rsid w:val="002A106B"/>
    <w:rsid w:val="002A107D"/>
    <w:rsid w:val="002A1233"/>
    <w:rsid w:val="002A1235"/>
    <w:rsid w:val="002A126A"/>
    <w:rsid w:val="002A1650"/>
    <w:rsid w:val="002A17E0"/>
    <w:rsid w:val="002A1D20"/>
    <w:rsid w:val="002A1D31"/>
    <w:rsid w:val="002A1D44"/>
    <w:rsid w:val="002A1ECA"/>
    <w:rsid w:val="002A2608"/>
    <w:rsid w:val="002A26A1"/>
    <w:rsid w:val="002A2A9F"/>
    <w:rsid w:val="002A2AF4"/>
    <w:rsid w:val="002A2B34"/>
    <w:rsid w:val="002A2BE9"/>
    <w:rsid w:val="002A2C65"/>
    <w:rsid w:val="002A308C"/>
    <w:rsid w:val="002A331A"/>
    <w:rsid w:val="002A36C2"/>
    <w:rsid w:val="002A3A18"/>
    <w:rsid w:val="002A3E0D"/>
    <w:rsid w:val="002A4617"/>
    <w:rsid w:val="002A46DA"/>
    <w:rsid w:val="002A484F"/>
    <w:rsid w:val="002A4862"/>
    <w:rsid w:val="002A4A67"/>
    <w:rsid w:val="002A4AD8"/>
    <w:rsid w:val="002A4ECF"/>
    <w:rsid w:val="002A511C"/>
    <w:rsid w:val="002A5547"/>
    <w:rsid w:val="002A57E4"/>
    <w:rsid w:val="002A5A64"/>
    <w:rsid w:val="002A5C98"/>
    <w:rsid w:val="002A6652"/>
    <w:rsid w:val="002A6948"/>
    <w:rsid w:val="002A6987"/>
    <w:rsid w:val="002A6C0E"/>
    <w:rsid w:val="002A70CC"/>
    <w:rsid w:val="002A7279"/>
    <w:rsid w:val="002A72B8"/>
    <w:rsid w:val="002A7415"/>
    <w:rsid w:val="002A761B"/>
    <w:rsid w:val="002A7E89"/>
    <w:rsid w:val="002B0081"/>
    <w:rsid w:val="002B014E"/>
    <w:rsid w:val="002B03F4"/>
    <w:rsid w:val="002B04F1"/>
    <w:rsid w:val="002B06BD"/>
    <w:rsid w:val="002B089B"/>
    <w:rsid w:val="002B08C6"/>
    <w:rsid w:val="002B08CE"/>
    <w:rsid w:val="002B0ABE"/>
    <w:rsid w:val="002B0B3E"/>
    <w:rsid w:val="002B0B86"/>
    <w:rsid w:val="002B0B9E"/>
    <w:rsid w:val="002B1299"/>
    <w:rsid w:val="002B130A"/>
    <w:rsid w:val="002B1390"/>
    <w:rsid w:val="002B164E"/>
    <w:rsid w:val="002B1669"/>
    <w:rsid w:val="002B16CF"/>
    <w:rsid w:val="002B1922"/>
    <w:rsid w:val="002B1C15"/>
    <w:rsid w:val="002B1C6E"/>
    <w:rsid w:val="002B1C98"/>
    <w:rsid w:val="002B1EAA"/>
    <w:rsid w:val="002B2448"/>
    <w:rsid w:val="002B26B5"/>
    <w:rsid w:val="002B2941"/>
    <w:rsid w:val="002B2972"/>
    <w:rsid w:val="002B3134"/>
    <w:rsid w:val="002B31B4"/>
    <w:rsid w:val="002B338E"/>
    <w:rsid w:val="002B34DC"/>
    <w:rsid w:val="002B39F0"/>
    <w:rsid w:val="002B3A4F"/>
    <w:rsid w:val="002B3D32"/>
    <w:rsid w:val="002B45B6"/>
    <w:rsid w:val="002B4ACC"/>
    <w:rsid w:val="002B4B3D"/>
    <w:rsid w:val="002B4D39"/>
    <w:rsid w:val="002B4D72"/>
    <w:rsid w:val="002B4DF4"/>
    <w:rsid w:val="002B507A"/>
    <w:rsid w:val="002B522C"/>
    <w:rsid w:val="002B5321"/>
    <w:rsid w:val="002B5448"/>
    <w:rsid w:val="002B55DC"/>
    <w:rsid w:val="002B564B"/>
    <w:rsid w:val="002B57AB"/>
    <w:rsid w:val="002B5B7C"/>
    <w:rsid w:val="002B5FAB"/>
    <w:rsid w:val="002B5FF2"/>
    <w:rsid w:val="002B61B5"/>
    <w:rsid w:val="002B64B7"/>
    <w:rsid w:val="002B6527"/>
    <w:rsid w:val="002B6616"/>
    <w:rsid w:val="002B6B3E"/>
    <w:rsid w:val="002B6F04"/>
    <w:rsid w:val="002B704C"/>
    <w:rsid w:val="002B72CA"/>
    <w:rsid w:val="002B78DE"/>
    <w:rsid w:val="002B7B1A"/>
    <w:rsid w:val="002B7CFC"/>
    <w:rsid w:val="002B7E06"/>
    <w:rsid w:val="002B7EF2"/>
    <w:rsid w:val="002B7F94"/>
    <w:rsid w:val="002C021D"/>
    <w:rsid w:val="002C06CD"/>
    <w:rsid w:val="002C0DAE"/>
    <w:rsid w:val="002C10C3"/>
    <w:rsid w:val="002C114E"/>
    <w:rsid w:val="002C122E"/>
    <w:rsid w:val="002C1444"/>
    <w:rsid w:val="002C161E"/>
    <w:rsid w:val="002C1625"/>
    <w:rsid w:val="002C16FE"/>
    <w:rsid w:val="002C19CA"/>
    <w:rsid w:val="002C1C34"/>
    <w:rsid w:val="002C1DC1"/>
    <w:rsid w:val="002C1EFD"/>
    <w:rsid w:val="002C2187"/>
    <w:rsid w:val="002C22F8"/>
    <w:rsid w:val="002C2559"/>
    <w:rsid w:val="002C26A0"/>
    <w:rsid w:val="002C2AA6"/>
    <w:rsid w:val="002C2B37"/>
    <w:rsid w:val="002C2FBD"/>
    <w:rsid w:val="002C3090"/>
    <w:rsid w:val="002C3474"/>
    <w:rsid w:val="002C3562"/>
    <w:rsid w:val="002C3A16"/>
    <w:rsid w:val="002C3C64"/>
    <w:rsid w:val="002C43BF"/>
    <w:rsid w:val="002C4497"/>
    <w:rsid w:val="002C44CB"/>
    <w:rsid w:val="002C4562"/>
    <w:rsid w:val="002C45C6"/>
    <w:rsid w:val="002C46D0"/>
    <w:rsid w:val="002C4809"/>
    <w:rsid w:val="002C4DF3"/>
    <w:rsid w:val="002C4EB3"/>
    <w:rsid w:val="002C502C"/>
    <w:rsid w:val="002C535C"/>
    <w:rsid w:val="002C5584"/>
    <w:rsid w:val="002C574B"/>
    <w:rsid w:val="002C5853"/>
    <w:rsid w:val="002C5884"/>
    <w:rsid w:val="002C59F3"/>
    <w:rsid w:val="002C5C3B"/>
    <w:rsid w:val="002C62BF"/>
    <w:rsid w:val="002C6BE0"/>
    <w:rsid w:val="002C6D05"/>
    <w:rsid w:val="002C6F14"/>
    <w:rsid w:val="002C707E"/>
    <w:rsid w:val="002C73D4"/>
    <w:rsid w:val="002C75BF"/>
    <w:rsid w:val="002C7619"/>
    <w:rsid w:val="002C7789"/>
    <w:rsid w:val="002C78D1"/>
    <w:rsid w:val="002C7CD3"/>
    <w:rsid w:val="002D003E"/>
    <w:rsid w:val="002D0615"/>
    <w:rsid w:val="002D0742"/>
    <w:rsid w:val="002D08FC"/>
    <w:rsid w:val="002D09AC"/>
    <w:rsid w:val="002D0B94"/>
    <w:rsid w:val="002D0F38"/>
    <w:rsid w:val="002D10DC"/>
    <w:rsid w:val="002D10E7"/>
    <w:rsid w:val="002D125C"/>
    <w:rsid w:val="002D1433"/>
    <w:rsid w:val="002D15B5"/>
    <w:rsid w:val="002D1C28"/>
    <w:rsid w:val="002D1CD3"/>
    <w:rsid w:val="002D1D4F"/>
    <w:rsid w:val="002D1ED6"/>
    <w:rsid w:val="002D1FC9"/>
    <w:rsid w:val="002D20DB"/>
    <w:rsid w:val="002D20E8"/>
    <w:rsid w:val="002D2313"/>
    <w:rsid w:val="002D250C"/>
    <w:rsid w:val="002D2717"/>
    <w:rsid w:val="002D29AA"/>
    <w:rsid w:val="002D2AE1"/>
    <w:rsid w:val="002D2D94"/>
    <w:rsid w:val="002D3151"/>
    <w:rsid w:val="002D36B7"/>
    <w:rsid w:val="002D3743"/>
    <w:rsid w:val="002D3894"/>
    <w:rsid w:val="002D396E"/>
    <w:rsid w:val="002D3AC0"/>
    <w:rsid w:val="002D3DF6"/>
    <w:rsid w:val="002D3E90"/>
    <w:rsid w:val="002D3F7E"/>
    <w:rsid w:val="002D4122"/>
    <w:rsid w:val="002D41F9"/>
    <w:rsid w:val="002D42B9"/>
    <w:rsid w:val="002D43AE"/>
    <w:rsid w:val="002D4570"/>
    <w:rsid w:val="002D4592"/>
    <w:rsid w:val="002D464F"/>
    <w:rsid w:val="002D47A6"/>
    <w:rsid w:val="002D4BE5"/>
    <w:rsid w:val="002D4EA3"/>
    <w:rsid w:val="002D530D"/>
    <w:rsid w:val="002D55CD"/>
    <w:rsid w:val="002D57BE"/>
    <w:rsid w:val="002D58A2"/>
    <w:rsid w:val="002D5B36"/>
    <w:rsid w:val="002D5CCB"/>
    <w:rsid w:val="002D5D29"/>
    <w:rsid w:val="002D5E74"/>
    <w:rsid w:val="002D608E"/>
    <w:rsid w:val="002D6CD1"/>
    <w:rsid w:val="002D6D77"/>
    <w:rsid w:val="002D6EEC"/>
    <w:rsid w:val="002D744F"/>
    <w:rsid w:val="002D7468"/>
    <w:rsid w:val="002D74EA"/>
    <w:rsid w:val="002D7559"/>
    <w:rsid w:val="002D77D1"/>
    <w:rsid w:val="002D7A23"/>
    <w:rsid w:val="002D7B55"/>
    <w:rsid w:val="002D7D3F"/>
    <w:rsid w:val="002D7F8B"/>
    <w:rsid w:val="002E03CA"/>
    <w:rsid w:val="002E040F"/>
    <w:rsid w:val="002E0580"/>
    <w:rsid w:val="002E05B5"/>
    <w:rsid w:val="002E070C"/>
    <w:rsid w:val="002E09DB"/>
    <w:rsid w:val="002E0BFD"/>
    <w:rsid w:val="002E1033"/>
    <w:rsid w:val="002E15D4"/>
    <w:rsid w:val="002E1894"/>
    <w:rsid w:val="002E1ADF"/>
    <w:rsid w:val="002E1B54"/>
    <w:rsid w:val="002E23A5"/>
    <w:rsid w:val="002E23C9"/>
    <w:rsid w:val="002E2828"/>
    <w:rsid w:val="002E2D01"/>
    <w:rsid w:val="002E3012"/>
    <w:rsid w:val="002E3236"/>
    <w:rsid w:val="002E3472"/>
    <w:rsid w:val="002E38D2"/>
    <w:rsid w:val="002E3938"/>
    <w:rsid w:val="002E3F24"/>
    <w:rsid w:val="002E3FCC"/>
    <w:rsid w:val="002E4057"/>
    <w:rsid w:val="002E4340"/>
    <w:rsid w:val="002E4541"/>
    <w:rsid w:val="002E45C4"/>
    <w:rsid w:val="002E45C5"/>
    <w:rsid w:val="002E4E2E"/>
    <w:rsid w:val="002E4EA5"/>
    <w:rsid w:val="002E4F05"/>
    <w:rsid w:val="002E51D1"/>
    <w:rsid w:val="002E5785"/>
    <w:rsid w:val="002E5AB5"/>
    <w:rsid w:val="002E5FCB"/>
    <w:rsid w:val="002E6089"/>
    <w:rsid w:val="002E6AFF"/>
    <w:rsid w:val="002E6B9D"/>
    <w:rsid w:val="002E71CD"/>
    <w:rsid w:val="002E7244"/>
    <w:rsid w:val="002E7605"/>
    <w:rsid w:val="002E7793"/>
    <w:rsid w:val="002E790F"/>
    <w:rsid w:val="002E7A1F"/>
    <w:rsid w:val="002E7B83"/>
    <w:rsid w:val="002E7C46"/>
    <w:rsid w:val="002E7EC4"/>
    <w:rsid w:val="002E7ED0"/>
    <w:rsid w:val="002E7F58"/>
    <w:rsid w:val="002E7F78"/>
    <w:rsid w:val="002F01E3"/>
    <w:rsid w:val="002F0361"/>
    <w:rsid w:val="002F03DF"/>
    <w:rsid w:val="002F0541"/>
    <w:rsid w:val="002F0550"/>
    <w:rsid w:val="002F05D2"/>
    <w:rsid w:val="002F12A0"/>
    <w:rsid w:val="002F1600"/>
    <w:rsid w:val="002F1B60"/>
    <w:rsid w:val="002F246B"/>
    <w:rsid w:val="002F2482"/>
    <w:rsid w:val="002F2563"/>
    <w:rsid w:val="002F266E"/>
    <w:rsid w:val="002F2769"/>
    <w:rsid w:val="002F2B4A"/>
    <w:rsid w:val="002F2B5D"/>
    <w:rsid w:val="002F2CB5"/>
    <w:rsid w:val="002F3235"/>
    <w:rsid w:val="002F33CD"/>
    <w:rsid w:val="002F35E3"/>
    <w:rsid w:val="002F3B47"/>
    <w:rsid w:val="002F3D41"/>
    <w:rsid w:val="002F3DAA"/>
    <w:rsid w:val="002F3DD2"/>
    <w:rsid w:val="002F3F29"/>
    <w:rsid w:val="002F4739"/>
    <w:rsid w:val="002F4A68"/>
    <w:rsid w:val="002F4DAB"/>
    <w:rsid w:val="002F5025"/>
    <w:rsid w:val="002F50B1"/>
    <w:rsid w:val="002F50EF"/>
    <w:rsid w:val="002F51E8"/>
    <w:rsid w:val="002F533D"/>
    <w:rsid w:val="002F5985"/>
    <w:rsid w:val="002F61F0"/>
    <w:rsid w:val="002F6265"/>
    <w:rsid w:val="002F62C6"/>
    <w:rsid w:val="002F6359"/>
    <w:rsid w:val="002F64DB"/>
    <w:rsid w:val="002F652F"/>
    <w:rsid w:val="002F6A20"/>
    <w:rsid w:val="002F6B02"/>
    <w:rsid w:val="002F70A0"/>
    <w:rsid w:val="002F713A"/>
    <w:rsid w:val="002F72F0"/>
    <w:rsid w:val="002F7315"/>
    <w:rsid w:val="002F740C"/>
    <w:rsid w:val="002F7880"/>
    <w:rsid w:val="002F7B66"/>
    <w:rsid w:val="002F7D94"/>
    <w:rsid w:val="0030019F"/>
    <w:rsid w:val="0030027B"/>
    <w:rsid w:val="0030084F"/>
    <w:rsid w:val="003008E8"/>
    <w:rsid w:val="00300918"/>
    <w:rsid w:val="00300B52"/>
    <w:rsid w:val="00300F6D"/>
    <w:rsid w:val="00301075"/>
    <w:rsid w:val="00301196"/>
    <w:rsid w:val="003011BA"/>
    <w:rsid w:val="003012AC"/>
    <w:rsid w:val="00301471"/>
    <w:rsid w:val="00301A9D"/>
    <w:rsid w:val="00301C63"/>
    <w:rsid w:val="0030207B"/>
    <w:rsid w:val="003023FE"/>
    <w:rsid w:val="0030259B"/>
    <w:rsid w:val="00302850"/>
    <w:rsid w:val="00302BC2"/>
    <w:rsid w:val="00302C4A"/>
    <w:rsid w:val="00302CFD"/>
    <w:rsid w:val="00302F9C"/>
    <w:rsid w:val="003035BC"/>
    <w:rsid w:val="00303657"/>
    <w:rsid w:val="0030368F"/>
    <w:rsid w:val="003039D1"/>
    <w:rsid w:val="003041DC"/>
    <w:rsid w:val="00304508"/>
    <w:rsid w:val="003047D1"/>
    <w:rsid w:val="00304802"/>
    <w:rsid w:val="003049F2"/>
    <w:rsid w:val="00304A40"/>
    <w:rsid w:val="00304AF0"/>
    <w:rsid w:val="0030513C"/>
    <w:rsid w:val="0030534C"/>
    <w:rsid w:val="003055EF"/>
    <w:rsid w:val="00305AAB"/>
    <w:rsid w:val="00305B7D"/>
    <w:rsid w:val="00306671"/>
    <w:rsid w:val="00306681"/>
    <w:rsid w:val="0030684A"/>
    <w:rsid w:val="0030691B"/>
    <w:rsid w:val="00306D67"/>
    <w:rsid w:val="00306EFB"/>
    <w:rsid w:val="00307026"/>
    <w:rsid w:val="00307108"/>
    <w:rsid w:val="003074B9"/>
    <w:rsid w:val="0030789E"/>
    <w:rsid w:val="00307B95"/>
    <w:rsid w:val="0031014F"/>
    <w:rsid w:val="003101A3"/>
    <w:rsid w:val="0031024F"/>
    <w:rsid w:val="00310876"/>
    <w:rsid w:val="00310964"/>
    <w:rsid w:val="00310D44"/>
    <w:rsid w:val="00310D6F"/>
    <w:rsid w:val="00310F01"/>
    <w:rsid w:val="00310FB1"/>
    <w:rsid w:val="00310FC0"/>
    <w:rsid w:val="003110C8"/>
    <w:rsid w:val="00311723"/>
    <w:rsid w:val="00311725"/>
    <w:rsid w:val="00311869"/>
    <w:rsid w:val="00311950"/>
    <w:rsid w:val="00311CFE"/>
    <w:rsid w:val="00311D0A"/>
    <w:rsid w:val="00311E75"/>
    <w:rsid w:val="00312076"/>
    <w:rsid w:val="00312356"/>
    <w:rsid w:val="00312445"/>
    <w:rsid w:val="003124F1"/>
    <w:rsid w:val="003125D6"/>
    <w:rsid w:val="00312750"/>
    <w:rsid w:val="00312D6C"/>
    <w:rsid w:val="0031313D"/>
    <w:rsid w:val="003133ED"/>
    <w:rsid w:val="003133F6"/>
    <w:rsid w:val="00313430"/>
    <w:rsid w:val="00313564"/>
    <w:rsid w:val="003138AC"/>
    <w:rsid w:val="00313950"/>
    <w:rsid w:val="00313B4E"/>
    <w:rsid w:val="00313B7D"/>
    <w:rsid w:val="00313B7E"/>
    <w:rsid w:val="00313F86"/>
    <w:rsid w:val="00313F9B"/>
    <w:rsid w:val="00314781"/>
    <w:rsid w:val="00314AE1"/>
    <w:rsid w:val="00314BB9"/>
    <w:rsid w:val="00314EA0"/>
    <w:rsid w:val="00314F0C"/>
    <w:rsid w:val="003150E2"/>
    <w:rsid w:val="003151CA"/>
    <w:rsid w:val="0031545E"/>
    <w:rsid w:val="00315866"/>
    <w:rsid w:val="00315893"/>
    <w:rsid w:val="00315D68"/>
    <w:rsid w:val="00315F13"/>
    <w:rsid w:val="0031604C"/>
    <w:rsid w:val="00316209"/>
    <w:rsid w:val="00316296"/>
    <w:rsid w:val="00316334"/>
    <w:rsid w:val="00316349"/>
    <w:rsid w:val="0031640A"/>
    <w:rsid w:val="00316468"/>
    <w:rsid w:val="00316612"/>
    <w:rsid w:val="00316705"/>
    <w:rsid w:val="00316ED0"/>
    <w:rsid w:val="00317265"/>
    <w:rsid w:val="003173C1"/>
    <w:rsid w:val="003175E9"/>
    <w:rsid w:val="003175F8"/>
    <w:rsid w:val="00317682"/>
    <w:rsid w:val="00317917"/>
    <w:rsid w:val="00317957"/>
    <w:rsid w:val="003200F3"/>
    <w:rsid w:val="003204CE"/>
    <w:rsid w:val="0032052F"/>
    <w:rsid w:val="003209D4"/>
    <w:rsid w:val="00320A19"/>
    <w:rsid w:val="00320D6D"/>
    <w:rsid w:val="00320EF7"/>
    <w:rsid w:val="0032115F"/>
    <w:rsid w:val="00321220"/>
    <w:rsid w:val="00321756"/>
    <w:rsid w:val="00321B51"/>
    <w:rsid w:val="00321CD5"/>
    <w:rsid w:val="00321E94"/>
    <w:rsid w:val="003220C7"/>
    <w:rsid w:val="00322624"/>
    <w:rsid w:val="0032271A"/>
    <w:rsid w:val="0032285C"/>
    <w:rsid w:val="0032285E"/>
    <w:rsid w:val="00322D18"/>
    <w:rsid w:val="00322D9B"/>
    <w:rsid w:val="00322EC3"/>
    <w:rsid w:val="0032300A"/>
    <w:rsid w:val="00323066"/>
    <w:rsid w:val="00323318"/>
    <w:rsid w:val="003236DB"/>
    <w:rsid w:val="00323765"/>
    <w:rsid w:val="0032385D"/>
    <w:rsid w:val="00323905"/>
    <w:rsid w:val="00323C4F"/>
    <w:rsid w:val="00323C8E"/>
    <w:rsid w:val="00323D0A"/>
    <w:rsid w:val="00323FA7"/>
    <w:rsid w:val="0032400A"/>
    <w:rsid w:val="00324012"/>
    <w:rsid w:val="003240C0"/>
    <w:rsid w:val="0032434F"/>
    <w:rsid w:val="003243CA"/>
    <w:rsid w:val="00324815"/>
    <w:rsid w:val="00324A15"/>
    <w:rsid w:val="00324F7D"/>
    <w:rsid w:val="0032535E"/>
    <w:rsid w:val="003254BB"/>
    <w:rsid w:val="0032555C"/>
    <w:rsid w:val="003256F0"/>
    <w:rsid w:val="003257B0"/>
    <w:rsid w:val="00325958"/>
    <w:rsid w:val="00325C95"/>
    <w:rsid w:val="003260DE"/>
    <w:rsid w:val="003261B5"/>
    <w:rsid w:val="00326682"/>
    <w:rsid w:val="00326686"/>
    <w:rsid w:val="003267D7"/>
    <w:rsid w:val="00326888"/>
    <w:rsid w:val="00326BB3"/>
    <w:rsid w:val="0032742B"/>
    <w:rsid w:val="00327845"/>
    <w:rsid w:val="00327A32"/>
    <w:rsid w:val="00327A3A"/>
    <w:rsid w:val="00327DC8"/>
    <w:rsid w:val="00330466"/>
    <w:rsid w:val="0033048F"/>
    <w:rsid w:val="0033070E"/>
    <w:rsid w:val="003307CA"/>
    <w:rsid w:val="00330930"/>
    <w:rsid w:val="003309D5"/>
    <w:rsid w:val="00330A3B"/>
    <w:rsid w:val="00330E28"/>
    <w:rsid w:val="00330F14"/>
    <w:rsid w:val="00331076"/>
    <w:rsid w:val="00331295"/>
    <w:rsid w:val="003313D2"/>
    <w:rsid w:val="003313D8"/>
    <w:rsid w:val="00331477"/>
    <w:rsid w:val="0033147C"/>
    <w:rsid w:val="00331633"/>
    <w:rsid w:val="0033174A"/>
    <w:rsid w:val="00331A86"/>
    <w:rsid w:val="00331F35"/>
    <w:rsid w:val="00331F4A"/>
    <w:rsid w:val="00331F4B"/>
    <w:rsid w:val="003327DB"/>
    <w:rsid w:val="00332942"/>
    <w:rsid w:val="003329B2"/>
    <w:rsid w:val="00332A15"/>
    <w:rsid w:val="003330BF"/>
    <w:rsid w:val="00333138"/>
    <w:rsid w:val="00333149"/>
    <w:rsid w:val="00333544"/>
    <w:rsid w:val="003336C3"/>
    <w:rsid w:val="003336F2"/>
    <w:rsid w:val="00333842"/>
    <w:rsid w:val="00333CEC"/>
    <w:rsid w:val="00333E5B"/>
    <w:rsid w:val="00333F56"/>
    <w:rsid w:val="00333FA0"/>
    <w:rsid w:val="00334222"/>
    <w:rsid w:val="00334613"/>
    <w:rsid w:val="003348AF"/>
    <w:rsid w:val="00334B26"/>
    <w:rsid w:val="00334C60"/>
    <w:rsid w:val="00334E9F"/>
    <w:rsid w:val="00334EE5"/>
    <w:rsid w:val="00335165"/>
    <w:rsid w:val="00335210"/>
    <w:rsid w:val="00335352"/>
    <w:rsid w:val="003353CC"/>
    <w:rsid w:val="00335683"/>
    <w:rsid w:val="003357AF"/>
    <w:rsid w:val="003357D9"/>
    <w:rsid w:val="00335A29"/>
    <w:rsid w:val="00335CBD"/>
    <w:rsid w:val="00335EBB"/>
    <w:rsid w:val="00335F06"/>
    <w:rsid w:val="003361AF"/>
    <w:rsid w:val="00336390"/>
    <w:rsid w:val="003368BE"/>
    <w:rsid w:val="00336B54"/>
    <w:rsid w:val="00336CE4"/>
    <w:rsid w:val="00336DEC"/>
    <w:rsid w:val="00336E11"/>
    <w:rsid w:val="00336F26"/>
    <w:rsid w:val="00336F89"/>
    <w:rsid w:val="0033716C"/>
    <w:rsid w:val="00337243"/>
    <w:rsid w:val="003373CE"/>
    <w:rsid w:val="0033751B"/>
    <w:rsid w:val="00337755"/>
    <w:rsid w:val="00337D75"/>
    <w:rsid w:val="00337FA5"/>
    <w:rsid w:val="003402B7"/>
    <w:rsid w:val="003404B9"/>
    <w:rsid w:val="00340616"/>
    <w:rsid w:val="0034096F"/>
    <w:rsid w:val="003409E3"/>
    <w:rsid w:val="00340A4A"/>
    <w:rsid w:val="00340AE1"/>
    <w:rsid w:val="00340B92"/>
    <w:rsid w:val="00340DAA"/>
    <w:rsid w:val="00341283"/>
    <w:rsid w:val="0034165B"/>
    <w:rsid w:val="00341DFC"/>
    <w:rsid w:val="003422A0"/>
    <w:rsid w:val="003424DA"/>
    <w:rsid w:val="003424EC"/>
    <w:rsid w:val="00342710"/>
    <w:rsid w:val="00342B60"/>
    <w:rsid w:val="00342C4C"/>
    <w:rsid w:val="00342CDE"/>
    <w:rsid w:val="0034309B"/>
    <w:rsid w:val="003433D4"/>
    <w:rsid w:val="0034356F"/>
    <w:rsid w:val="00343AAA"/>
    <w:rsid w:val="00343AD9"/>
    <w:rsid w:val="00343B30"/>
    <w:rsid w:val="00343B36"/>
    <w:rsid w:val="00343F3B"/>
    <w:rsid w:val="003440CA"/>
    <w:rsid w:val="003442DF"/>
    <w:rsid w:val="003443F3"/>
    <w:rsid w:val="00344714"/>
    <w:rsid w:val="00344A9C"/>
    <w:rsid w:val="00344AB6"/>
    <w:rsid w:val="00344C30"/>
    <w:rsid w:val="00345373"/>
    <w:rsid w:val="00345410"/>
    <w:rsid w:val="003455E2"/>
    <w:rsid w:val="003458B1"/>
    <w:rsid w:val="00345A59"/>
    <w:rsid w:val="00345C57"/>
    <w:rsid w:val="00345D24"/>
    <w:rsid w:val="00345EA2"/>
    <w:rsid w:val="003463BC"/>
    <w:rsid w:val="003468F0"/>
    <w:rsid w:val="00346DD5"/>
    <w:rsid w:val="00346E2D"/>
    <w:rsid w:val="0034743B"/>
    <w:rsid w:val="003474C0"/>
    <w:rsid w:val="00347728"/>
    <w:rsid w:val="003479D1"/>
    <w:rsid w:val="00347E6E"/>
    <w:rsid w:val="00350059"/>
    <w:rsid w:val="0035010B"/>
    <w:rsid w:val="00350350"/>
    <w:rsid w:val="00350FA2"/>
    <w:rsid w:val="003510A5"/>
    <w:rsid w:val="003511CE"/>
    <w:rsid w:val="00351236"/>
    <w:rsid w:val="00351454"/>
    <w:rsid w:val="003516D2"/>
    <w:rsid w:val="0035198F"/>
    <w:rsid w:val="00351D18"/>
    <w:rsid w:val="00351E22"/>
    <w:rsid w:val="003522BE"/>
    <w:rsid w:val="003525A7"/>
    <w:rsid w:val="003526F6"/>
    <w:rsid w:val="00352770"/>
    <w:rsid w:val="0035278B"/>
    <w:rsid w:val="0035335A"/>
    <w:rsid w:val="003533DE"/>
    <w:rsid w:val="00353C5E"/>
    <w:rsid w:val="00353D04"/>
    <w:rsid w:val="00353D09"/>
    <w:rsid w:val="00353DF0"/>
    <w:rsid w:val="003540E6"/>
    <w:rsid w:val="003542C4"/>
    <w:rsid w:val="00354388"/>
    <w:rsid w:val="00354595"/>
    <w:rsid w:val="00354AA5"/>
    <w:rsid w:val="00354CD3"/>
    <w:rsid w:val="00354E0E"/>
    <w:rsid w:val="00354E29"/>
    <w:rsid w:val="00354E7B"/>
    <w:rsid w:val="00354F3F"/>
    <w:rsid w:val="00355141"/>
    <w:rsid w:val="003551FC"/>
    <w:rsid w:val="00355510"/>
    <w:rsid w:val="00355516"/>
    <w:rsid w:val="003557E7"/>
    <w:rsid w:val="00355873"/>
    <w:rsid w:val="00355CED"/>
    <w:rsid w:val="00355E09"/>
    <w:rsid w:val="00356467"/>
    <w:rsid w:val="0035671A"/>
    <w:rsid w:val="00356A11"/>
    <w:rsid w:val="00356BC6"/>
    <w:rsid w:val="00356BEC"/>
    <w:rsid w:val="00356CAC"/>
    <w:rsid w:val="00356CE3"/>
    <w:rsid w:val="0035724D"/>
    <w:rsid w:val="00357410"/>
    <w:rsid w:val="00357DF6"/>
    <w:rsid w:val="00357E17"/>
    <w:rsid w:val="00357E5B"/>
    <w:rsid w:val="003600A8"/>
    <w:rsid w:val="00360660"/>
    <w:rsid w:val="003607BF"/>
    <w:rsid w:val="00360962"/>
    <w:rsid w:val="00360A25"/>
    <w:rsid w:val="00360E2A"/>
    <w:rsid w:val="00360FA3"/>
    <w:rsid w:val="00361033"/>
    <w:rsid w:val="003610B3"/>
    <w:rsid w:val="003617CF"/>
    <w:rsid w:val="003617F4"/>
    <w:rsid w:val="00361A5B"/>
    <w:rsid w:val="00361BCE"/>
    <w:rsid w:val="00361EC1"/>
    <w:rsid w:val="00361ED2"/>
    <w:rsid w:val="00361FC9"/>
    <w:rsid w:val="00362033"/>
    <w:rsid w:val="003620CE"/>
    <w:rsid w:val="00362712"/>
    <w:rsid w:val="00362829"/>
    <w:rsid w:val="00362AEA"/>
    <w:rsid w:val="00362B90"/>
    <w:rsid w:val="00362C38"/>
    <w:rsid w:val="00362E9F"/>
    <w:rsid w:val="00362EE7"/>
    <w:rsid w:val="003630BC"/>
    <w:rsid w:val="00363170"/>
    <w:rsid w:val="00363332"/>
    <w:rsid w:val="0036360B"/>
    <w:rsid w:val="003638E1"/>
    <w:rsid w:val="00363964"/>
    <w:rsid w:val="00363C2D"/>
    <w:rsid w:val="00363E5A"/>
    <w:rsid w:val="00363FC9"/>
    <w:rsid w:val="00364045"/>
    <w:rsid w:val="0036425E"/>
    <w:rsid w:val="00364338"/>
    <w:rsid w:val="0036447C"/>
    <w:rsid w:val="003644F5"/>
    <w:rsid w:val="003645E3"/>
    <w:rsid w:val="003647B1"/>
    <w:rsid w:val="00364935"/>
    <w:rsid w:val="00364972"/>
    <w:rsid w:val="0036497D"/>
    <w:rsid w:val="00364A0E"/>
    <w:rsid w:val="00364B06"/>
    <w:rsid w:val="00365257"/>
    <w:rsid w:val="0036572D"/>
    <w:rsid w:val="00365864"/>
    <w:rsid w:val="00365948"/>
    <w:rsid w:val="00365C8E"/>
    <w:rsid w:val="00365DD6"/>
    <w:rsid w:val="0036659A"/>
    <w:rsid w:val="00367173"/>
    <w:rsid w:val="003674CC"/>
    <w:rsid w:val="003675E1"/>
    <w:rsid w:val="003679F2"/>
    <w:rsid w:val="00367C28"/>
    <w:rsid w:val="00370558"/>
    <w:rsid w:val="00370A02"/>
    <w:rsid w:val="00370C68"/>
    <w:rsid w:val="00370F15"/>
    <w:rsid w:val="00371057"/>
    <w:rsid w:val="0037133E"/>
    <w:rsid w:val="003718DD"/>
    <w:rsid w:val="00371AF8"/>
    <w:rsid w:val="003721F2"/>
    <w:rsid w:val="0037227B"/>
    <w:rsid w:val="003726B8"/>
    <w:rsid w:val="00372B75"/>
    <w:rsid w:val="00372EEF"/>
    <w:rsid w:val="00372F8F"/>
    <w:rsid w:val="00373152"/>
    <w:rsid w:val="003732E8"/>
    <w:rsid w:val="0037335E"/>
    <w:rsid w:val="00373469"/>
    <w:rsid w:val="003734AC"/>
    <w:rsid w:val="00373538"/>
    <w:rsid w:val="003738E3"/>
    <w:rsid w:val="003738F3"/>
    <w:rsid w:val="003739C2"/>
    <w:rsid w:val="00373BE4"/>
    <w:rsid w:val="00373DAC"/>
    <w:rsid w:val="003741F0"/>
    <w:rsid w:val="00374398"/>
    <w:rsid w:val="00374504"/>
    <w:rsid w:val="0037460D"/>
    <w:rsid w:val="003748FD"/>
    <w:rsid w:val="0037493C"/>
    <w:rsid w:val="00374AB0"/>
    <w:rsid w:val="00374D03"/>
    <w:rsid w:val="00374EBC"/>
    <w:rsid w:val="00374FD6"/>
    <w:rsid w:val="003756E5"/>
    <w:rsid w:val="0037577E"/>
    <w:rsid w:val="003757D3"/>
    <w:rsid w:val="0037594B"/>
    <w:rsid w:val="003759AC"/>
    <w:rsid w:val="00375D2F"/>
    <w:rsid w:val="00375D4F"/>
    <w:rsid w:val="00375E27"/>
    <w:rsid w:val="00375EFD"/>
    <w:rsid w:val="00375F7C"/>
    <w:rsid w:val="00375F85"/>
    <w:rsid w:val="003761E4"/>
    <w:rsid w:val="00376377"/>
    <w:rsid w:val="0037671F"/>
    <w:rsid w:val="00376AC3"/>
    <w:rsid w:val="00376E66"/>
    <w:rsid w:val="00377B12"/>
    <w:rsid w:val="00377BC2"/>
    <w:rsid w:val="00377EC7"/>
    <w:rsid w:val="00377FF9"/>
    <w:rsid w:val="003800FA"/>
    <w:rsid w:val="00380288"/>
    <w:rsid w:val="00380384"/>
    <w:rsid w:val="00380637"/>
    <w:rsid w:val="003806DE"/>
    <w:rsid w:val="0038085A"/>
    <w:rsid w:val="00380949"/>
    <w:rsid w:val="00380963"/>
    <w:rsid w:val="003809E0"/>
    <w:rsid w:val="00380A71"/>
    <w:rsid w:val="00380C6D"/>
    <w:rsid w:val="00380CFE"/>
    <w:rsid w:val="00380D51"/>
    <w:rsid w:val="00380F6B"/>
    <w:rsid w:val="00381683"/>
    <w:rsid w:val="0038170B"/>
    <w:rsid w:val="00381720"/>
    <w:rsid w:val="00381847"/>
    <w:rsid w:val="0038184E"/>
    <w:rsid w:val="00381A22"/>
    <w:rsid w:val="00381AAE"/>
    <w:rsid w:val="00381B9E"/>
    <w:rsid w:val="00381BA7"/>
    <w:rsid w:val="00381C43"/>
    <w:rsid w:val="00381CA7"/>
    <w:rsid w:val="00381F23"/>
    <w:rsid w:val="003822F0"/>
    <w:rsid w:val="0038259F"/>
    <w:rsid w:val="003827FD"/>
    <w:rsid w:val="00382962"/>
    <w:rsid w:val="00382A22"/>
    <w:rsid w:val="00382AB6"/>
    <w:rsid w:val="00382AE9"/>
    <w:rsid w:val="00382E0E"/>
    <w:rsid w:val="00382F22"/>
    <w:rsid w:val="00382F83"/>
    <w:rsid w:val="00382FD2"/>
    <w:rsid w:val="00382FEF"/>
    <w:rsid w:val="0038303C"/>
    <w:rsid w:val="003830D1"/>
    <w:rsid w:val="003838D0"/>
    <w:rsid w:val="00383902"/>
    <w:rsid w:val="00383D75"/>
    <w:rsid w:val="00383EEF"/>
    <w:rsid w:val="00384015"/>
    <w:rsid w:val="0038410B"/>
    <w:rsid w:val="0038442C"/>
    <w:rsid w:val="00384E38"/>
    <w:rsid w:val="00384F45"/>
    <w:rsid w:val="00384FB7"/>
    <w:rsid w:val="00385112"/>
    <w:rsid w:val="00385380"/>
    <w:rsid w:val="0038561E"/>
    <w:rsid w:val="003856DC"/>
    <w:rsid w:val="00385B1D"/>
    <w:rsid w:val="00385C7B"/>
    <w:rsid w:val="00385F25"/>
    <w:rsid w:val="003861DC"/>
    <w:rsid w:val="00386353"/>
    <w:rsid w:val="00386717"/>
    <w:rsid w:val="003868E7"/>
    <w:rsid w:val="00386973"/>
    <w:rsid w:val="00386AFF"/>
    <w:rsid w:val="00386CC9"/>
    <w:rsid w:val="00386DD5"/>
    <w:rsid w:val="00386E3C"/>
    <w:rsid w:val="00386F05"/>
    <w:rsid w:val="00387100"/>
    <w:rsid w:val="00387219"/>
    <w:rsid w:val="00387831"/>
    <w:rsid w:val="00387BDF"/>
    <w:rsid w:val="00387D69"/>
    <w:rsid w:val="0039004D"/>
    <w:rsid w:val="0039008E"/>
    <w:rsid w:val="0039040C"/>
    <w:rsid w:val="00390535"/>
    <w:rsid w:val="00390B08"/>
    <w:rsid w:val="00390B49"/>
    <w:rsid w:val="00390C75"/>
    <w:rsid w:val="003914A0"/>
    <w:rsid w:val="00391840"/>
    <w:rsid w:val="003918C2"/>
    <w:rsid w:val="00391CE2"/>
    <w:rsid w:val="0039253E"/>
    <w:rsid w:val="00392591"/>
    <w:rsid w:val="003927B9"/>
    <w:rsid w:val="00392F0F"/>
    <w:rsid w:val="003932A0"/>
    <w:rsid w:val="00393464"/>
    <w:rsid w:val="00393474"/>
    <w:rsid w:val="0039362D"/>
    <w:rsid w:val="00393744"/>
    <w:rsid w:val="0039383B"/>
    <w:rsid w:val="00393B86"/>
    <w:rsid w:val="00393BAE"/>
    <w:rsid w:val="00393C46"/>
    <w:rsid w:val="00394140"/>
    <w:rsid w:val="00394B59"/>
    <w:rsid w:val="00394B96"/>
    <w:rsid w:val="00394D03"/>
    <w:rsid w:val="00395191"/>
    <w:rsid w:val="00395268"/>
    <w:rsid w:val="00395808"/>
    <w:rsid w:val="003959EF"/>
    <w:rsid w:val="00395BDE"/>
    <w:rsid w:val="00395ED8"/>
    <w:rsid w:val="0039653B"/>
    <w:rsid w:val="00396DBD"/>
    <w:rsid w:val="00397018"/>
    <w:rsid w:val="00397718"/>
    <w:rsid w:val="00397892"/>
    <w:rsid w:val="003978B3"/>
    <w:rsid w:val="003979E4"/>
    <w:rsid w:val="00397AEB"/>
    <w:rsid w:val="00397DAA"/>
    <w:rsid w:val="00397EF2"/>
    <w:rsid w:val="00397F0A"/>
    <w:rsid w:val="003A03CB"/>
    <w:rsid w:val="003A057D"/>
    <w:rsid w:val="003A059D"/>
    <w:rsid w:val="003A066C"/>
    <w:rsid w:val="003A07C0"/>
    <w:rsid w:val="003A0BB4"/>
    <w:rsid w:val="003A0CC0"/>
    <w:rsid w:val="003A0FF9"/>
    <w:rsid w:val="003A104C"/>
    <w:rsid w:val="003A1087"/>
    <w:rsid w:val="003A114E"/>
    <w:rsid w:val="003A1197"/>
    <w:rsid w:val="003A12B6"/>
    <w:rsid w:val="003A1B55"/>
    <w:rsid w:val="003A1BED"/>
    <w:rsid w:val="003A1E2D"/>
    <w:rsid w:val="003A2644"/>
    <w:rsid w:val="003A2774"/>
    <w:rsid w:val="003A27FC"/>
    <w:rsid w:val="003A2926"/>
    <w:rsid w:val="003A2A2D"/>
    <w:rsid w:val="003A2E86"/>
    <w:rsid w:val="003A31F0"/>
    <w:rsid w:val="003A326B"/>
    <w:rsid w:val="003A38C5"/>
    <w:rsid w:val="003A3962"/>
    <w:rsid w:val="003A3D4D"/>
    <w:rsid w:val="003A3F8D"/>
    <w:rsid w:val="003A41B7"/>
    <w:rsid w:val="003A42C5"/>
    <w:rsid w:val="003A4C08"/>
    <w:rsid w:val="003A4C78"/>
    <w:rsid w:val="003A51E4"/>
    <w:rsid w:val="003A5472"/>
    <w:rsid w:val="003A58EF"/>
    <w:rsid w:val="003A5B37"/>
    <w:rsid w:val="003A5EC4"/>
    <w:rsid w:val="003A5ED1"/>
    <w:rsid w:val="003A5F10"/>
    <w:rsid w:val="003A609C"/>
    <w:rsid w:val="003A629A"/>
    <w:rsid w:val="003A6413"/>
    <w:rsid w:val="003A644D"/>
    <w:rsid w:val="003A691B"/>
    <w:rsid w:val="003A6C9B"/>
    <w:rsid w:val="003A6F82"/>
    <w:rsid w:val="003A702A"/>
    <w:rsid w:val="003A71C4"/>
    <w:rsid w:val="003A73B6"/>
    <w:rsid w:val="003A76C7"/>
    <w:rsid w:val="003A776A"/>
    <w:rsid w:val="003A7996"/>
    <w:rsid w:val="003B02FE"/>
    <w:rsid w:val="003B03CE"/>
    <w:rsid w:val="003B04B7"/>
    <w:rsid w:val="003B05D2"/>
    <w:rsid w:val="003B07C1"/>
    <w:rsid w:val="003B0861"/>
    <w:rsid w:val="003B0E90"/>
    <w:rsid w:val="003B0EAC"/>
    <w:rsid w:val="003B1083"/>
    <w:rsid w:val="003B1221"/>
    <w:rsid w:val="003B1656"/>
    <w:rsid w:val="003B1732"/>
    <w:rsid w:val="003B17C2"/>
    <w:rsid w:val="003B17D6"/>
    <w:rsid w:val="003B1838"/>
    <w:rsid w:val="003B193B"/>
    <w:rsid w:val="003B1B8B"/>
    <w:rsid w:val="003B1BD6"/>
    <w:rsid w:val="003B1F50"/>
    <w:rsid w:val="003B209D"/>
    <w:rsid w:val="003B21CE"/>
    <w:rsid w:val="003B2352"/>
    <w:rsid w:val="003B26FB"/>
    <w:rsid w:val="003B2A15"/>
    <w:rsid w:val="003B2ABF"/>
    <w:rsid w:val="003B2CF4"/>
    <w:rsid w:val="003B2F03"/>
    <w:rsid w:val="003B2F1A"/>
    <w:rsid w:val="003B30BB"/>
    <w:rsid w:val="003B32D6"/>
    <w:rsid w:val="003B335B"/>
    <w:rsid w:val="003B3606"/>
    <w:rsid w:val="003B39A9"/>
    <w:rsid w:val="003B3D70"/>
    <w:rsid w:val="003B40BE"/>
    <w:rsid w:val="003B4444"/>
    <w:rsid w:val="003B4687"/>
    <w:rsid w:val="003B4BA2"/>
    <w:rsid w:val="003B4D00"/>
    <w:rsid w:val="003B4FF3"/>
    <w:rsid w:val="003B506F"/>
    <w:rsid w:val="003B511B"/>
    <w:rsid w:val="003B5192"/>
    <w:rsid w:val="003B5256"/>
    <w:rsid w:val="003B59E5"/>
    <w:rsid w:val="003B5BE3"/>
    <w:rsid w:val="003B5C29"/>
    <w:rsid w:val="003B5CF8"/>
    <w:rsid w:val="003B69E5"/>
    <w:rsid w:val="003B6BA4"/>
    <w:rsid w:val="003B6E0D"/>
    <w:rsid w:val="003B7097"/>
    <w:rsid w:val="003B73E9"/>
    <w:rsid w:val="003B74E3"/>
    <w:rsid w:val="003B78AC"/>
    <w:rsid w:val="003B7E77"/>
    <w:rsid w:val="003B7F40"/>
    <w:rsid w:val="003C0457"/>
    <w:rsid w:val="003C053E"/>
    <w:rsid w:val="003C077F"/>
    <w:rsid w:val="003C080C"/>
    <w:rsid w:val="003C0B81"/>
    <w:rsid w:val="003C0E4B"/>
    <w:rsid w:val="003C0F21"/>
    <w:rsid w:val="003C11CE"/>
    <w:rsid w:val="003C12DF"/>
    <w:rsid w:val="003C1658"/>
    <w:rsid w:val="003C16F8"/>
    <w:rsid w:val="003C1D27"/>
    <w:rsid w:val="003C2120"/>
    <w:rsid w:val="003C2244"/>
    <w:rsid w:val="003C248A"/>
    <w:rsid w:val="003C2641"/>
    <w:rsid w:val="003C2689"/>
    <w:rsid w:val="003C27EF"/>
    <w:rsid w:val="003C2C61"/>
    <w:rsid w:val="003C2D98"/>
    <w:rsid w:val="003C2ECE"/>
    <w:rsid w:val="003C31B5"/>
    <w:rsid w:val="003C339B"/>
    <w:rsid w:val="003C33AC"/>
    <w:rsid w:val="003C357C"/>
    <w:rsid w:val="003C3744"/>
    <w:rsid w:val="003C3867"/>
    <w:rsid w:val="003C39D6"/>
    <w:rsid w:val="003C3A9E"/>
    <w:rsid w:val="003C3D95"/>
    <w:rsid w:val="003C3DDF"/>
    <w:rsid w:val="003C3DF6"/>
    <w:rsid w:val="003C3E10"/>
    <w:rsid w:val="003C3E16"/>
    <w:rsid w:val="003C3F8D"/>
    <w:rsid w:val="003C41FC"/>
    <w:rsid w:val="003C459C"/>
    <w:rsid w:val="003C482F"/>
    <w:rsid w:val="003C4868"/>
    <w:rsid w:val="003C4936"/>
    <w:rsid w:val="003C493C"/>
    <w:rsid w:val="003C4982"/>
    <w:rsid w:val="003C4ABA"/>
    <w:rsid w:val="003C4B8B"/>
    <w:rsid w:val="003C4DB1"/>
    <w:rsid w:val="003C4ED1"/>
    <w:rsid w:val="003C50D5"/>
    <w:rsid w:val="003C53F7"/>
    <w:rsid w:val="003C5433"/>
    <w:rsid w:val="003C553A"/>
    <w:rsid w:val="003C55B6"/>
    <w:rsid w:val="003C580A"/>
    <w:rsid w:val="003C58F5"/>
    <w:rsid w:val="003C59C1"/>
    <w:rsid w:val="003C59E0"/>
    <w:rsid w:val="003C5B3C"/>
    <w:rsid w:val="003C5EEE"/>
    <w:rsid w:val="003C5F26"/>
    <w:rsid w:val="003C5FAF"/>
    <w:rsid w:val="003C61C1"/>
    <w:rsid w:val="003C6300"/>
    <w:rsid w:val="003C6305"/>
    <w:rsid w:val="003C6491"/>
    <w:rsid w:val="003C6508"/>
    <w:rsid w:val="003C6822"/>
    <w:rsid w:val="003C69FC"/>
    <w:rsid w:val="003C6D5A"/>
    <w:rsid w:val="003C6D84"/>
    <w:rsid w:val="003C6FF4"/>
    <w:rsid w:val="003C7544"/>
    <w:rsid w:val="003C7610"/>
    <w:rsid w:val="003C770F"/>
    <w:rsid w:val="003C7793"/>
    <w:rsid w:val="003C7B96"/>
    <w:rsid w:val="003C7D8A"/>
    <w:rsid w:val="003C7F55"/>
    <w:rsid w:val="003D0181"/>
    <w:rsid w:val="003D03D8"/>
    <w:rsid w:val="003D0722"/>
    <w:rsid w:val="003D0803"/>
    <w:rsid w:val="003D0B0D"/>
    <w:rsid w:val="003D0F67"/>
    <w:rsid w:val="003D11FE"/>
    <w:rsid w:val="003D1268"/>
    <w:rsid w:val="003D1945"/>
    <w:rsid w:val="003D19F3"/>
    <w:rsid w:val="003D1DBE"/>
    <w:rsid w:val="003D1DCC"/>
    <w:rsid w:val="003D1E06"/>
    <w:rsid w:val="003D1F06"/>
    <w:rsid w:val="003D1FEE"/>
    <w:rsid w:val="003D2004"/>
    <w:rsid w:val="003D20A1"/>
    <w:rsid w:val="003D2228"/>
    <w:rsid w:val="003D22EB"/>
    <w:rsid w:val="003D22F7"/>
    <w:rsid w:val="003D23E5"/>
    <w:rsid w:val="003D253D"/>
    <w:rsid w:val="003D289F"/>
    <w:rsid w:val="003D28FE"/>
    <w:rsid w:val="003D2DB2"/>
    <w:rsid w:val="003D2E7E"/>
    <w:rsid w:val="003D2FCB"/>
    <w:rsid w:val="003D301A"/>
    <w:rsid w:val="003D306F"/>
    <w:rsid w:val="003D353C"/>
    <w:rsid w:val="003D35FC"/>
    <w:rsid w:val="003D3760"/>
    <w:rsid w:val="003D37FE"/>
    <w:rsid w:val="003D38B4"/>
    <w:rsid w:val="003D399B"/>
    <w:rsid w:val="003D4493"/>
    <w:rsid w:val="003D4613"/>
    <w:rsid w:val="003D4CEF"/>
    <w:rsid w:val="003D4DC7"/>
    <w:rsid w:val="003D4FDF"/>
    <w:rsid w:val="003D51C2"/>
    <w:rsid w:val="003D520D"/>
    <w:rsid w:val="003D52CB"/>
    <w:rsid w:val="003D576D"/>
    <w:rsid w:val="003D5820"/>
    <w:rsid w:val="003D5927"/>
    <w:rsid w:val="003D5949"/>
    <w:rsid w:val="003D5B75"/>
    <w:rsid w:val="003D5B76"/>
    <w:rsid w:val="003D5E1D"/>
    <w:rsid w:val="003D5FD2"/>
    <w:rsid w:val="003D6325"/>
    <w:rsid w:val="003D633B"/>
    <w:rsid w:val="003D650F"/>
    <w:rsid w:val="003D665B"/>
    <w:rsid w:val="003D6C14"/>
    <w:rsid w:val="003D6D64"/>
    <w:rsid w:val="003D6DC6"/>
    <w:rsid w:val="003D7022"/>
    <w:rsid w:val="003D721E"/>
    <w:rsid w:val="003D729B"/>
    <w:rsid w:val="003D72C4"/>
    <w:rsid w:val="003D7399"/>
    <w:rsid w:val="003D763B"/>
    <w:rsid w:val="003D799F"/>
    <w:rsid w:val="003D7CED"/>
    <w:rsid w:val="003D7DCA"/>
    <w:rsid w:val="003D7E59"/>
    <w:rsid w:val="003D7EDD"/>
    <w:rsid w:val="003D7FE6"/>
    <w:rsid w:val="003E0327"/>
    <w:rsid w:val="003E0337"/>
    <w:rsid w:val="003E05F0"/>
    <w:rsid w:val="003E0D51"/>
    <w:rsid w:val="003E0EF2"/>
    <w:rsid w:val="003E0FA2"/>
    <w:rsid w:val="003E1469"/>
    <w:rsid w:val="003E1550"/>
    <w:rsid w:val="003E1D98"/>
    <w:rsid w:val="003E1DF7"/>
    <w:rsid w:val="003E2E22"/>
    <w:rsid w:val="003E2F27"/>
    <w:rsid w:val="003E3059"/>
    <w:rsid w:val="003E3090"/>
    <w:rsid w:val="003E336D"/>
    <w:rsid w:val="003E3545"/>
    <w:rsid w:val="003E35DC"/>
    <w:rsid w:val="003E36D5"/>
    <w:rsid w:val="003E3A7B"/>
    <w:rsid w:val="003E3C69"/>
    <w:rsid w:val="003E3CC7"/>
    <w:rsid w:val="003E46F7"/>
    <w:rsid w:val="003E492B"/>
    <w:rsid w:val="003E495D"/>
    <w:rsid w:val="003E4AE7"/>
    <w:rsid w:val="003E4D81"/>
    <w:rsid w:val="003E4DD3"/>
    <w:rsid w:val="003E4F5B"/>
    <w:rsid w:val="003E509D"/>
    <w:rsid w:val="003E5227"/>
    <w:rsid w:val="003E53E1"/>
    <w:rsid w:val="003E53F7"/>
    <w:rsid w:val="003E5431"/>
    <w:rsid w:val="003E5599"/>
    <w:rsid w:val="003E5892"/>
    <w:rsid w:val="003E59FD"/>
    <w:rsid w:val="003E5A70"/>
    <w:rsid w:val="003E5AF2"/>
    <w:rsid w:val="003E5B4B"/>
    <w:rsid w:val="003E5BF4"/>
    <w:rsid w:val="003E5C1F"/>
    <w:rsid w:val="003E5D25"/>
    <w:rsid w:val="003E6014"/>
    <w:rsid w:val="003E6089"/>
    <w:rsid w:val="003E6180"/>
    <w:rsid w:val="003E625B"/>
    <w:rsid w:val="003E6379"/>
    <w:rsid w:val="003E646C"/>
    <w:rsid w:val="003E6564"/>
    <w:rsid w:val="003E66FB"/>
    <w:rsid w:val="003E69BA"/>
    <w:rsid w:val="003E6AA3"/>
    <w:rsid w:val="003E6B55"/>
    <w:rsid w:val="003E6B74"/>
    <w:rsid w:val="003E6C7A"/>
    <w:rsid w:val="003E6CF0"/>
    <w:rsid w:val="003E72CA"/>
    <w:rsid w:val="003E73C0"/>
    <w:rsid w:val="003E7DAF"/>
    <w:rsid w:val="003E7F72"/>
    <w:rsid w:val="003E7FA4"/>
    <w:rsid w:val="003F02D5"/>
    <w:rsid w:val="003F0604"/>
    <w:rsid w:val="003F06DF"/>
    <w:rsid w:val="003F07B4"/>
    <w:rsid w:val="003F08CD"/>
    <w:rsid w:val="003F0965"/>
    <w:rsid w:val="003F0B27"/>
    <w:rsid w:val="003F0C5C"/>
    <w:rsid w:val="003F0E30"/>
    <w:rsid w:val="003F0EB3"/>
    <w:rsid w:val="003F1114"/>
    <w:rsid w:val="003F14C9"/>
    <w:rsid w:val="003F154A"/>
    <w:rsid w:val="003F178C"/>
    <w:rsid w:val="003F1E32"/>
    <w:rsid w:val="003F1E9D"/>
    <w:rsid w:val="003F1EE9"/>
    <w:rsid w:val="003F24C9"/>
    <w:rsid w:val="003F253E"/>
    <w:rsid w:val="003F2579"/>
    <w:rsid w:val="003F26C0"/>
    <w:rsid w:val="003F271C"/>
    <w:rsid w:val="003F27BB"/>
    <w:rsid w:val="003F2817"/>
    <w:rsid w:val="003F2884"/>
    <w:rsid w:val="003F2B0E"/>
    <w:rsid w:val="003F36E8"/>
    <w:rsid w:val="003F3897"/>
    <w:rsid w:val="003F38A7"/>
    <w:rsid w:val="003F38F4"/>
    <w:rsid w:val="003F3EB5"/>
    <w:rsid w:val="003F3FF2"/>
    <w:rsid w:val="003F41A9"/>
    <w:rsid w:val="003F47A3"/>
    <w:rsid w:val="003F4BAF"/>
    <w:rsid w:val="003F4BE1"/>
    <w:rsid w:val="003F4C41"/>
    <w:rsid w:val="003F4C53"/>
    <w:rsid w:val="003F4FAE"/>
    <w:rsid w:val="003F51AA"/>
    <w:rsid w:val="003F5221"/>
    <w:rsid w:val="003F543E"/>
    <w:rsid w:val="003F58CC"/>
    <w:rsid w:val="003F58EB"/>
    <w:rsid w:val="003F5A62"/>
    <w:rsid w:val="003F5CB6"/>
    <w:rsid w:val="003F5E54"/>
    <w:rsid w:val="003F5F6D"/>
    <w:rsid w:val="003F625F"/>
    <w:rsid w:val="003F63BD"/>
    <w:rsid w:val="003F64DF"/>
    <w:rsid w:val="003F69CB"/>
    <w:rsid w:val="003F6BCD"/>
    <w:rsid w:val="003F6EFA"/>
    <w:rsid w:val="003F70A6"/>
    <w:rsid w:val="003F73BC"/>
    <w:rsid w:val="003F73CA"/>
    <w:rsid w:val="003F74E5"/>
    <w:rsid w:val="003F77E7"/>
    <w:rsid w:val="003F781D"/>
    <w:rsid w:val="003F7A53"/>
    <w:rsid w:val="003F7D88"/>
    <w:rsid w:val="00400C08"/>
    <w:rsid w:val="004019D0"/>
    <w:rsid w:val="00401BF3"/>
    <w:rsid w:val="00401EEE"/>
    <w:rsid w:val="004020E7"/>
    <w:rsid w:val="00402117"/>
    <w:rsid w:val="0040299C"/>
    <w:rsid w:val="00402AA9"/>
    <w:rsid w:val="00402BC5"/>
    <w:rsid w:val="00402C5B"/>
    <w:rsid w:val="00403028"/>
    <w:rsid w:val="004031A7"/>
    <w:rsid w:val="00403363"/>
    <w:rsid w:val="0040348B"/>
    <w:rsid w:val="00403534"/>
    <w:rsid w:val="004035BF"/>
    <w:rsid w:val="00403689"/>
    <w:rsid w:val="00403698"/>
    <w:rsid w:val="00403794"/>
    <w:rsid w:val="004037D9"/>
    <w:rsid w:val="00403823"/>
    <w:rsid w:val="00403FDA"/>
    <w:rsid w:val="00404029"/>
    <w:rsid w:val="004044F8"/>
    <w:rsid w:val="0040452F"/>
    <w:rsid w:val="00404603"/>
    <w:rsid w:val="004046C6"/>
    <w:rsid w:val="00404ADB"/>
    <w:rsid w:val="00404B2E"/>
    <w:rsid w:val="00404BBC"/>
    <w:rsid w:val="00404EC3"/>
    <w:rsid w:val="0040500B"/>
    <w:rsid w:val="0040504D"/>
    <w:rsid w:val="004050B6"/>
    <w:rsid w:val="004051C9"/>
    <w:rsid w:val="00405336"/>
    <w:rsid w:val="0040556B"/>
    <w:rsid w:val="004056A7"/>
    <w:rsid w:val="00405775"/>
    <w:rsid w:val="004057AD"/>
    <w:rsid w:val="004057F1"/>
    <w:rsid w:val="0040581C"/>
    <w:rsid w:val="004059B7"/>
    <w:rsid w:val="004059F4"/>
    <w:rsid w:val="00405B07"/>
    <w:rsid w:val="00406051"/>
    <w:rsid w:val="00406105"/>
    <w:rsid w:val="00406350"/>
    <w:rsid w:val="00406423"/>
    <w:rsid w:val="00406AC0"/>
    <w:rsid w:val="00406AE5"/>
    <w:rsid w:val="00406D7C"/>
    <w:rsid w:val="00407764"/>
    <w:rsid w:val="004077E0"/>
    <w:rsid w:val="00407BE1"/>
    <w:rsid w:val="004103B5"/>
    <w:rsid w:val="00410582"/>
    <w:rsid w:val="0041060A"/>
    <w:rsid w:val="00410745"/>
    <w:rsid w:val="00410FC9"/>
    <w:rsid w:val="00411110"/>
    <w:rsid w:val="0041127C"/>
    <w:rsid w:val="004112EB"/>
    <w:rsid w:val="00411537"/>
    <w:rsid w:val="004118C8"/>
    <w:rsid w:val="0041192A"/>
    <w:rsid w:val="00411947"/>
    <w:rsid w:val="00411B02"/>
    <w:rsid w:val="00411BE5"/>
    <w:rsid w:val="00411C48"/>
    <w:rsid w:val="00411D58"/>
    <w:rsid w:val="00411E7D"/>
    <w:rsid w:val="004120E4"/>
    <w:rsid w:val="0041270A"/>
    <w:rsid w:val="0041278C"/>
    <w:rsid w:val="00412AEE"/>
    <w:rsid w:val="00412EEC"/>
    <w:rsid w:val="004131B8"/>
    <w:rsid w:val="00413529"/>
    <w:rsid w:val="0041353E"/>
    <w:rsid w:val="004135D2"/>
    <w:rsid w:val="004137A3"/>
    <w:rsid w:val="00413B15"/>
    <w:rsid w:val="00413D94"/>
    <w:rsid w:val="00414739"/>
    <w:rsid w:val="00414789"/>
    <w:rsid w:val="00414C6A"/>
    <w:rsid w:val="00414F44"/>
    <w:rsid w:val="00415108"/>
    <w:rsid w:val="004152D1"/>
    <w:rsid w:val="00415306"/>
    <w:rsid w:val="0041541B"/>
    <w:rsid w:val="00415447"/>
    <w:rsid w:val="00415629"/>
    <w:rsid w:val="00415794"/>
    <w:rsid w:val="004157A0"/>
    <w:rsid w:val="004158D9"/>
    <w:rsid w:val="00415964"/>
    <w:rsid w:val="00415B64"/>
    <w:rsid w:val="00415D4A"/>
    <w:rsid w:val="00416481"/>
    <w:rsid w:val="00416DD3"/>
    <w:rsid w:val="00416F17"/>
    <w:rsid w:val="00417097"/>
    <w:rsid w:val="004170EF"/>
    <w:rsid w:val="0041720C"/>
    <w:rsid w:val="00417379"/>
    <w:rsid w:val="00417825"/>
    <w:rsid w:val="00417C1E"/>
    <w:rsid w:val="00417F5B"/>
    <w:rsid w:val="00417F7E"/>
    <w:rsid w:val="004201C9"/>
    <w:rsid w:val="0042028B"/>
    <w:rsid w:val="004204B7"/>
    <w:rsid w:val="004209F2"/>
    <w:rsid w:val="00420B41"/>
    <w:rsid w:val="00421068"/>
    <w:rsid w:val="0042120B"/>
    <w:rsid w:val="004218CA"/>
    <w:rsid w:val="00421A89"/>
    <w:rsid w:val="00421D21"/>
    <w:rsid w:val="00421E0A"/>
    <w:rsid w:val="00421E64"/>
    <w:rsid w:val="0042203A"/>
    <w:rsid w:val="004220D5"/>
    <w:rsid w:val="00422545"/>
    <w:rsid w:val="0042254A"/>
    <w:rsid w:val="00422567"/>
    <w:rsid w:val="004229D8"/>
    <w:rsid w:val="004229F2"/>
    <w:rsid w:val="00422A44"/>
    <w:rsid w:val="00422CF1"/>
    <w:rsid w:val="004231E1"/>
    <w:rsid w:val="0042371E"/>
    <w:rsid w:val="00423A37"/>
    <w:rsid w:val="00423A7F"/>
    <w:rsid w:val="00423C60"/>
    <w:rsid w:val="00423EA2"/>
    <w:rsid w:val="00423F90"/>
    <w:rsid w:val="00424109"/>
    <w:rsid w:val="004248A5"/>
    <w:rsid w:val="00424949"/>
    <w:rsid w:val="00424AEE"/>
    <w:rsid w:val="004251AB"/>
    <w:rsid w:val="004251B1"/>
    <w:rsid w:val="004252AD"/>
    <w:rsid w:val="00425B34"/>
    <w:rsid w:val="0042613B"/>
    <w:rsid w:val="004263B3"/>
    <w:rsid w:val="004263C9"/>
    <w:rsid w:val="00426412"/>
    <w:rsid w:val="004265ED"/>
    <w:rsid w:val="0042682E"/>
    <w:rsid w:val="00426F2B"/>
    <w:rsid w:val="004272AF"/>
    <w:rsid w:val="0042734B"/>
    <w:rsid w:val="00427353"/>
    <w:rsid w:val="0042776D"/>
    <w:rsid w:val="00427783"/>
    <w:rsid w:val="004277FE"/>
    <w:rsid w:val="00427951"/>
    <w:rsid w:val="00427EBF"/>
    <w:rsid w:val="00427EE5"/>
    <w:rsid w:val="00427F85"/>
    <w:rsid w:val="00427FA2"/>
    <w:rsid w:val="004303BE"/>
    <w:rsid w:val="00430629"/>
    <w:rsid w:val="004306D4"/>
    <w:rsid w:val="00430AB6"/>
    <w:rsid w:val="00430AD8"/>
    <w:rsid w:val="004312E2"/>
    <w:rsid w:val="00431403"/>
    <w:rsid w:val="004317FC"/>
    <w:rsid w:val="0043187A"/>
    <w:rsid w:val="004319F9"/>
    <w:rsid w:val="00431CE4"/>
    <w:rsid w:val="004326EC"/>
    <w:rsid w:val="004326F6"/>
    <w:rsid w:val="004327A8"/>
    <w:rsid w:val="00432976"/>
    <w:rsid w:val="00432A5E"/>
    <w:rsid w:val="00432DB1"/>
    <w:rsid w:val="00432ECF"/>
    <w:rsid w:val="0043308F"/>
    <w:rsid w:val="00433236"/>
    <w:rsid w:val="00433245"/>
    <w:rsid w:val="004332F4"/>
    <w:rsid w:val="00433561"/>
    <w:rsid w:val="004335E1"/>
    <w:rsid w:val="004337C7"/>
    <w:rsid w:val="00433837"/>
    <w:rsid w:val="00433D34"/>
    <w:rsid w:val="00434000"/>
    <w:rsid w:val="004341A9"/>
    <w:rsid w:val="004344CF"/>
    <w:rsid w:val="004345D3"/>
    <w:rsid w:val="0043477D"/>
    <w:rsid w:val="0043482C"/>
    <w:rsid w:val="00435591"/>
    <w:rsid w:val="00435906"/>
    <w:rsid w:val="00435A78"/>
    <w:rsid w:val="00435FDE"/>
    <w:rsid w:val="004362F0"/>
    <w:rsid w:val="0043675C"/>
    <w:rsid w:val="00436782"/>
    <w:rsid w:val="00436BDB"/>
    <w:rsid w:val="00436D21"/>
    <w:rsid w:val="00436E8C"/>
    <w:rsid w:val="004374A8"/>
    <w:rsid w:val="00437698"/>
    <w:rsid w:val="00437880"/>
    <w:rsid w:val="00437DD8"/>
    <w:rsid w:val="00437E49"/>
    <w:rsid w:val="00437F5B"/>
    <w:rsid w:val="00437FDE"/>
    <w:rsid w:val="00440643"/>
    <w:rsid w:val="00440AC6"/>
    <w:rsid w:val="00440BEA"/>
    <w:rsid w:val="0044129D"/>
    <w:rsid w:val="00441320"/>
    <w:rsid w:val="00441416"/>
    <w:rsid w:val="004417B1"/>
    <w:rsid w:val="0044186B"/>
    <w:rsid w:val="00441D12"/>
    <w:rsid w:val="00441DDE"/>
    <w:rsid w:val="00441E98"/>
    <w:rsid w:val="00441F4B"/>
    <w:rsid w:val="00442208"/>
    <w:rsid w:val="00442231"/>
    <w:rsid w:val="00442734"/>
    <w:rsid w:val="004428A2"/>
    <w:rsid w:val="00442ADF"/>
    <w:rsid w:val="00442BA1"/>
    <w:rsid w:val="00442D4A"/>
    <w:rsid w:val="00442F5B"/>
    <w:rsid w:val="00443041"/>
    <w:rsid w:val="0044340C"/>
    <w:rsid w:val="00443509"/>
    <w:rsid w:val="00443629"/>
    <w:rsid w:val="004436DC"/>
    <w:rsid w:val="004437AE"/>
    <w:rsid w:val="00443894"/>
    <w:rsid w:val="004447B9"/>
    <w:rsid w:val="004447CA"/>
    <w:rsid w:val="00444882"/>
    <w:rsid w:val="00444A3F"/>
    <w:rsid w:val="00444AC2"/>
    <w:rsid w:val="00444DAB"/>
    <w:rsid w:val="004452D0"/>
    <w:rsid w:val="0044535F"/>
    <w:rsid w:val="0044564A"/>
    <w:rsid w:val="00445750"/>
    <w:rsid w:val="00445A00"/>
    <w:rsid w:val="00445CB4"/>
    <w:rsid w:val="00445D7A"/>
    <w:rsid w:val="00446509"/>
    <w:rsid w:val="004465DC"/>
    <w:rsid w:val="00446881"/>
    <w:rsid w:val="004471CD"/>
    <w:rsid w:val="0044738A"/>
    <w:rsid w:val="004475F1"/>
    <w:rsid w:val="004477A9"/>
    <w:rsid w:val="00447B6D"/>
    <w:rsid w:val="00447DB6"/>
    <w:rsid w:val="00450073"/>
    <w:rsid w:val="0045007D"/>
    <w:rsid w:val="00450135"/>
    <w:rsid w:val="00450255"/>
    <w:rsid w:val="0045041B"/>
    <w:rsid w:val="00450718"/>
    <w:rsid w:val="0045089E"/>
    <w:rsid w:val="004509B9"/>
    <w:rsid w:val="00450E24"/>
    <w:rsid w:val="00450ED6"/>
    <w:rsid w:val="0045156A"/>
    <w:rsid w:val="00451849"/>
    <w:rsid w:val="00451A9E"/>
    <w:rsid w:val="00451CE1"/>
    <w:rsid w:val="00451DCD"/>
    <w:rsid w:val="00452055"/>
    <w:rsid w:val="004523E4"/>
    <w:rsid w:val="00452819"/>
    <w:rsid w:val="00452830"/>
    <w:rsid w:val="0045296A"/>
    <w:rsid w:val="004529E8"/>
    <w:rsid w:val="00452C07"/>
    <w:rsid w:val="00452C96"/>
    <w:rsid w:val="00452FA5"/>
    <w:rsid w:val="004538E1"/>
    <w:rsid w:val="00453D20"/>
    <w:rsid w:val="0045400C"/>
    <w:rsid w:val="0045412C"/>
    <w:rsid w:val="004543B8"/>
    <w:rsid w:val="0045452C"/>
    <w:rsid w:val="004545B3"/>
    <w:rsid w:val="004552B5"/>
    <w:rsid w:val="004552E0"/>
    <w:rsid w:val="004554F0"/>
    <w:rsid w:val="0045571A"/>
    <w:rsid w:val="00455EE2"/>
    <w:rsid w:val="00455F25"/>
    <w:rsid w:val="004566A4"/>
    <w:rsid w:val="00456741"/>
    <w:rsid w:val="004567A1"/>
    <w:rsid w:val="004568DB"/>
    <w:rsid w:val="00456A1D"/>
    <w:rsid w:val="00456BEE"/>
    <w:rsid w:val="00456D7B"/>
    <w:rsid w:val="00456DD5"/>
    <w:rsid w:val="00456EB8"/>
    <w:rsid w:val="00456F9E"/>
    <w:rsid w:val="0045719C"/>
    <w:rsid w:val="004573E0"/>
    <w:rsid w:val="0045778F"/>
    <w:rsid w:val="00457A6E"/>
    <w:rsid w:val="00457A8E"/>
    <w:rsid w:val="00457E27"/>
    <w:rsid w:val="00460342"/>
    <w:rsid w:val="00460694"/>
    <w:rsid w:val="00460820"/>
    <w:rsid w:val="00461732"/>
    <w:rsid w:val="0046192F"/>
    <w:rsid w:val="00461BA0"/>
    <w:rsid w:val="00461E6F"/>
    <w:rsid w:val="00461E8E"/>
    <w:rsid w:val="004620CE"/>
    <w:rsid w:val="00462ADE"/>
    <w:rsid w:val="00462F6A"/>
    <w:rsid w:val="0046321B"/>
    <w:rsid w:val="00463447"/>
    <w:rsid w:val="004634F8"/>
    <w:rsid w:val="00463AE3"/>
    <w:rsid w:val="00463CDE"/>
    <w:rsid w:val="00463DF3"/>
    <w:rsid w:val="00464029"/>
    <w:rsid w:val="0046404C"/>
    <w:rsid w:val="0046414B"/>
    <w:rsid w:val="0046418D"/>
    <w:rsid w:val="0046429D"/>
    <w:rsid w:val="004646C0"/>
    <w:rsid w:val="00464745"/>
    <w:rsid w:val="0046478C"/>
    <w:rsid w:val="00464DD3"/>
    <w:rsid w:val="00464F96"/>
    <w:rsid w:val="00464FC7"/>
    <w:rsid w:val="004650D3"/>
    <w:rsid w:val="0046539A"/>
    <w:rsid w:val="004655F3"/>
    <w:rsid w:val="004656CD"/>
    <w:rsid w:val="0046585B"/>
    <w:rsid w:val="00465998"/>
    <w:rsid w:val="00465AB9"/>
    <w:rsid w:val="00465AFD"/>
    <w:rsid w:val="00465B48"/>
    <w:rsid w:val="00465C26"/>
    <w:rsid w:val="004660A3"/>
    <w:rsid w:val="004660C6"/>
    <w:rsid w:val="004661BF"/>
    <w:rsid w:val="00466511"/>
    <w:rsid w:val="004666BF"/>
    <w:rsid w:val="004666FE"/>
    <w:rsid w:val="00466A16"/>
    <w:rsid w:val="00466C3C"/>
    <w:rsid w:val="00466E2A"/>
    <w:rsid w:val="0046735A"/>
    <w:rsid w:val="004674DF"/>
    <w:rsid w:val="004675EF"/>
    <w:rsid w:val="0046767B"/>
    <w:rsid w:val="0046775B"/>
    <w:rsid w:val="00467ADE"/>
    <w:rsid w:val="00467E5E"/>
    <w:rsid w:val="00467FEE"/>
    <w:rsid w:val="004701A8"/>
    <w:rsid w:val="004704A5"/>
    <w:rsid w:val="004705C8"/>
    <w:rsid w:val="00470746"/>
    <w:rsid w:val="004707E1"/>
    <w:rsid w:val="0047091B"/>
    <w:rsid w:val="00470A1C"/>
    <w:rsid w:val="00470BD4"/>
    <w:rsid w:val="00470DFE"/>
    <w:rsid w:val="00470F4A"/>
    <w:rsid w:val="00471506"/>
    <w:rsid w:val="00471563"/>
    <w:rsid w:val="004716E5"/>
    <w:rsid w:val="00471ADC"/>
    <w:rsid w:val="00471EB3"/>
    <w:rsid w:val="00471EE3"/>
    <w:rsid w:val="00472168"/>
    <w:rsid w:val="0047267F"/>
    <w:rsid w:val="00472B45"/>
    <w:rsid w:val="00472C8E"/>
    <w:rsid w:val="00472F8F"/>
    <w:rsid w:val="00473196"/>
    <w:rsid w:val="004732FE"/>
    <w:rsid w:val="00473A19"/>
    <w:rsid w:val="00474025"/>
    <w:rsid w:val="00474402"/>
    <w:rsid w:val="0047447B"/>
    <w:rsid w:val="00474551"/>
    <w:rsid w:val="00474645"/>
    <w:rsid w:val="004748AD"/>
    <w:rsid w:val="0047495C"/>
    <w:rsid w:val="00474AFC"/>
    <w:rsid w:val="00474E68"/>
    <w:rsid w:val="0047538A"/>
    <w:rsid w:val="0047538F"/>
    <w:rsid w:val="004753C7"/>
    <w:rsid w:val="00475424"/>
    <w:rsid w:val="00475974"/>
    <w:rsid w:val="00475B12"/>
    <w:rsid w:val="00475C84"/>
    <w:rsid w:val="00475D38"/>
    <w:rsid w:val="00475D98"/>
    <w:rsid w:val="004762BB"/>
    <w:rsid w:val="0047640A"/>
    <w:rsid w:val="0047677B"/>
    <w:rsid w:val="004767D9"/>
    <w:rsid w:val="00476A15"/>
    <w:rsid w:val="00476A4A"/>
    <w:rsid w:val="00476B8B"/>
    <w:rsid w:val="0047700C"/>
    <w:rsid w:val="0047710D"/>
    <w:rsid w:val="004775F6"/>
    <w:rsid w:val="0047760B"/>
    <w:rsid w:val="0047782B"/>
    <w:rsid w:val="00477AD5"/>
    <w:rsid w:val="00477CF4"/>
    <w:rsid w:val="00477D16"/>
    <w:rsid w:val="00477D38"/>
    <w:rsid w:val="00477E2E"/>
    <w:rsid w:val="00480340"/>
    <w:rsid w:val="004805E7"/>
    <w:rsid w:val="00480618"/>
    <w:rsid w:val="004806B9"/>
    <w:rsid w:val="004806E9"/>
    <w:rsid w:val="00480875"/>
    <w:rsid w:val="004809D4"/>
    <w:rsid w:val="00480D47"/>
    <w:rsid w:val="004810FF"/>
    <w:rsid w:val="004812E6"/>
    <w:rsid w:val="0048166F"/>
    <w:rsid w:val="00481718"/>
    <w:rsid w:val="004819CD"/>
    <w:rsid w:val="00481A79"/>
    <w:rsid w:val="00481B5D"/>
    <w:rsid w:val="00482005"/>
    <w:rsid w:val="0048239B"/>
    <w:rsid w:val="00482631"/>
    <w:rsid w:val="0048288A"/>
    <w:rsid w:val="00482988"/>
    <w:rsid w:val="0048298D"/>
    <w:rsid w:val="004831A6"/>
    <w:rsid w:val="004832FA"/>
    <w:rsid w:val="00483429"/>
    <w:rsid w:val="0048360D"/>
    <w:rsid w:val="00483AF2"/>
    <w:rsid w:val="00483B84"/>
    <w:rsid w:val="00483E51"/>
    <w:rsid w:val="004843AF"/>
    <w:rsid w:val="00484871"/>
    <w:rsid w:val="00484959"/>
    <w:rsid w:val="004849EE"/>
    <w:rsid w:val="00484E30"/>
    <w:rsid w:val="00484E49"/>
    <w:rsid w:val="00485254"/>
    <w:rsid w:val="0048527F"/>
    <w:rsid w:val="00485342"/>
    <w:rsid w:val="00485369"/>
    <w:rsid w:val="00485430"/>
    <w:rsid w:val="00485465"/>
    <w:rsid w:val="004855A1"/>
    <w:rsid w:val="004858AE"/>
    <w:rsid w:val="0048633D"/>
    <w:rsid w:val="00486367"/>
    <w:rsid w:val="004867FD"/>
    <w:rsid w:val="00486B0D"/>
    <w:rsid w:val="00486D6F"/>
    <w:rsid w:val="0048703B"/>
    <w:rsid w:val="00487090"/>
    <w:rsid w:val="004873B1"/>
    <w:rsid w:val="00487472"/>
    <w:rsid w:val="00487A23"/>
    <w:rsid w:val="00487C61"/>
    <w:rsid w:val="00487EF2"/>
    <w:rsid w:val="004904C1"/>
    <w:rsid w:val="0049072B"/>
    <w:rsid w:val="00490879"/>
    <w:rsid w:val="00490D0B"/>
    <w:rsid w:val="00490ED1"/>
    <w:rsid w:val="00490F48"/>
    <w:rsid w:val="0049137D"/>
    <w:rsid w:val="004917E9"/>
    <w:rsid w:val="004919E4"/>
    <w:rsid w:val="00491B52"/>
    <w:rsid w:val="00491C14"/>
    <w:rsid w:val="00491CB8"/>
    <w:rsid w:val="00491E92"/>
    <w:rsid w:val="00492029"/>
    <w:rsid w:val="00492240"/>
    <w:rsid w:val="0049262C"/>
    <w:rsid w:val="00492AC2"/>
    <w:rsid w:val="00492EF9"/>
    <w:rsid w:val="00492F7C"/>
    <w:rsid w:val="00493126"/>
    <w:rsid w:val="004936B6"/>
    <w:rsid w:val="004938CB"/>
    <w:rsid w:val="00493A30"/>
    <w:rsid w:val="00493AC4"/>
    <w:rsid w:val="00493B68"/>
    <w:rsid w:val="0049403E"/>
    <w:rsid w:val="004942DE"/>
    <w:rsid w:val="004943AE"/>
    <w:rsid w:val="00494493"/>
    <w:rsid w:val="00494883"/>
    <w:rsid w:val="0049495E"/>
    <w:rsid w:val="00494A6C"/>
    <w:rsid w:val="00494BF5"/>
    <w:rsid w:val="00494C22"/>
    <w:rsid w:val="00494C29"/>
    <w:rsid w:val="00494C53"/>
    <w:rsid w:val="00494DEB"/>
    <w:rsid w:val="00494E74"/>
    <w:rsid w:val="00494FB5"/>
    <w:rsid w:val="004950A8"/>
    <w:rsid w:val="004950DA"/>
    <w:rsid w:val="0049554F"/>
    <w:rsid w:val="00495815"/>
    <w:rsid w:val="004959AA"/>
    <w:rsid w:val="00495C14"/>
    <w:rsid w:val="00495D50"/>
    <w:rsid w:val="004960DE"/>
    <w:rsid w:val="00496256"/>
    <w:rsid w:val="0049636D"/>
    <w:rsid w:val="004969A7"/>
    <w:rsid w:val="00496B29"/>
    <w:rsid w:val="00496DAD"/>
    <w:rsid w:val="00496F94"/>
    <w:rsid w:val="00496FBE"/>
    <w:rsid w:val="004970FA"/>
    <w:rsid w:val="004972A3"/>
    <w:rsid w:val="00497307"/>
    <w:rsid w:val="0049738D"/>
    <w:rsid w:val="004973BF"/>
    <w:rsid w:val="004973D1"/>
    <w:rsid w:val="004A01BD"/>
    <w:rsid w:val="004A0500"/>
    <w:rsid w:val="004A0BA2"/>
    <w:rsid w:val="004A0F5C"/>
    <w:rsid w:val="004A16DC"/>
    <w:rsid w:val="004A178D"/>
    <w:rsid w:val="004A19EA"/>
    <w:rsid w:val="004A1C3D"/>
    <w:rsid w:val="004A1F2A"/>
    <w:rsid w:val="004A20BB"/>
    <w:rsid w:val="004A2427"/>
    <w:rsid w:val="004A26DD"/>
    <w:rsid w:val="004A28FC"/>
    <w:rsid w:val="004A2A1A"/>
    <w:rsid w:val="004A2CF2"/>
    <w:rsid w:val="004A2E9C"/>
    <w:rsid w:val="004A2F74"/>
    <w:rsid w:val="004A33E2"/>
    <w:rsid w:val="004A3C84"/>
    <w:rsid w:val="004A452C"/>
    <w:rsid w:val="004A4755"/>
    <w:rsid w:val="004A4875"/>
    <w:rsid w:val="004A4A76"/>
    <w:rsid w:val="004A4C2A"/>
    <w:rsid w:val="004A4E96"/>
    <w:rsid w:val="004A541D"/>
    <w:rsid w:val="004A54C1"/>
    <w:rsid w:val="004A5643"/>
    <w:rsid w:val="004A5984"/>
    <w:rsid w:val="004A5BF8"/>
    <w:rsid w:val="004A5DA0"/>
    <w:rsid w:val="004A5ED1"/>
    <w:rsid w:val="004A6123"/>
    <w:rsid w:val="004A620B"/>
    <w:rsid w:val="004A641F"/>
    <w:rsid w:val="004A6628"/>
    <w:rsid w:val="004A66DC"/>
    <w:rsid w:val="004A67EE"/>
    <w:rsid w:val="004A7333"/>
    <w:rsid w:val="004A7627"/>
    <w:rsid w:val="004A78A3"/>
    <w:rsid w:val="004A7EC2"/>
    <w:rsid w:val="004B02F8"/>
    <w:rsid w:val="004B0BBE"/>
    <w:rsid w:val="004B169E"/>
    <w:rsid w:val="004B173F"/>
    <w:rsid w:val="004B19B9"/>
    <w:rsid w:val="004B1F0A"/>
    <w:rsid w:val="004B20E3"/>
    <w:rsid w:val="004B2361"/>
    <w:rsid w:val="004B25DE"/>
    <w:rsid w:val="004B25E2"/>
    <w:rsid w:val="004B268D"/>
    <w:rsid w:val="004B28DA"/>
    <w:rsid w:val="004B2999"/>
    <w:rsid w:val="004B2E12"/>
    <w:rsid w:val="004B2E5A"/>
    <w:rsid w:val="004B2F8A"/>
    <w:rsid w:val="004B2FBF"/>
    <w:rsid w:val="004B31A5"/>
    <w:rsid w:val="004B38A6"/>
    <w:rsid w:val="004B456E"/>
    <w:rsid w:val="004B4631"/>
    <w:rsid w:val="004B4A66"/>
    <w:rsid w:val="004B4DE5"/>
    <w:rsid w:val="004B4EB4"/>
    <w:rsid w:val="004B50CD"/>
    <w:rsid w:val="004B5150"/>
    <w:rsid w:val="004B5507"/>
    <w:rsid w:val="004B579D"/>
    <w:rsid w:val="004B596D"/>
    <w:rsid w:val="004B5BA2"/>
    <w:rsid w:val="004B5FF4"/>
    <w:rsid w:val="004B6394"/>
    <w:rsid w:val="004B643F"/>
    <w:rsid w:val="004B64D9"/>
    <w:rsid w:val="004B6730"/>
    <w:rsid w:val="004B6C97"/>
    <w:rsid w:val="004B7198"/>
    <w:rsid w:val="004B7812"/>
    <w:rsid w:val="004B78A0"/>
    <w:rsid w:val="004C017B"/>
    <w:rsid w:val="004C0421"/>
    <w:rsid w:val="004C098F"/>
    <w:rsid w:val="004C0D3D"/>
    <w:rsid w:val="004C0EA7"/>
    <w:rsid w:val="004C1BA4"/>
    <w:rsid w:val="004C1C5F"/>
    <w:rsid w:val="004C1DFF"/>
    <w:rsid w:val="004C1E54"/>
    <w:rsid w:val="004C1E90"/>
    <w:rsid w:val="004C1EFB"/>
    <w:rsid w:val="004C242B"/>
    <w:rsid w:val="004C2928"/>
    <w:rsid w:val="004C2DEC"/>
    <w:rsid w:val="004C32A5"/>
    <w:rsid w:val="004C33B3"/>
    <w:rsid w:val="004C34B2"/>
    <w:rsid w:val="004C3645"/>
    <w:rsid w:val="004C3848"/>
    <w:rsid w:val="004C388F"/>
    <w:rsid w:val="004C39B2"/>
    <w:rsid w:val="004C3C02"/>
    <w:rsid w:val="004C409E"/>
    <w:rsid w:val="004C4186"/>
    <w:rsid w:val="004C41D6"/>
    <w:rsid w:val="004C4427"/>
    <w:rsid w:val="004C44A3"/>
    <w:rsid w:val="004C4BCE"/>
    <w:rsid w:val="004C4DF0"/>
    <w:rsid w:val="004C4E8A"/>
    <w:rsid w:val="004C4EBF"/>
    <w:rsid w:val="004C5283"/>
    <w:rsid w:val="004C5D7A"/>
    <w:rsid w:val="004C5E12"/>
    <w:rsid w:val="004C6368"/>
    <w:rsid w:val="004C6381"/>
    <w:rsid w:val="004C63E9"/>
    <w:rsid w:val="004C6880"/>
    <w:rsid w:val="004C698E"/>
    <w:rsid w:val="004C6990"/>
    <w:rsid w:val="004C6A1E"/>
    <w:rsid w:val="004C6A6A"/>
    <w:rsid w:val="004C6CA6"/>
    <w:rsid w:val="004C6E71"/>
    <w:rsid w:val="004C73A2"/>
    <w:rsid w:val="004C7436"/>
    <w:rsid w:val="004C748B"/>
    <w:rsid w:val="004C77B1"/>
    <w:rsid w:val="004C7B72"/>
    <w:rsid w:val="004C7B85"/>
    <w:rsid w:val="004C7C30"/>
    <w:rsid w:val="004D01BA"/>
    <w:rsid w:val="004D03D0"/>
    <w:rsid w:val="004D04D2"/>
    <w:rsid w:val="004D056E"/>
    <w:rsid w:val="004D0B07"/>
    <w:rsid w:val="004D0B8B"/>
    <w:rsid w:val="004D0BF7"/>
    <w:rsid w:val="004D0C9C"/>
    <w:rsid w:val="004D166C"/>
    <w:rsid w:val="004D1886"/>
    <w:rsid w:val="004D1951"/>
    <w:rsid w:val="004D1D1F"/>
    <w:rsid w:val="004D1DA9"/>
    <w:rsid w:val="004D1DB4"/>
    <w:rsid w:val="004D1F95"/>
    <w:rsid w:val="004D1F96"/>
    <w:rsid w:val="004D205E"/>
    <w:rsid w:val="004D20D4"/>
    <w:rsid w:val="004D2685"/>
    <w:rsid w:val="004D3180"/>
    <w:rsid w:val="004D3802"/>
    <w:rsid w:val="004D383F"/>
    <w:rsid w:val="004D3A45"/>
    <w:rsid w:val="004D3B4F"/>
    <w:rsid w:val="004D3B96"/>
    <w:rsid w:val="004D42D8"/>
    <w:rsid w:val="004D436A"/>
    <w:rsid w:val="004D4510"/>
    <w:rsid w:val="004D4533"/>
    <w:rsid w:val="004D465B"/>
    <w:rsid w:val="004D4857"/>
    <w:rsid w:val="004D49D1"/>
    <w:rsid w:val="004D4DE8"/>
    <w:rsid w:val="004D5004"/>
    <w:rsid w:val="004D5018"/>
    <w:rsid w:val="004D5282"/>
    <w:rsid w:val="004D52C6"/>
    <w:rsid w:val="004D55DD"/>
    <w:rsid w:val="004D574F"/>
    <w:rsid w:val="004D5A56"/>
    <w:rsid w:val="004D5E6B"/>
    <w:rsid w:val="004D633A"/>
    <w:rsid w:val="004D6637"/>
    <w:rsid w:val="004D67CD"/>
    <w:rsid w:val="004D6A50"/>
    <w:rsid w:val="004D6AFA"/>
    <w:rsid w:val="004D6C25"/>
    <w:rsid w:val="004D6D54"/>
    <w:rsid w:val="004D7394"/>
    <w:rsid w:val="004D7E22"/>
    <w:rsid w:val="004D7E2B"/>
    <w:rsid w:val="004D7EA4"/>
    <w:rsid w:val="004D7EF9"/>
    <w:rsid w:val="004E035C"/>
    <w:rsid w:val="004E0608"/>
    <w:rsid w:val="004E07D8"/>
    <w:rsid w:val="004E0A31"/>
    <w:rsid w:val="004E0A8D"/>
    <w:rsid w:val="004E0DED"/>
    <w:rsid w:val="004E0EA2"/>
    <w:rsid w:val="004E120E"/>
    <w:rsid w:val="004E1297"/>
    <w:rsid w:val="004E14B2"/>
    <w:rsid w:val="004E193F"/>
    <w:rsid w:val="004E1B1A"/>
    <w:rsid w:val="004E1BA5"/>
    <w:rsid w:val="004E1EDF"/>
    <w:rsid w:val="004E2407"/>
    <w:rsid w:val="004E2493"/>
    <w:rsid w:val="004E24F7"/>
    <w:rsid w:val="004E2512"/>
    <w:rsid w:val="004E2750"/>
    <w:rsid w:val="004E2787"/>
    <w:rsid w:val="004E28F8"/>
    <w:rsid w:val="004E2944"/>
    <w:rsid w:val="004E2965"/>
    <w:rsid w:val="004E29E6"/>
    <w:rsid w:val="004E29FC"/>
    <w:rsid w:val="004E307F"/>
    <w:rsid w:val="004E3133"/>
    <w:rsid w:val="004E3177"/>
    <w:rsid w:val="004E3259"/>
    <w:rsid w:val="004E32DD"/>
    <w:rsid w:val="004E3434"/>
    <w:rsid w:val="004E3443"/>
    <w:rsid w:val="004E362A"/>
    <w:rsid w:val="004E38DC"/>
    <w:rsid w:val="004E3C01"/>
    <w:rsid w:val="004E3C55"/>
    <w:rsid w:val="004E3C65"/>
    <w:rsid w:val="004E3CCE"/>
    <w:rsid w:val="004E43D0"/>
    <w:rsid w:val="004E43D7"/>
    <w:rsid w:val="004E4C12"/>
    <w:rsid w:val="004E4C5E"/>
    <w:rsid w:val="004E4D1D"/>
    <w:rsid w:val="004E5004"/>
    <w:rsid w:val="004E50A9"/>
    <w:rsid w:val="004E51DF"/>
    <w:rsid w:val="004E5D25"/>
    <w:rsid w:val="004E5D49"/>
    <w:rsid w:val="004E620F"/>
    <w:rsid w:val="004E6492"/>
    <w:rsid w:val="004E64AA"/>
    <w:rsid w:val="004E6BDC"/>
    <w:rsid w:val="004E6C5D"/>
    <w:rsid w:val="004E6C70"/>
    <w:rsid w:val="004E6E61"/>
    <w:rsid w:val="004E6F3A"/>
    <w:rsid w:val="004E7599"/>
    <w:rsid w:val="004E7B8B"/>
    <w:rsid w:val="004E7CE9"/>
    <w:rsid w:val="004F0194"/>
    <w:rsid w:val="004F023F"/>
    <w:rsid w:val="004F04E0"/>
    <w:rsid w:val="004F0D48"/>
    <w:rsid w:val="004F0F9E"/>
    <w:rsid w:val="004F1080"/>
    <w:rsid w:val="004F1199"/>
    <w:rsid w:val="004F130F"/>
    <w:rsid w:val="004F1988"/>
    <w:rsid w:val="004F1E99"/>
    <w:rsid w:val="004F279C"/>
    <w:rsid w:val="004F2983"/>
    <w:rsid w:val="004F2DD4"/>
    <w:rsid w:val="004F30CC"/>
    <w:rsid w:val="004F36F6"/>
    <w:rsid w:val="004F3879"/>
    <w:rsid w:val="004F3C01"/>
    <w:rsid w:val="004F3C34"/>
    <w:rsid w:val="004F4214"/>
    <w:rsid w:val="004F436E"/>
    <w:rsid w:val="004F44E4"/>
    <w:rsid w:val="004F4836"/>
    <w:rsid w:val="004F4CEC"/>
    <w:rsid w:val="004F4F22"/>
    <w:rsid w:val="004F507E"/>
    <w:rsid w:val="004F51FD"/>
    <w:rsid w:val="004F53CC"/>
    <w:rsid w:val="004F53CD"/>
    <w:rsid w:val="004F554E"/>
    <w:rsid w:val="004F55E6"/>
    <w:rsid w:val="004F5A02"/>
    <w:rsid w:val="004F5B50"/>
    <w:rsid w:val="004F5B7D"/>
    <w:rsid w:val="004F5C6F"/>
    <w:rsid w:val="004F5E36"/>
    <w:rsid w:val="004F6340"/>
    <w:rsid w:val="004F6483"/>
    <w:rsid w:val="004F652D"/>
    <w:rsid w:val="004F65F4"/>
    <w:rsid w:val="004F6934"/>
    <w:rsid w:val="004F6E17"/>
    <w:rsid w:val="004F7101"/>
    <w:rsid w:val="004F7141"/>
    <w:rsid w:val="004F7437"/>
    <w:rsid w:val="004F7546"/>
    <w:rsid w:val="004F780F"/>
    <w:rsid w:val="004F7BEF"/>
    <w:rsid w:val="004F7DC9"/>
    <w:rsid w:val="004F7E80"/>
    <w:rsid w:val="0050010B"/>
    <w:rsid w:val="005002BA"/>
    <w:rsid w:val="005006E7"/>
    <w:rsid w:val="005007CC"/>
    <w:rsid w:val="005007F9"/>
    <w:rsid w:val="005008E4"/>
    <w:rsid w:val="00500A86"/>
    <w:rsid w:val="00500E19"/>
    <w:rsid w:val="00500F7E"/>
    <w:rsid w:val="00501047"/>
    <w:rsid w:val="005011D0"/>
    <w:rsid w:val="005011EE"/>
    <w:rsid w:val="00501273"/>
    <w:rsid w:val="0050157B"/>
    <w:rsid w:val="005015F1"/>
    <w:rsid w:val="0050172C"/>
    <w:rsid w:val="0050187B"/>
    <w:rsid w:val="00501BFA"/>
    <w:rsid w:val="00501DB1"/>
    <w:rsid w:val="00502265"/>
    <w:rsid w:val="005025B5"/>
    <w:rsid w:val="005028E7"/>
    <w:rsid w:val="0050292C"/>
    <w:rsid w:val="00502A97"/>
    <w:rsid w:val="00502B1F"/>
    <w:rsid w:val="00502D6D"/>
    <w:rsid w:val="00502FAF"/>
    <w:rsid w:val="00502FD1"/>
    <w:rsid w:val="0050333C"/>
    <w:rsid w:val="0050384D"/>
    <w:rsid w:val="00503B0F"/>
    <w:rsid w:val="00503B74"/>
    <w:rsid w:val="00503E13"/>
    <w:rsid w:val="00503E59"/>
    <w:rsid w:val="00503ECA"/>
    <w:rsid w:val="005040D4"/>
    <w:rsid w:val="005042C6"/>
    <w:rsid w:val="00504329"/>
    <w:rsid w:val="0050445F"/>
    <w:rsid w:val="00504466"/>
    <w:rsid w:val="00504718"/>
    <w:rsid w:val="0050572F"/>
    <w:rsid w:val="0050579A"/>
    <w:rsid w:val="00505834"/>
    <w:rsid w:val="00505A0A"/>
    <w:rsid w:val="00505A7B"/>
    <w:rsid w:val="00505D55"/>
    <w:rsid w:val="00505D60"/>
    <w:rsid w:val="00505F7E"/>
    <w:rsid w:val="005062D8"/>
    <w:rsid w:val="005062DA"/>
    <w:rsid w:val="0050652A"/>
    <w:rsid w:val="00506586"/>
    <w:rsid w:val="005067A1"/>
    <w:rsid w:val="00506C40"/>
    <w:rsid w:val="0050701D"/>
    <w:rsid w:val="0050703F"/>
    <w:rsid w:val="005070C8"/>
    <w:rsid w:val="005071FA"/>
    <w:rsid w:val="005073EC"/>
    <w:rsid w:val="00507890"/>
    <w:rsid w:val="00507A9B"/>
    <w:rsid w:val="00507AC7"/>
    <w:rsid w:val="00507B9A"/>
    <w:rsid w:val="00507DE7"/>
    <w:rsid w:val="00507E01"/>
    <w:rsid w:val="00507E4B"/>
    <w:rsid w:val="00507F6F"/>
    <w:rsid w:val="00510924"/>
    <w:rsid w:val="00510B64"/>
    <w:rsid w:val="00510BFF"/>
    <w:rsid w:val="00510CC9"/>
    <w:rsid w:val="00510D03"/>
    <w:rsid w:val="00510D41"/>
    <w:rsid w:val="00510FBD"/>
    <w:rsid w:val="005110F9"/>
    <w:rsid w:val="005115C3"/>
    <w:rsid w:val="00511B5D"/>
    <w:rsid w:val="00511F60"/>
    <w:rsid w:val="00512198"/>
    <w:rsid w:val="005125E6"/>
    <w:rsid w:val="00512964"/>
    <w:rsid w:val="00512C12"/>
    <w:rsid w:val="00512C3D"/>
    <w:rsid w:val="00512FE2"/>
    <w:rsid w:val="00513018"/>
    <w:rsid w:val="00513706"/>
    <w:rsid w:val="0051372E"/>
    <w:rsid w:val="0051377C"/>
    <w:rsid w:val="005137E3"/>
    <w:rsid w:val="005137F8"/>
    <w:rsid w:val="00513A06"/>
    <w:rsid w:val="00514059"/>
    <w:rsid w:val="00514196"/>
    <w:rsid w:val="005141BE"/>
    <w:rsid w:val="0051426E"/>
    <w:rsid w:val="005142AD"/>
    <w:rsid w:val="00514338"/>
    <w:rsid w:val="00514469"/>
    <w:rsid w:val="0051464D"/>
    <w:rsid w:val="00514BD0"/>
    <w:rsid w:val="00514CB6"/>
    <w:rsid w:val="00514CFA"/>
    <w:rsid w:val="00514E84"/>
    <w:rsid w:val="00515208"/>
    <w:rsid w:val="00515939"/>
    <w:rsid w:val="00515A99"/>
    <w:rsid w:val="00515B25"/>
    <w:rsid w:val="00515CB2"/>
    <w:rsid w:val="00515E28"/>
    <w:rsid w:val="00515F94"/>
    <w:rsid w:val="00516478"/>
    <w:rsid w:val="0051665F"/>
    <w:rsid w:val="005167E1"/>
    <w:rsid w:val="0051689D"/>
    <w:rsid w:val="00516B1C"/>
    <w:rsid w:val="00516DCF"/>
    <w:rsid w:val="00516F64"/>
    <w:rsid w:val="00516FE6"/>
    <w:rsid w:val="005170AC"/>
    <w:rsid w:val="0051738D"/>
    <w:rsid w:val="00517463"/>
    <w:rsid w:val="00517482"/>
    <w:rsid w:val="005176A2"/>
    <w:rsid w:val="005177A5"/>
    <w:rsid w:val="00517909"/>
    <w:rsid w:val="00517910"/>
    <w:rsid w:val="0051792C"/>
    <w:rsid w:val="00517A48"/>
    <w:rsid w:val="00520187"/>
    <w:rsid w:val="0052023C"/>
    <w:rsid w:val="00520290"/>
    <w:rsid w:val="0052057E"/>
    <w:rsid w:val="00520602"/>
    <w:rsid w:val="00520EB2"/>
    <w:rsid w:val="005211D4"/>
    <w:rsid w:val="0052130C"/>
    <w:rsid w:val="00521369"/>
    <w:rsid w:val="005213E5"/>
    <w:rsid w:val="0052142C"/>
    <w:rsid w:val="00521694"/>
    <w:rsid w:val="005217A9"/>
    <w:rsid w:val="005217AD"/>
    <w:rsid w:val="00521B87"/>
    <w:rsid w:val="00521D30"/>
    <w:rsid w:val="00522B44"/>
    <w:rsid w:val="00522F07"/>
    <w:rsid w:val="00522FBF"/>
    <w:rsid w:val="00523254"/>
    <w:rsid w:val="00523264"/>
    <w:rsid w:val="00523280"/>
    <w:rsid w:val="00523379"/>
    <w:rsid w:val="00523397"/>
    <w:rsid w:val="005234B5"/>
    <w:rsid w:val="0052389E"/>
    <w:rsid w:val="00523C5F"/>
    <w:rsid w:val="00524096"/>
    <w:rsid w:val="00524283"/>
    <w:rsid w:val="00524586"/>
    <w:rsid w:val="00524D9D"/>
    <w:rsid w:val="00525043"/>
    <w:rsid w:val="00525382"/>
    <w:rsid w:val="00525DAD"/>
    <w:rsid w:val="00526321"/>
    <w:rsid w:val="005267A9"/>
    <w:rsid w:val="00526DC6"/>
    <w:rsid w:val="00526E3B"/>
    <w:rsid w:val="00526E4A"/>
    <w:rsid w:val="00526EAB"/>
    <w:rsid w:val="00526FD2"/>
    <w:rsid w:val="00527169"/>
    <w:rsid w:val="00527316"/>
    <w:rsid w:val="00527428"/>
    <w:rsid w:val="0052754E"/>
    <w:rsid w:val="00527792"/>
    <w:rsid w:val="005278B4"/>
    <w:rsid w:val="00527ED2"/>
    <w:rsid w:val="0053017E"/>
    <w:rsid w:val="005301A5"/>
    <w:rsid w:val="00530387"/>
    <w:rsid w:val="00530427"/>
    <w:rsid w:val="0053047B"/>
    <w:rsid w:val="005304EB"/>
    <w:rsid w:val="00530560"/>
    <w:rsid w:val="0053065B"/>
    <w:rsid w:val="00530667"/>
    <w:rsid w:val="005308A8"/>
    <w:rsid w:val="005308D1"/>
    <w:rsid w:val="00530CB2"/>
    <w:rsid w:val="00530D1E"/>
    <w:rsid w:val="005311FF"/>
    <w:rsid w:val="0053147D"/>
    <w:rsid w:val="00531AD8"/>
    <w:rsid w:val="00531ADB"/>
    <w:rsid w:val="00531D54"/>
    <w:rsid w:val="00531F86"/>
    <w:rsid w:val="00531FEC"/>
    <w:rsid w:val="005323A0"/>
    <w:rsid w:val="0053271C"/>
    <w:rsid w:val="0053273E"/>
    <w:rsid w:val="0053289C"/>
    <w:rsid w:val="005328B5"/>
    <w:rsid w:val="00532A38"/>
    <w:rsid w:val="00532B53"/>
    <w:rsid w:val="00532BE9"/>
    <w:rsid w:val="00532CD0"/>
    <w:rsid w:val="0053358C"/>
    <w:rsid w:val="005336B1"/>
    <w:rsid w:val="005336D0"/>
    <w:rsid w:val="00533709"/>
    <w:rsid w:val="00533A9E"/>
    <w:rsid w:val="00533B3C"/>
    <w:rsid w:val="00533B8F"/>
    <w:rsid w:val="00533CAF"/>
    <w:rsid w:val="00533EEC"/>
    <w:rsid w:val="0053451D"/>
    <w:rsid w:val="0053465E"/>
    <w:rsid w:val="0053466E"/>
    <w:rsid w:val="00534729"/>
    <w:rsid w:val="005348B8"/>
    <w:rsid w:val="00534E19"/>
    <w:rsid w:val="00534FFB"/>
    <w:rsid w:val="005352AA"/>
    <w:rsid w:val="0053543D"/>
    <w:rsid w:val="0053596B"/>
    <w:rsid w:val="00536143"/>
    <w:rsid w:val="0053636D"/>
    <w:rsid w:val="00536484"/>
    <w:rsid w:val="00536600"/>
    <w:rsid w:val="005367FF"/>
    <w:rsid w:val="005369A5"/>
    <w:rsid w:val="00536B05"/>
    <w:rsid w:val="00536D8F"/>
    <w:rsid w:val="005378BE"/>
    <w:rsid w:val="005378F0"/>
    <w:rsid w:val="00537E63"/>
    <w:rsid w:val="005404A4"/>
    <w:rsid w:val="005404F1"/>
    <w:rsid w:val="0054093B"/>
    <w:rsid w:val="00540B9F"/>
    <w:rsid w:val="00540E6F"/>
    <w:rsid w:val="00540E94"/>
    <w:rsid w:val="005412B0"/>
    <w:rsid w:val="005412F3"/>
    <w:rsid w:val="00541371"/>
    <w:rsid w:val="005415ED"/>
    <w:rsid w:val="0054175F"/>
    <w:rsid w:val="00541A9E"/>
    <w:rsid w:val="00541AE0"/>
    <w:rsid w:val="00541BCD"/>
    <w:rsid w:val="00541C66"/>
    <w:rsid w:val="00541F28"/>
    <w:rsid w:val="0054208D"/>
    <w:rsid w:val="0054239C"/>
    <w:rsid w:val="005425E9"/>
    <w:rsid w:val="00542701"/>
    <w:rsid w:val="005429A0"/>
    <w:rsid w:val="00542B93"/>
    <w:rsid w:val="00542CB3"/>
    <w:rsid w:val="00542F9A"/>
    <w:rsid w:val="00543037"/>
    <w:rsid w:val="00543193"/>
    <w:rsid w:val="00543389"/>
    <w:rsid w:val="00543494"/>
    <w:rsid w:val="00543637"/>
    <w:rsid w:val="00543907"/>
    <w:rsid w:val="00543B8A"/>
    <w:rsid w:val="0054413F"/>
    <w:rsid w:val="00544237"/>
    <w:rsid w:val="0054423B"/>
    <w:rsid w:val="005443CD"/>
    <w:rsid w:val="00544533"/>
    <w:rsid w:val="00544749"/>
    <w:rsid w:val="005447EA"/>
    <w:rsid w:val="0054494C"/>
    <w:rsid w:val="0054497D"/>
    <w:rsid w:val="00544C60"/>
    <w:rsid w:val="00544D32"/>
    <w:rsid w:val="00544F58"/>
    <w:rsid w:val="00544FDC"/>
    <w:rsid w:val="005454AD"/>
    <w:rsid w:val="00545562"/>
    <w:rsid w:val="0054593B"/>
    <w:rsid w:val="00545D52"/>
    <w:rsid w:val="0054652E"/>
    <w:rsid w:val="005467B1"/>
    <w:rsid w:val="00546ED7"/>
    <w:rsid w:val="00546F7B"/>
    <w:rsid w:val="0054731D"/>
    <w:rsid w:val="005473D8"/>
    <w:rsid w:val="00547A38"/>
    <w:rsid w:val="00547C7D"/>
    <w:rsid w:val="00547D8A"/>
    <w:rsid w:val="005506E4"/>
    <w:rsid w:val="005508F3"/>
    <w:rsid w:val="00550C05"/>
    <w:rsid w:val="00550E56"/>
    <w:rsid w:val="00551344"/>
    <w:rsid w:val="00551820"/>
    <w:rsid w:val="00551A1B"/>
    <w:rsid w:val="00551A31"/>
    <w:rsid w:val="00551AB8"/>
    <w:rsid w:val="00551BB0"/>
    <w:rsid w:val="00551CE1"/>
    <w:rsid w:val="00552233"/>
    <w:rsid w:val="0055239C"/>
    <w:rsid w:val="005526CF"/>
    <w:rsid w:val="005526FA"/>
    <w:rsid w:val="00552A08"/>
    <w:rsid w:val="00552F22"/>
    <w:rsid w:val="00552FF4"/>
    <w:rsid w:val="00553145"/>
    <w:rsid w:val="005532EF"/>
    <w:rsid w:val="005532F9"/>
    <w:rsid w:val="00553337"/>
    <w:rsid w:val="00553397"/>
    <w:rsid w:val="00553519"/>
    <w:rsid w:val="005535E7"/>
    <w:rsid w:val="0055393C"/>
    <w:rsid w:val="0055398E"/>
    <w:rsid w:val="00553A45"/>
    <w:rsid w:val="00553FD3"/>
    <w:rsid w:val="00553FFC"/>
    <w:rsid w:val="00554232"/>
    <w:rsid w:val="00554366"/>
    <w:rsid w:val="0055459D"/>
    <w:rsid w:val="005546B4"/>
    <w:rsid w:val="00554C28"/>
    <w:rsid w:val="00554D56"/>
    <w:rsid w:val="00554DBE"/>
    <w:rsid w:val="00554E41"/>
    <w:rsid w:val="00555051"/>
    <w:rsid w:val="00555079"/>
    <w:rsid w:val="005551A5"/>
    <w:rsid w:val="00555353"/>
    <w:rsid w:val="0055552A"/>
    <w:rsid w:val="005557B8"/>
    <w:rsid w:val="0055591A"/>
    <w:rsid w:val="00555A71"/>
    <w:rsid w:val="00555B16"/>
    <w:rsid w:val="00555C27"/>
    <w:rsid w:val="00555D78"/>
    <w:rsid w:val="00555E00"/>
    <w:rsid w:val="005563FE"/>
    <w:rsid w:val="00556845"/>
    <w:rsid w:val="005573C5"/>
    <w:rsid w:val="00557579"/>
    <w:rsid w:val="005579B3"/>
    <w:rsid w:val="00557AA5"/>
    <w:rsid w:val="00557F60"/>
    <w:rsid w:val="00560023"/>
    <w:rsid w:val="00560024"/>
    <w:rsid w:val="00560A74"/>
    <w:rsid w:val="00560B69"/>
    <w:rsid w:val="00560FA1"/>
    <w:rsid w:val="005611A7"/>
    <w:rsid w:val="00561BE6"/>
    <w:rsid w:val="00562035"/>
    <w:rsid w:val="00562182"/>
    <w:rsid w:val="005624BD"/>
    <w:rsid w:val="005625BE"/>
    <w:rsid w:val="0056261C"/>
    <w:rsid w:val="00562AB4"/>
    <w:rsid w:val="00562EE6"/>
    <w:rsid w:val="0056302B"/>
    <w:rsid w:val="00563196"/>
    <w:rsid w:val="00563569"/>
    <w:rsid w:val="00563681"/>
    <w:rsid w:val="00563713"/>
    <w:rsid w:val="00563938"/>
    <w:rsid w:val="00563DE9"/>
    <w:rsid w:val="00563F26"/>
    <w:rsid w:val="00564864"/>
    <w:rsid w:val="00564982"/>
    <w:rsid w:val="00564B48"/>
    <w:rsid w:val="00564DA7"/>
    <w:rsid w:val="00564E84"/>
    <w:rsid w:val="00565454"/>
    <w:rsid w:val="005654FE"/>
    <w:rsid w:val="0056564F"/>
    <w:rsid w:val="00565841"/>
    <w:rsid w:val="005658D9"/>
    <w:rsid w:val="00565945"/>
    <w:rsid w:val="00565A0A"/>
    <w:rsid w:val="00565C2B"/>
    <w:rsid w:val="00565F5D"/>
    <w:rsid w:val="0056660F"/>
    <w:rsid w:val="005669A1"/>
    <w:rsid w:val="00566CEF"/>
    <w:rsid w:val="0056700A"/>
    <w:rsid w:val="005672B3"/>
    <w:rsid w:val="00567463"/>
    <w:rsid w:val="005674D5"/>
    <w:rsid w:val="005675E4"/>
    <w:rsid w:val="00567B4F"/>
    <w:rsid w:val="00567CB5"/>
    <w:rsid w:val="00567EA1"/>
    <w:rsid w:val="0057002F"/>
    <w:rsid w:val="005700AE"/>
    <w:rsid w:val="0057045C"/>
    <w:rsid w:val="00570541"/>
    <w:rsid w:val="00570611"/>
    <w:rsid w:val="0057084F"/>
    <w:rsid w:val="00570B32"/>
    <w:rsid w:val="00570F45"/>
    <w:rsid w:val="00570FD9"/>
    <w:rsid w:val="00571189"/>
    <w:rsid w:val="0057125C"/>
    <w:rsid w:val="0057144C"/>
    <w:rsid w:val="005718B3"/>
    <w:rsid w:val="005718C7"/>
    <w:rsid w:val="00571BFA"/>
    <w:rsid w:val="00571C9F"/>
    <w:rsid w:val="00571D52"/>
    <w:rsid w:val="00571E48"/>
    <w:rsid w:val="005721FB"/>
    <w:rsid w:val="00572547"/>
    <w:rsid w:val="00572709"/>
    <w:rsid w:val="00572A96"/>
    <w:rsid w:val="00572C59"/>
    <w:rsid w:val="00573020"/>
    <w:rsid w:val="005730A2"/>
    <w:rsid w:val="00573776"/>
    <w:rsid w:val="00573D41"/>
    <w:rsid w:val="00573F80"/>
    <w:rsid w:val="00574032"/>
    <w:rsid w:val="00574399"/>
    <w:rsid w:val="0057442E"/>
    <w:rsid w:val="00574542"/>
    <w:rsid w:val="00574840"/>
    <w:rsid w:val="005749B9"/>
    <w:rsid w:val="00574D2F"/>
    <w:rsid w:val="00575184"/>
    <w:rsid w:val="00575D0B"/>
    <w:rsid w:val="00575DB3"/>
    <w:rsid w:val="00575DD8"/>
    <w:rsid w:val="005760A8"/>
    <w:rsid w:val="005760EC"/>
    <w:rsid w:val="00576348"/>
    <w:rsid w:val="00576391"/>
    <w:rsid w:val="005763BC"/>
    <w:rsid w:val="00576C2D"/>
    <w:rsid w:val="00577072"/>
    <w:rsid w:val="005770C5"/>
    <w:rsid w:val="005771C8"/>
    <w:rsid w:val="00577471"/>
    <w:rsid w:val="005776B7"/>
    <w:rsid w:val="0057783F"/>
    <w:rsid w:val="00577AD0"/>
    <w:rsid w:val="00577B5E"/>
    <w:rsid w:val="00577C8B"/>
    <w:rsid w:val="00577E23"/>
    <w:rsid w:val="00577ECC"/>
    <w:rsid w:val="0058008F"/>
    <w:rsid w:val="005800C4"/>
    <w:rsid w:val="00580226"/>
    <w:rsid w:val="005803DE"/>
    <w:rsid w:val="00580AAD"/>
    <w:rsid w:val="00580ECB"/>
    <w:rsid w:val="005812DE"/>
    <w:rsid w:val="005812F8"/>
    <w:rsid w:val="00581341"/>
    <w:rsid w:val="005814A2"/>
    <w:rsid w:val="005816FE"/>
    <w:rsid w:val="00581D52"/>
    <w:rsid w:val="0058206E"/>
    <w:rsid w:val="005822BC"/>
    <w:rsid w:val="0058239B"/>
    <w:rsid w:val="00582716"/>
    <w:rsid w:val="005827F2"/>
    <w:rsid w:val="005829C3"/>
    <w:rsid w:val="00582A73"/>
    <w:rsid w:val="00582BE2"/>
    <w:rsid w:val="00582C63"/>
    <w:rsid w:val="00582D0F"/>
    <w:rsid w:val="00582EDF"/>
    <w:rsid w:val="0058309D"/>
    <w:rsid w:val="00583190"/>
    <w:rsid w:val="00583225"/>
    <w:rsid w:val="005833F6"/>
    <w:rsid w:val="00583580"/>
    <w:rsid w:val="005839B7"/>
    <w:rsid w:val="00583AB3"/>
    <w:rsid w:val="00583E3E"/>
    <w:rsid w:val="00583EF7"/>
    <w:rsid w:val="00583F62"/>
    <w:rsid w:val="00584381"/>
    <w:rsid w:val="0058449D"/>
    <w:rsid w:val="00584537"/>
    <w:rsid w:val="005845B0"/>
    <w:rsid w:val="00584B21"/>
    <w:rsid w:val="00584B4F"/>
    <w:rsid w:val="00584EA3"/>
    <w:rsid w:val="00584F00"/>
    <w:rsid w:val="00584F46"/>
    <w:rsid w:val="005855FE"/>
    <w:rsid w:val="00585726"/>
    <w:rsid w:val="005858E1"/>
    <w:rsid w:val="00585C48"/>
    <w:rsid w:val="00586065"/>
    <w:rsid w:val="00586068"/>
    <w:rsid w:val="0058607C"/>
    <w:rsid w:val="00586358"/>
    <w:rsid w:val="00586642"/>
    <w:rsid w:val="005869FA"/>
    <w:rsid w:val="00586BBC"/>
    <w:rsid w:val="00587707"/>
    <w:rsid w:val="005878D3"/>
    <w:rsid w:val="00587A00"/>
    <w:rsid w:val="00587E09"/>
    <w:rsid w:val="00587F80"/>
    <w:rsid w:val="005902AC"/>
    <w:rsid w:val="005906B1"/>
    <w:rsid w:val="00590BBE"/>
    <w:rsid w:val="00590F44"/>
    <w:rsid w:val="0059109A"/>
    <w:rsid w:val="00591109"/>
    <w:rsid w:val="005911C7"/>
    <w:rsid w:val="00591212"/>
    <w:rsid w:val="00591286"/>
    <w:rsid w:val="005914CE"/>
    <w:rsid w:val="00591580"/>
    <w:rsid w:val="00591657"/>
    <w:rsid w:val="005917BB"/>
    <w:rsid w:val="005918F8"/>
    <w:rsid w:val="00592450"/>
    <w:rsid w:val="00592487"/>
    <w:rsid w:val="0059260F"/>
    <w:rsid w:val="005926B4"/>
    <w:rsid w:val="00592D25"/>
    <w:rsid w:val="00592D7A"/>
    <w:rsid w:val="00592DBC"/>
    <w:rsid w:val="00592EB0"/>
    <w:rsid w:val="005931DF"/>
    <w:rsid w:val="00593248"/>
    <w:rsid w:val="005933F1"/>
    <w:rsid w:val="005937CE"/>
    <w:rsid w:val="00593880"/>
    <w:rsid w:val="005938EF"/>
    <w:rsid w:val="00593A3F"/>
    <w:rsid w:val="00593B30"/>
    <w:rsid w:val="00593D31"/>
    <w:rsid w:val="00593DD2"/>
    <w:rsid w:val="00593F06"/>
    <w:rsid w:val="00593F73"/>
    <w:rsid w:val="005941C5"/>
    <w:rsid w:val="00594410"/>
    <w:rsid w:val="0059477D"/>
    <w:rsid w:val="00594D10"/>
    <w:rsid w:val="00595140"/>
    <w:rsid w:val="005953F8"/>
    <w:rsid w:val="0059558A"/>
    <w:rsid w:val="00595AB0"/>
    <w:rsid w:val="00595D8A"/>
    <w:rsid w:val="00595FC4"/>
    <w:rsid w:val="00596125"/>
    <w:rsid w:val="005964BA"/>
    <w:rsid w:val="005967A4"/>
    <w:rsid w:val="005969F7"/>
    <w:rsid w:val="00596AE7"/>
    <w:rsid w:val="00596FE7"/>
    <w:rsid w:val="0059710D"/>
    <w:rsid w:val="0059718F"/>
    <w:rsid w:val="005972E5"/>
    <w:rsid w:val="00597368"/>
    <w:rsid w:val="005A0079"/>
    <w:rsid w:val="005A0384"/>
    <w:rsid w:val="005A0686"/>
    <w:rsid w:val="005A0730"/>
    <w:rsid w:val="005A0A2C"/>
    <w:rsid w:val="005A0B89"/>
    <w:rsid w:val="005A0D14"/>
    <w:rsid w:val="005A0E21"/>
    <w:rsid w:val="005A0F9D"/>
    <w:rsid w:val="005A110B"/>
    <w:rsid w:val="005A117D"/>
    <w:rsid w:val="005A123B"/>
    <w:rsid w:val="005A15C2"/>
    <w:rsid w:val="005A192B"/>
    <w:rsid w:val="005A1A59"/>
    <w:rsid w:val="005A1AD9"/>
    <w:rsid w:val="005A1B7B"/>
    <w:rsid w:val="005A1BFB"/>
    <w:rsid w:val="005A1DF8"/>
    <w:rsid w:val="005A1FFF"/>
    <w:rsid w:val="005A2188"/>
    <w:rsid w:val="005A22AD"/>
    <w:rsid w:val="005A243D"/>
    <w:rsid w:val="005A2779"/>
    <w:rsid w:val="005A311C"/>
    <w:rsid w:val="005A32BE"/>
    <w:rsid w:val="005A337F"/>
    <w:rsid w:val="005A3754"/>
    <w:rsid w:val="005A37F4"/>
    <w:rsid w:val="005A3D94"/>
    <w:rsid w:val="005A41FF"/>
    <w:rsid w:val="005A4432"/>
    <w:rsid w:val="005A48A1"/>
    <w:rsid w:val="005A48C3"/>
    <w:rsid w:val="005A4C7F"/>
    <w:rsid w:val="005A4D2C"/>
    <w:rsid w:val="005A4E19"/>
    <w:rsid w:val="005A5089"/>
    <w:rsid w:val="005A50FF"/>
    <w:rsid w:val="005A5272"/>
    <w:rsid w:val="005A56C5"/>
    <w:rsid w:val="005A58E3"/>
    <w:rsid w:val="005A59F3"/>
    <w:rsid w:val="005A5F7A"/>
    <w:rsid w:val="005A6062"/>
    <w:rsid w:val="005A6087"/>
    <w:rsid w:val="005A60A9"/>
    <w:rsid w:val="005A617D"/>
    <w:rsid w:val="005A61AE"/>
    <w:rsid w:val="005A67E2"/>
    <w:rsid w:val="005A68A9"/>
    <w:rsid w:val="005A6E04"/>
    <w:rsid w:val="005A70A2"/>
    <w:rsid w:val="005A71E8"/>
    <w:rsid w:val="005A72D3"/>
    <w:rsid w:val="005A73B4"/>
    <w:rsid w:val="005A758B"/>
    <w:rsid w:val="005A7590"/>
    <w:rsid w:val="005A7620"/>
    <w:rsid w:val="005A79BC"/>
    <w:rsid w:val="005A7B54"/>
    <w:rsid w:val="005A7E24"/>
    <w:rsid w:val="005B0145"/>
    <w:rsid w:val="005B089C"/>
    <w:rsid w:val="005B08D3"/>
    <w:rsid w:val="005B098D"/>
    <w:rsid w:val="005B0A7B"/>
    <w:rsid w:val="005B0D74"/>
    <w:rsid w:val="005B0F1C"/>
    <w:rsid w:val="005B102B"/>
    <w:rsid w:val="005B10A5"/>
    <w:rsid w:val="005B121A"/>
    <w:rsid w:val="005B1335"/>
    <w:rsid w:val="005B17ED"/>
    <w:rsid w:val="005B1984"/>
    <w:rsid w:val="005B19FB"/>
    <w:rsid w:val="005B1BAE"/>
    <w:rsid w:val="005B1C7A"/>
    <w:rsid w:val="005B1CE7"/>
    <w:rsid w:val="005B1DAC"/>
    <w:rsid w:val="005B237A"/>
    <w:rsid w:val="005B23C6"/>
    <w:rsid w:val="005B24CE"/>
    <w:rsid w:val="005B259B"/>
    <w:rsid w:val="005B2941"/>
    <w:rsid w:val="005B2CA7"/>
    <w:rsid w:val="005B3101"/>
    <w:rsid w:val="005B3231"/>
    <w:rsid w:val="005B3667"/>
    <w:rsid w:val="005B3AC6"/>
    <w:rsid w:val="005B3DB9"/>
    <w:rsid w:val="005B4070"/>
    <w:rsid w:val="005B4193"/>
    <w:rsid w:val="005B441D"/>
    <w:rsid w:val="005B4680"/>
    <w:rsid w:val="005B4926"/>
    <w:rsid w:val="005B4B32"/>
    <w:rsid w:val="005B4CF4"/>
    <w:rsid w:val="005B50E4"/>
    <w:rsid w:val="005B553E"/>
    <w:rsid w:val="005B5681"/>
    <w:rsid w:val="005B5F41"/>
    <w:rsid w:val="005B6083"/>
    <w:rsid w:val="005B60C8"/>
    <w:rsid w:val="005B6506"/>
    <w:rsid w:val="005B6637"/>
    <w:rsid w:val="005B6683"/>
    <w:rsid w:val="005B66BA"/>
    <w:rsid w:val="005B6730"/>
    <w:rsid w:val="005B709B"/>
    <w:rsid w:val="005B7199"/>
    <w:rsid w:val="005B745A"/>
    <w:rsid w:val="005B746B"/>
    <w:rsid w:val="005B74E9"/>
    <w:rsid w:val="005B7559"/>
    <w:rsid w:val="005B7687"/>
    <w:rsid w:val="005B768E"/>
    <w:rsid w:val="005B7B97"/>
    <w:rsid w:val="005B7C1F"/>
    <w:rsid w:val="005B7F2F"/>
    <w:rsid w:val="005C006B"/>
    <w:rsid w:val="005C02AD"/>
    <w:rsid w:val="005C07D4"/>
    <w:rsid w:val="005C08DC"/>
    <w:rsid w:val="005C09F3"/>
    <w:rsid w:val="005C1275"/>
    <w:rsid w:val="005C1455"/>
    <w:rsid w:val="005C1469"/>
    <w:rsid w:val="005C1C59"/>
    <w:rsid w:val="005C200D"/>
    <w:rsid w:val="005C2215"/>
    <w:rsid w:val="005C2278"/>
    <w:rsid w:val="005C2356"/>
    <w:rsid w:val="005C2621"/>
    <w:rsid w:val="005C2954"/>
    <w:rsid w:val="005C295F"/>
    <w:rsid w:val="005C297F"/>
    <w:rsid w:val="005C2A5C"/>
    <w:rsid w:val="005C2C39"/>
    <w:rsid w:val="005C2DB4"/>
    <w:rsid w:val="005C2DCB"/>
    <w:rsid w:val="005C35D9"/>
    <w:rsid w:val="005C3AFC"/>
    <w:rsid w:val="005C3B9F"/>
    <w:rsid w:val="005C3FF4"/>
    <w:rsid w:val="005C4633"/>
    <w:rsid w:val="005C4C88"/>
    <w:rsid w:val="005C4CF3"/>
    <w:rsid w:val="005C4DCA"/>
    <w:rsid w:val="005C537C"/>
    <w:rsid w:val="005C5901"/>
    <w:rsid w:val="005C5ABA"/>
    <w:rsid w:val="005C5AEC"/>
    <w:rsid w:val="005C5BDA"/>
    <w:rsid w:val="005C5DB5"/>
    <w:rsid w:val="005C6651"/>
    <w:rsid w:val="005C676C"/>
    <w:rsid w:val="005C6B9F"/>
    <w:rsid w:val="005C7292"/>
    <w:rsid w:val="005C7493"/>
    <w:rsid w:val="005C7889"/>
    <w:rsid w:val="005C7C6F"/>
    <w:rsid w:val="005D0040"/>
    <w:rsid w:val="005D0046"/>
    <w:rsid w:val="005D00AD"/>
    <w:rsid w:val="005D00EC"/>
    <w:rsid w:val="005D0471"/>
    <w:rsid w:val="005D06FF"/>
    <w:rsid w:val="005D0830"/>
    <w:rsid w:val="005D0CB2"/>
    <w:rsid w:val="005D0D65"/>
    <w:rsid w:val="005D0FB6"/>
    <w:rsid w:val="005D10BF"/>
    <w:rsid w:val="005D113B"/>
    <w:rsid w:val="005D1356"/>
    <w:rsid w:val="005D14C3"/>
    <w:rsid w:val="005D1735"/>
    <w:rsid w:val="005D197F"/>
    <w:rsid w:val="005D1A0C"/>
    <w:rsid w:val="005D1A43"/>
    <w:rsid w:val="005D1E1A"/>
    <w:rsid w:val="005D21E2"/>
    <w:rsid w:val="005D2200"/>
    <w:rsid w:val="005D22C1"/>
    <w:rsid w:val="005D23DF"/>
    <w:rsid w:val="005D2589"/>
    <w:rsid w:val="005D2723"/>
    <w:rsid w:val="005D2AC2"/>
    <w:rsid w:val="005D2FDF"/>
    <w:rsid w:val="005D305F"/>
    <w:rsid w:val="005D30FC"/>
    <w:rsid w:val="005D31CE"/>
    <w:rsid w:val="005D3510"/>
    <w:rsid w:val="005D3809"/>
    <w:rsid w:val="005D39B1"/>
    <w:rsid w:val="005D3B45"/>
    <w:rsid w:val="005D3E4A"/>
    <w:rsid w:val="005D3FA8"/>
    <w:rsid w:val="005D3FE3"/>
    <w:rsid w:val="005D42BA"/>
    <w:rsid w:val="005D43B8"/>
    <w:rsid w:val="005D463C"/>
    <w:rsid w:val="005D47DE"/>
    <w:rsid w:val="005D4964"/>
    <w:rsid w:val="005D4A08"/>
    <w:rsid w:val="005D4BCE"/>
    <w:rsid w:val="005D4CFB"/>
    <w:rsid w:val="005D5196"/>
    <w:rsid w:val="005D53B5"/>
    <w:rsid w:val="005D53DE"/>
    <w:rsid w:val="005D5721"/>
    <w:rsid w:val="005D58E0"/>
    <w:rsid w:val="005D5910"/>
    <w:rsid w:val="005D60E6"/>
    <w:rsid w:val="005D63AE"/>
    <w:rsid w:val="005D6848"/>
    <w:rsid w:val="005D6A00"/>
    <w:rsid w:val="005D6D72"/>
    <w:rsid w:val="005D6EB8"/>
    <w:rsid w:val="005D70B1"/>
    <w:rsid w:val="005D7907"/>
    <w:rsid w:val="005D7A4C"/>
    <w:rsid w:val="005D7D42"/>
    <w:rsid w:val="005D7E88"/>
    <w:rsid w:val="005E007B"/>
    <w:rsid w:val="005E0436"/>
    <w:rsid w:val="005E0B00"/>
    <w:rsid w:val="005E0FBF"/>
    <w:rsid w:val="005E0FE2"/>
    <w:rsid w:val="005E1109"/>
    <w:rsid w:val="005E14C4"/>
    <w:rsid w:val="005E14FE"/>
    <w:rsid w:val="005E151D"/>
    <w:rsid w:val="005E16CA"/>
    <w:rsid w:val="005E1720"/>
    <w:rsid w:val="005E193A"/>
    <w:rsid w:val="005E199C"/>
    <w:rsid w:val="005E208D"/>
    <w:rsid w:val="005E20C4"/>
    <w:rsid w:val="005E24AF"/>
    <w:rsid w:val="005E28A8"/>
    <w:rsid w:val="005E28D0"/>
    <w:rsid w:val="005E2904"/>
    <w:rsid w:val="005E29F3"/>
    <w:rsid w:val="005E2CCD"/>
    <w:rsid w:val="005E2D22"/>
    <w:rsid w:val="005E2FD8"/>
    <w:rsid w:val="005E3634"/>
    <w:rsid w:val="005E3DBE"/>
    <w:rsid w:val="005E3E98"/>
    <w:rsid w:val="005E404D"/>
    <w:rsid w:val="005E407B"/>
    <w:rsid w:val="005E457B"/>
    <w:rsid w:val="005E459F"/>
    <w:rsid w:val="005E4AE3"/>
    <w:rsid w:val="005E4BDF"/>
    <w:rsid w:val="005E4D2F"/>
    <w:rsid w:val="005E4D4C"/>
    <w:rsid w:val="005E4E3E"/>
    <w:rsid w:val="005E4F02"/>
    <w:rsid w:val="005E4F16"/>
    <w:rsid w:val="005E4F7A"/>
    <w:rsid w:val="005E5383"/>
    <w:rsid w:val="005E5424"/>
    <w:rsid w:val="005E5593"/>
    <w:rsid w:val="005E563F"/>
    <w:rsid w:val="005E56DA"/>
    <w:rsid w:val="005E5A18"/>
    <w:rsid w:val="005E5C69"/>
    <w:rsid w:val="005E6079"/>
    <w:rsid w:val="005E61B8"/>
    <w:rsid w:val="005E64B5"/>
    <w:rsid w:val="005E64DC"/>
    <w:rsid w:val="005E6765"/>
    <w:rsid w:val="005E676C"/>
    <w:rsid w:val="005E67B6"/>
    <w:rsid w:val="005E683C"/>
    <w:rsid w:val="005E689C"/>
    <w:rsid w:val="005E6962"/>
    <w:rsid w:val="005E72A0"/>
    <w:rsid w:val="005E7816"/>
    <w:rsid w:val="005E78EF"/>
    <w:rsid w:val="005E79BA"/>
    <w:rsid w:val="005E7A0F"/>
    <w:rsid w:val="005E7E40"/>
    <w:rsid w:val="005F002A"/>
    <w:rsid w:val="005F00EA"/>
    <w:rsid w:val="005F01FF"/>
    <w:rsid w:val="005F08D3"/>
    <w:rsid w:val="005F1120"/>
    <w:rsid w:val="005F12B7"/>
    <w:rsid w:val="005F1912"/>
    <w:rsid w:val="005F1A0A"/>
    <w:rsid w:val="005F1C29"/>
    <w:rsid w:val="005F1E18"/>
    <w:rsid w:val="005F2106"/>
    <w:rsid w:val="005F22A4"/>
    <w:rsid w:val="005F23C6"/>
    <w:rsid w:val="005F2568"/>
    <w:rsid w:val="005F2702"/>
    <w:rsid w:val="005F2903"/>
    <w:rsid w:val="005F2E0B"/>
    <w:rsid w:val="005F2E6D"/>
    <w:rsid w:val="005F30C3"/>
    <w:rsid w:val="005F3218"/>
    <w:rsid w:val="005F3A49"/>
    <w:rsid w:val="005F485F"/>
    <w:rsid w:val="005F4976"/>
    <w:rsid w:val="005F4C7F"/>
    <w:rsid w:val="005F4CBC"/>
    <w:rsid w:val="005F526C"/>
    <w:rsid w:val="005F52E3"/>
    <w:rsid w:val="005F553C"/>
    <w:rsid w:val="005F55B2"/>
    <w:rsid w:val="005F5893"/>
    <w:rsid w:val="005F58B0"/>
    <w:rsid w:val="005F5AA0"/>
    <w:rsid w:val="005F5BB8"/>
    <w:rsid w:val="005F5E81"/>
    <w:rsid w:val="005F6090"/>
    <w:rsid w:val="005F6102"/>
    <w:rsid w:val="005F623D"/>
    <w:rsid w:val="005F638E"/>
    <w:rsid w:val="005F65D6"/>
    <w:rsid w:val="005F6756"/>
    <w:rsid w:val="005F69B5"/>
    <w:rsid w:val="005F6A4E"/>
    <w:rsid w:val="005F6BC8"/>
    <w:rsid w:val="005F6C91"/>
    <w:rsid w:val="005F7142"/>
    <w:rsid w:val="005F73B1"/>
    <w:rsid w:val="005F765F"/>
    <w:rsid w:val="005F7A0D"/>
    <w:rsid w:val="005F7C5C"/>
    <w:rsid w:val="005F7FD4"/>
    <w:rsid w:val="006001EB"/>
    <w:rsid w:val="006004B4"/>
    <w:rsid w:val="00600638"/>
    <w:rsid w:val="00600940"/>
    <w:rsid w:val="00600B3E"/>
    <w:rsid w:val="00600BA3"/>
    <w:rsid w:val="00600BFC"/>
    <w:rsid w:val="00600F70"/>
    <w:rsid w:val="006011AD"/>
    <w:rsid w:val="0060121F"/>
    <w:rsid w:val="00601795"/>
    <w:rsid w:val="0060193F"/>
    <w:rsid w:val="00601BDC"/>
    <w:rsid w:val="00601C9A"/>
    <w:rsid w:val="00601CED"/>
    <w:rsid w:val="00601EF2"/>
    <w:rsid w:val="006025BB"/>
    <w:rsid w:val="006026D6"/>
    <w:rsid w:val="00602751"/>
    <w:rsid w:val="006027BA"/>
    <w:rsid w:val="00602BD1"/>
    <w:rsid w:val="006031FF"/>
    <w:rsid w:val="006032A4"/>
    <w:rsid w:val="00603772"/>
    <w:rsid w:val="00603B3C"/>
    <w:rsid w:val="00603BD3"/>
    <w:rsid w:val="00603D32"/>
    <w:rsid w:val="006040B6"/>
    <w:rsid w:val="00604200"/>
    <w:rsid w:val="006045F8"/>
    <w:rsid w:val="00604631"/>
    <w:rsid w:val="00604782"/>
    <w:rsid w:val="00604979"/>
    <w:rsid w:val="00604B1B"/>
    <w:rsid w:val="00604C84"/>
    <w:rsid w:val="00605205"/>
    <w:rsid w:val="0060526C"/>
    <w:rsid w:val="006052F9"/>
    <w:rsid w:val="0060532A"/>
    <w:rsid w:val="0060532B"/>
    <w:rsid w:val="0060567A"/>
    <w:rsid w:val="00605BFF"/>
    <w:rsid w:val="00606145"/>
    <w:rsid w:val="006062D1"/>
    <w:rsid w:val="00606361"/>
    <w:rsid w:val="006064B8"/>
    <w:rsid w:val="0060662B"/>
    <w:rsid w:val="0060666B"/>
    <w:rsid w:val="00606838"/>
    <w:rsid w:val="00606978"/>
    <w:rsid w:val="006069A4"/>
    <w:rsid w:val="00606EB1"/>
    <w:rsid w:val="00606F22"/>
    <w:rsid w:val="0060729A"/>
    <w:rsid w:val="006076CE"/>
    <w:rsid w:val="00607A65"/>
    <w:rsid w:val="00607F3B"/>
    <w:rsid w:val="00607FFD"/>
    <w:rsid w:val="00610093"/>
    <w:rsid w:val="006100EA"/>
    <w:rsid w:val="0061015A"/>
    <w:rsid w:val="00610240"/>
    <w:rsid w:val="006105D4"/>
    <w:rsid w:val="00610A1E"/>
    <w:rsid w:val="00610D9E"/>
    <w:rsid w:val="00610EA3"/>
    <w:rsid w:val="006110F1"/>
    <w:rsid w:val="00611739"/>
    <w:rsid w:val="006117EE"/>
    <w:rsid w:val="006118E7"/>
    <w:rsid w:val="00611A04"/>
    <w:rsid w:val="00611C55"/>
    <w:rsid w:val="00611C9B"/>
    <w:rsid w:val="00611D0D"/>
    <w:rsid w:val="00611E1D"/>
    <w:rsid w:val="00612020"/>
    <w:rsid w:val="006121E2"/>
    <w:rsid w:val="006122AF"/>
    <w:rsid w:val="00612318"/>
    <w:rsid w:val="0061236E"/>
    <w:rsid w:val="00612448"/>
    <w:rsid w:val="00612641"/>
    <w:rsid w:val="00612649"/>
    <w:rsid w:val="006128A6"/>
    <w:rsid w:val="006129FD"/>
    <w:rsid w:val="00612BBB"/>
    <w:rsid w:val="00612F9F"/>
    <w:rsid w:val="00613313"/>
    <w:rsid w:val="00613465"/>
    <w:rsid w:val="00613466"/>
    <w:rsid w:val="00613566"/>
    <w:rsid w:val="00613D2C"/>
    <w:rsid w:val="00613E6B"/>
    <w:rsid w:val="00613FF7"/>
    <w:rsid w:val="0061410F"/>
    <w:rsid w:val="00614244"/>
    <w:rsid w:val="006142A2"/>
    <w:rsid w:val="006142FA"/>
    <w:rsid w:val="0061437C"/>
    <w:rsid w:val="00614BBE"/>
    <w:rsid w:val="00614F20"/>
    <w:rsid w:val="0061504B"/>
    <w:rsid w:val="00615171"/>
    <w:rsid w:val="00615560"/>
    <w:rsid w:val="00615569"/>
    <w:rsid w:val="006156C0"/>
    <w:rsid w:val="00615741"/>
    <w:rsid w:val="00615EB8"/>
    <w:rsid w:val="00616186"/>
    <w:rsid w:val="0061678F"/>
    <w:rsid w:val="00616BED"/>
    <w:rsid w:val="00616F6F"/>
    <w:rsid w:val="00616FF0"/>
    <w:rsid w:val="00617156"/>
    <w:rsid w:val="006177A0"/>
    <w:rsid w:val="0061789F"/>
    <w:rsid w:val="00617C45"/>
    <w:rsid w:val="00620161"/>
    <w:rsid w:val="006201A4"/>
    <w:rsid w:val="0062027D"/>
    <w:rsid w:val="0062035E"/>
    <w:rsid w:val="006204C0"/>
    <w:rsid w:val="00620805"/>
    <w:rsid w:val="006209A5"/>
    <w:rsid w:val="00620B34"/>
    <w:rsid w:val="00620BF8"/>
    <w:rsid w:val="00620D3F"/>
    <w:rsid w:val="00620DC4"/>
    <w:rsid w:val="00620DCA"/>
    <w:rsid w:val="006210DC"/>
    <w:rsid w:val="00621126"/>
    <w:rsid w:val="00621207"/>
    <w:rsid w:val="006212C0"/>
    <w:rsid w:val="0062158F"/>
    <w:rsid w:val="0062175F"/>
    <w:rsid w:val="006217C6"/>
    <w:rsid w:val="00621D64"/>
    <w:rsid w:val="00621DB8"/>
    <w:rsid w:val="00621DCA"/>
    <w:rsid w:val="00621E05"/>
    <w:rsid w:val="00621E27"/>
    <w:rsid w:val="0062214C"/>
    <w:rsid w:val="00622245"/>
    <w:rsid w:val="0062228F"/>
    <w:rsid w:val="0062236A"/>
    <w:rsid w:val="00622474"/>
    <w:rsid w:val="00622513"/>
    <w:rsid w:val="00622674"/>
    <w:rsid w:val="0062275B"/>
    <w:rsid w:val="0062291B"/>
    <w:rsid w:val="00622E09"/>
    <w:rsid w:val="00622F2A"/>
    <w:rsid w:val="00623112"/>
    <w:rsid w:val="006235BB"/>
    <w:rsid w:val="00623866"/>
    <w:rsid w:val="006239A9"/>
    <w:rsid w:val="00623A0B"/>
    <w:rsid w:val="00623A6B"/>
    <w:rsid w:val="00623BC7"/>
    <w:rsid w:val="00623CAD"/>
    <w:rsid w:val="00623F73"/>
    <w:rsid w:val="00624150"/>
    <w:rsid w:val="00624552"/>
    <w:rsid w:val="006245A0"/>
    <w:rsid w:val="00624735"/>
    <w:rsid w:val="00624746"/>
    <w:rsid w:val="006248A1"/>
    <w:rsid w:val="00624C05"/>
    <w:rsid w:val="00624C51"/>
    <w:rsid w:val="00624D19"/>
    <w:rsid w:val="00624FBD"/>
    <w:rsid w:val="00625003"/>
    <w:rsid w:val="006256AC"/>
    <w:rsid w:val="00625AF1"/>
    <w:rsid w:val="00625C08"/>
    <w:rsid w:val="00625DEF"/>
    <w:rsid w:val="00625F1B"/>
    <w:rsid w:val="00626096"/>
    <w:rsid w:val="006261AA"/>
    <w:rsid w:val="006272F9"/>
    <w:rsid w:val="006273F3"/>
    <w:rsid w:val="006274B5"/>
    <w:rsid w:val="00627B4A"/>
    <w:rsid w:val="00627E25"/>
    <w:rsid w:val="00627E63"/>
    <w:rsid w:val="00627F13"/>
    <w:rsid w:val="00630050"/>
    <w:rsid w:val="006300BE"/>
    <w:rsid w:val="0063035F"/>
    <w:rsid w:val="00630368"/>
    <w:rsid w:val="006308B6"/>
    <w:rsid w:val="00630A95"/>
    <w:rsid w:val="00630B65"/>
    <w:rsid w:val="00630DCF"/>
    <w:rsid w:val="0063110C"/>
    <w:rsid w:val="0063119B"/>
    <w:rsid w:val="006311D0"/>
    <w:rsid w:val="00631266"/>
    <w:rsid w:val="0063166F"/>
    <w:rsid w:val="0063171D"/>
    <w:rsid w:val="0063186A"/>
    <w:rsid w:val="00631D20"/>
    <w:rsid w:val="00631EBB"/>
    <w:rsid w:val="00631FDE"/>
    <w:rsid w:val="00632567"/>
    <w:rsid w:val="006330DE"/>
    <w:rsid w:val="0063331D"/>
    <w:rsid w:val="00633377"/>
    <w:rsid w:val="0063345E"/>
    <w:rsid w:val="006334D6"/>
    <w:rsid w:val="006335B0"/>
    <w:rsid w:val="0063367E"/>
    <w:rsid w:val="006336E4"/>
    <w:rsid w:val="00633911"/>
    <w:rsid w:val="00633BF5"/>
    <w:rsid w:val="00633D3C"/>
    <w:rsid w:val="00633EC0"/>
    <w:rsid w:val="00633F05"/>
    <w:rsid w:val="00634CDD"/>
    <w:rsid w:val="00634D58"/>
    <w:rsid w:val="00634EB2"/>
    <w:rsid w:val="00635209"/>
    <w:rsid w:val="00635D61"/>
    <w:rsid w:val="00635FF0"/>
    <w:rsid w:val="0063602F"/>
    <w:rsid w:val="00636033"/>
    <w:rsid w:val="006364A2"/>
    <w:rsid w:val="0063666E"/>
    <w:rsid w:val="006368F8"/>
    <w:rsid w:val="00636D8B"/>
    <w:rsid w:val="00636F45"/>
    <w:rsid w:val="00637069"/>
    <w:rsid w:val="006372ED"/>
    <w:rsid w:val="0063746E"/>
    <w:rsid w:val="0063755E"/>
    <w:rsid w:val="006375B0"/>
    <w:rsid w:val="00637677"/>
    <w:rsid w:val="006376FF"/>
    <w:rsid w:val="006377EC"/>
    <w:rsid w:val="006378B0"/>
    <w:rsid w:val="0063791C"/>
    <w:rsid w:val="00637C66"/>
    <w:rsid w:val="00637CC4"/>
    <w:rsid w:val="00637DB1"/>
    <w:rsid w:val="00640374"/>
    <w:rsid w:val="0064053B"/>
    <w:rsid w:val="006405A0"/>
    <w:rsid w:val="006405F1"/>
    <w:rsid w:val="00640A49"/>
    <w:rsid w:val="00640D2F"/>
    <w:rsid w:val="0064120B"/>
    <w:rsid w:val="0064123F"/>
    <w:rsid w:val="006413ED"/>
    <w:rsid w:val="00641A94"/>
    <w:rsid w:val="00641B2F"/>
    <w:rsid w:val="00641B7B"/>
    <w:rsid w:val="00641BD2"/>
    <w:rsid w:val="00641C9F"/>
    <w:rsid w:val="00641F1E"/>
    <w:rsid w:val="00641F65"/>
    <w:rsid w:val="0064202D"/>
    <w:rsid w:val="0064259E"/>
    <w:rsid w:val="0064264F"/>
    <w:rsid w:val="00642726"/>
    <w:rsid w:val="006428A6"/>
    <w:rsid w:val="006429FD"/>
    <w:rsid w:val="00642D2E"/>
    <w:rsid w:val="00642EC3"/>
    <w:rsid w:val="00642EE5"/>
    <w:rsid w:val="0064328F"/>
    <w:rsid w:val="006435FB"/>
    <w:rsid w:val="00643811"/>
    <w:rsid w:val="00643965"/>
    <w:rsid w:val="006439A0"/>
    <w:rsid w:val="00643B27"/>
    <w:rsid w:val="00643BAA"/>
    <w:rsid w:val="00643C66"/>
    <w:rsid w:val="00643CEA"/>
    <w:rsid w:val="00643CEC"/>
    <w:rsid w:val="00643D35"/>
    <w:rsid w:val="00643DC2"/>
    <w:rsid w:val="006440FA"/>
    <w:rsid w:val="0064423A"/>
    <w:rsid w:val="00644453"/>
    <w:rsid w:val="0064461C"/>
    <w:rsid w:val="0064471C"/>
    <w:rsid w:val="006447F7"/>
    <w:rsid w:val="006448C2"/>
    <w:rsid w:val="00644A74"/>
    <w:rsid w:val="00644C85"/>
    <w:rsid w:val="0064531B"/>
    <w:rsid w:val="006456CB"/>
    <w:rsid w:val="0064587B"/>
    <w:rsid w:val="00645BFD"/>
    <w:rsid w:val="00645DC9"/>
    <w:rsid w:val="00645E58"/>
    <w:rsid w:val="0064619E"/>
    <w:rsid w:val="00646228"/>
    <w:rsid w:val="006466C5"/>
    <w:rsid w:val="006467A5"/>
    <w:rsid w:val="00646BD6"/>
    <w:rsid w:val="00646DE6"/>
    <w:rsid w:val="00646EA9"/>
    <w:rsid w:val="00646F92"/>
    <w:rsid w:val="006476CF"/>
    <w:rsid w:val="00647738"/>
    <w:rsid w:val="0064789B"/>
    <w:rsid w:val="006478BA"/>
    <w:rsid w:val="00647C52"/>
    <w:rsid w:val="00647CDA"/>
    <w:rsid w:val="00650156"/>
    <w:rsid w:val="00650181"/>
    <w:rsid w:val="00650921"/>
    <w:rsid w:val="00650D5A"/>
    <w:rsid w:val="00650DF0"/>
    <w:rsid w:val="0065127D"/>
    <w:rsid w:val="0065127E"/>
    <w:rsid w:val="00651358"/>
    <w:rsid w:val="0065135D"/>
    <w:rsid w:val="006513C2"/>
    <w:rsid w:val="006513E0"/>
    <w:rsid w:val="006519DB"/>
    <w:rsid w:val="00651B8A"/>
    <w:rsid w:val="00651B96"/>
    <w:rsid w:val="00651BB2"/>
    <w:rsid w:val="00651CCD"/>
    <w:rsid w:val="00651DCC"/>
    <w:rsid w:val="00651F05"/>
    <w:rsid w:val="00651F65"/>
    <w:rsid w:val="0065212D"/>
    <w:rsid w:val="006521E6"/>
    <w:rsid w:val="006525B0"/>
    <w:rsid w:val="006525F5"/>
    <w:rsid w:val="00652BD5"/>
    <w:rsid w:val="00652BEC"/>
    <w:rsid w:val="006530AB"/>
    <w:rsid w:val="00653169"/>
    <w:rsid w:val="00653190"/>
    <w:rsid w:val="00653515"/>
    <w:rsid w:val="00653531"/>
    <w:rsid w:val="006536A1"/>
    <w:rsid w:val="00653730"/>
    <w:rsid w:val="00653A55"/>
    <w:rsid w:val="00653C44"/>
    <w:rsid w:val="006541DC"/>
    <w:rsid w:val="00654322"/>
    <w:rsid w:val="006543BF"/>
    <w:rsid w:val="00654587"/>
    <w:rsid w:val="0065471F"/>
    <w:rsid w:val="00654813"/>
    <w:rsid w:val="00654873"/>
    <w:rsid w:val="00654C54"/>
    <w:rsid w:val="00654DA5"/>
    <w:rsid w:val="00654F39"/>
    <w:rsid w:val="006550BD"/>
    <w:rsid w:val="0065559A"/>
    <w:rsid w:val="006556D1"/>
    <w:rsid w:val="00655D0E"/>
    <w:rsid w:val="00655EAD"/>
    <w:rsid w:val="00655FB5"/>
    <w:rsid w:val="00656461"/>
    <w:rsid w:val="00656524"/>
    <w:rsid w:val="00656760"/>
    <w:rsid w:val="006569E4"/>
    <w:rsid w:val="00656B46"/>
    <w:rsid w:val="00656D7A"/>
    <w:rsid w:val="00657082"/>
    <w:rsid w:val="00657218"/>
    <w:rsid w:val="006576A0"/>
    <w:rsid w:val="00657C28"/>
    <w:rsid w:val="00660453"/>
    <w:rsid w:val="006605A2"/>
    <w:rsid w:val="00660717"/>
    <w:rsid w:val="00660829"/>
    <w:rsid w:val="00660915"/>
    <w:rsid w:val="006609BD"/>
    <w:rsid w:val="00660F12"/>
    <w:rsid w:val="00660FBD"/>
    <w:rsid w:val="0066127D"/>
    <w:rsid w:val="00661313"/>
    <w:rsid w:val="006619D3"/>
    <w:rsid w:val="00661A46"/>
    <w:rsid w:val="00662711"/>
    <w:rsid w:val="0066276D"/>
    <w:rsid w:val="00662BFD"/>
    <w:rsid w:val="00662D0C"/>
    <w:rsid w:val="00662DF6"/>
    <w:rsid w:val="00662F07"/>
    <w:rsid w:val="006630FC"/>
    <w:rsid w:val="00663106"/>
    <w:rsid w:val="006634C0"/>
    <w:rsid w:val="006634E2"/>
    <w:rsid w:val="006636CF"/>
    <w:rsid w:val="00663B8B"/>
    <w:rsid w:val="00663CA8"/>
    <w:rsid w:val="0066406E"/>
    <w:rsid w:val="00664551"/>
    <w:rsid w:val="00664A80"/>
    <w:rsid w:val="00664AAB"/>
    <w:rsid w:val="00664BD5"/>
    <w:rsid w:val="00664CA8"/>
    <w:rsid w:val="00664D7B"/>
    <w:rsid w:val="00664E38"/>
    <w:rsid w:val="00664E43"/>
    <w:rsid w:val="00664F89"/>
    <w:rsid w:val="00665124"/>
    <w:rsid w:val="0066543C"/>
    <w:rsid w:val="00665448"/>
    <w:rsid w:val="0066550C"/>
    <w:rsid w:val="00665778"/>
    <w:rsid w:val="00665811"/>
    <w:rsid w:val="00665A7D"/>
    <w:rsid w:val="00665BBE"/>
    <w:rsid w:val="00665BD4"/>
    <w:rsid w:val="00665D29"/>
    <w:rsid w:val="00665EA9"/>
    <w:rsid w:val="0066604B"/>
    <w:rsid w:val="0066605F"/>
    <w:rsid w:val="0066633A"/>
    <w:rsid w:val="006665A5"/>
    <w:rsid w:val="006665AD"/>
    <w:rsid w:val="006665D2"/>
    <w:rsid w:val="00666698"/>
    <w:rsid w:val="006669EA"/>
    <w:rsid w:val="00666C1E"/>
    <w:rsid w:val="00666EE8"/>
    <w:rsid w:val="006671EE"/>
    <w:rsid w:val="006673E5"/>
    <w:rsid w:val="00667750"/>
    <w:rsid w:val="006677CF"/>
    <w:rsid w:val="00667AE3"/>
    <w:rsid w:val="00667CF1"/>
    <w:rsid w:val="0067049F"/>
    <w:rsid w:val="006706A2"/>
    <w:rsid w:val="006708D8"/>
    <w:rsid w:val="006709E7"/>
    <w:rsid w:val="00670B18"/>
    <w:rsid w:val="006716C6"/>
    <w:rsid w:val="00671799"/>
    <w:rsid w:val="00671D06"/>
    <w:rsid w:val="00671DFD"/>
    <w:rsid w:val="00672092"/>
    <w:rsid w:val="006723AB"/>
    <w:rsid w:val="0067246F"/>
    <w:rsid w:val="0067248E"/>
    <w:rsid w:val="006727A5"/>
    <w:rsid w:val="006729FF"/>
    <w:rsid w:val="00672A7B"/>
    <w:rsid w:val="00672CDF"/>
    <w:rsid w:val="00672D0D"/>
    <w:rsid w:val="00672E63"/>
    <w:rsid w:val="00672F39"/>
    <w:rsid w:val="00673391"/>
    <w:rsid w:val="006735E3"/>
    <w:rsid w:val="0067378B"/>
    <w:rsid w:val="00673796"/>
    <w:rsid w:val="00673880"/>
    <w:rsid w:val="006738D5"/>
    <w:rsid w:val="00673A75"/>
    <w:rsid w:val="00673DC7"/>
    <w:rsid w:val="00673E4C"/>
    <w:rsid w:val="00673E86"/>
    <w:rsid w:val="006740F4"/>
    <w:rsid w:val="00674309"/>
    <w:rsid w:val="006746C5"/>
    <w:rsid w:val="006746F7"/>
    <w:rsid w:val="00674754"/>
    <w:rsid w:val="0067483F"/>
    <w:rsid w:val="00674B6C"/>
    <w:rsid w:val="00674C3B"/>
    <w:rsid w:val="00674CB4"/>
    <w:rsid w:val="00675495"/>
    <w:rsid w:val="006754C6"/>
    <w:rsid w:val="00675861"/>
    <w:rsid w:val="006764C1"/>
    <w:rsid w:val="00676838"/>
    <w:rsid w:val="006768D2"/>
    <w:rsid w:val="00676D6F"/>
    <w:rsid w:val="00676F7F"/>
    <w:rsid w:val="006775A5"/>
    <w:rsid w:val="006777FD"/>
    <w:rsid w:val="0067796A"/>
    <w:rsid w:val="006779D3"/>
    <w:rsid w:val="00677AD5"/>
    <w:rsid w:val="00677D11"/>
    <w:rsid w:val="006803D6"/>
    <w:rsid w:val="006806AC"/>
    <w:rsid w:val="00680A01"/>
    <w:rsid w:val="00680A6D"/>
    <w:rsid w:val="00680ABA"/>
    <w:rsid w:val="00680ACF"/>
    <w:rsid w:val="00681096"/>
    <w:rsid w:val="006815C8"/>
    <w:rsid w:val="006815E5"/>
    <w:rsid w:val="00681C04"/>
    <w:rsid w:val="00681CA0"/>
    <w:rsid w:val="00681DBB"/>
    <w:rsid w:val="00681E55"/>
    <w:rsid w:val="006820B1"/>
    <w:rsid w:val="006821A8"/>
    <w:rsid w:val="00682299"/>
    <w:rsid w:val="0068273C"/>
    <w:rsid w:val="00682A3F"/>
    <w:rsid w:val="00682ADE"/>
    <w:rsid w:val="00682DA7"/>
    <w:rsid w:val="006830D3"/>
    <w:rsid w:val="006831F2"/>
    <w:rsid w:val="00683283"/>
    <w:rsid w:val="00683802"/>
    <w:rsid w:val="00683BD8"/>
    <w:rsid w:val="006842DF"/>
    <w:rsid w:val="006848DA"/>
    <w:rsid w:val="00684A6D"/>
    <w:rsid w:val="00684D3F"/>
    <w:rsid w:val="00684EB0"/>
    <w:rsid w:val="00685179"/>
    <w:rsid w:val="006851A1"/>
    <w:rsid w:val="0068533A"/>
    <w:rsid w:val="00685344"/>
    <w:rsid w:val="006854A4"/>
    <w:rsid w:val="0068598C"/>
    <w:rsid w:val="006859ED"/>
    <w:rsid w:val="00685CBE"/>
    <w:rsid w:val="0068624D"/>
    <w:rsid w:val="0068637C"/>
    <w:rsid w:val="00686598"/>
    <w:rsid w:val="0068664F"/>
    <w:rsid w:val="00686981"/>
    <w:rsid w:val="006869C1"/>
    <w:rsid w:val="00686A2F"/>
    <w:rsid w:val="00686A48"/>
    <w:rsid w:val="006870EA"/>
    <w:rsid w:val="006872CC"/>
    <w:rsid w:val="00687359"/>
    <w:rsid w:val="00687473"/>
    <w:rsid w:val="006876C0"/>
    <w:rsid w:val="00687CFA"/>
    <w:rsid w:val="00687ECC"/>
    <w:rsid w:val="006901BC"/>
    <w:rsid w:val="00690387"/>
    <w:rsid w:val="00690702"/>
    <w:rsid w:val="006907EC"/>
    <w:rsid w:val="006908C5"/>
    <w:rsid w:val="00690B34"/>
    <w:rsid w:val="00691017"/>
    <w:rsid w:val="00691269"/>
    <w:rsid w:val="0069129F"/>
    <w:rsid w:val="006913E5"/>
    <w:rsid w:val="0069162C"/>
    <w:rsid w:val="006919F9"/>
    <w:rsid w:val="00691A4C"/>
    <w:rsid w:val="00691D7F"/>
    <w:rsid w:val="00691D8D"/>
    <w:rsid w:val="00691FDA"/>
    <w:rsid w:val="006922B3"/>
    <w:rsid w:val="006926BF"/>
    <w:rsid w:val="006928A8"/>
    <w:rsid w:val="00692CAB"/>
    <w:rsid w:val="00692D7B"/>
    <w:rsid w:val="00692EBB"/>
    <w:rsid w:val="00693064"/>
    <w:rsid w:val="00693072"/>
    <w:rsid w:val="006930A5"/>
    <w:rsid w:val="006939AC"/>
    <w:rsid w:val="00693D3B"/>
    <w:rsid w:val="00694286"/>
    <w:rsid w:val="00694641"/>
    <w:rsid w:val="00694929"/>
    <w:rsid w:val="00694A18"/>
    <w:rsid w:val="00694AFC"/>
    <w:rsid w:val="00694C56"/>
    <w:rsid w:val="00694FCD"/>
    <w:rsid w:val="00695299"/>
    <w:rsid w:val="0069547D"/>
    <w:rsid w:val="006955EA"/>
    <w:rsid w:val="00695904"/>
    <w:rsid w:val="00696078"/>
    <w:rsid w:val="00696160"/>
    <w:rsid w:val="006961A5"/>
    <w:rsid w:val="0069632E"/>
    <w:rsid w:val="00696729"/>
    <w:rsid w:val="00696799"/>
    <w:rsid w:val="0069690F"/>
    <w:rsid w:val="00696D05"/>
    <w:rsid w:val="00696DDC"/>
    <w:rsid w:val="00696E4D"/>
    <w:rsid w:val="006971E7"/>
    <w:rsid w:val="00697310"/>
    <w:rsid w:val="00697902"/>
    <w:rsid w:val="00697AA8"/>
    <w:rsid w:val="00697BEA"/>
    <w:rsid w:val="00697D04"/>
    <w:rsid w:val="00697E70"/>
    <w:rsid w:val="006A01A4"/>
    <w:rsid w:val="006A02CD"/>
    <w:rsid w:val="006A0784"/>
    <w:rsid w:val="006A07B4"/>
    <w:rsid w:val="006A07DF"/>
    <w:rsid w:val="006A0AC8"/>
    <w:rsid w:val="006A0D6E"/>
    <w:rsid w:val="006A154D"/>
    <w:rsid w:val="006A172F"/>
    <w:rsid w:val="006A181B"/>
    <w:rsid w:val="006A271F"/>
    <w:rsid w:val="006A30C6"/>
    <w:rsid w:val="006A36C2"/>
    <w:rsid w:val="006A375C"/>
    <w:rsid w:val="006A3DF1"/>
    <w:rsid w:val="006A4017"/>
    <w:rsid w:val="006A41A2"/>
    <w:rsid w:val="006A4264"/>
    <w:rsid w:val="006A446D"/>
    <w:rsid w:val="006A4501"/>
    <w:rsid w:val="006A457B"/>
    <w:rsid w:val="006A483E"/>
    <w:rsid w:val="006A4B65"/>
    <w:rsid w:val="006A4CE0"/>
    <w:rsid w:val="006A4D8C"/>
    <w:rsid w:val="006A517B"/>
    <w:rsid w:val="006A573F"/>
    <w:rsid w:val="006A5799"/>
    <w:rsid w:val="006A5C41"/>
    <w:rsid w:val="006A5E52"/>
    <w:rsid w:val="006A5EC8"/>
    <w:rsid w:val="006A5EE9"/>
    <w:rsid w:val="006A61C1"/>
    <w:rsid w:val="006A62CE"/>
    <w:rsid w:val="006A636A"/>
    <w:rsid w:val="006A6499"/>
    <w:rsid w:val="006A6553"/>
    <w:rsid w:val="006A6564"/>
    <w:rsid w:val="006A66A2"/>
    <w:rsid w:val="006A66FC"/>
    <w:rsid w:val="006A6AAA"/>
    <w:rsid w:val="006A7301"/>
    <w:rsid w:val="006A75FC"/>
    <w:rsid w:val="006B01CC"/>
    <w:rsid w:val="006B0692"/>
    <w:rsid w:val="006B091B"/>
    <w:rsid w:val="006B093C"/>
    <w:rsid w:val="006B0A42"/>
    <w:rsid w:val="006B0A60"/>
    <w:rsid w:val="006B0B0F"/>
    <w:rsid w:val="006B0B26"/>
    <w:rsid w:val="006B14DB"/>
    <w:rsid w:val="006B1671"/>
    <w:rsid w:val="006B18FA"/>
    <w:rsid w:val="006B1AF2"/>
    <w:rsid w:val="006B1CD8"/>
    <w:rsid w:val="006B20AA"/>
    <w:rsid w:val="006B210B"/>
    <w:rsid w:val="006B249D"/>
    <w:rsid w:val="006B2576"/>
    <w:rsid w:val="006B27DE"/>
    <w:rsid w:val="006B28CE"/>
    <w:rsid w:val="006B28EB"/>
    <w:rsid w:val="006B2924"/>
    <w:rsid w:val="006B2C1E"/>
    <w:rsid w:val="006B2EAE"/>
    <w:rsid w:val="006B3085"/>
    <w:rsid w:val="006B31A0"/>
    <w:rsid w:val="006B3333"/>
    <w:rsid w:val="006B3428"/>
    <w:rsid w:val="006B3461"/>
    <w:rsid w:val="006B3688"/>
    <w:rsid w:val="006B37C5"/>
    <w:rsid w:val="006B3904"/>
    <w:rsid w:val="006B3AA1"/>
    <w:rsid w:val="006B3AD6"/>
    <w:rsid w:val="006B3B6A"/>
    <w:rsid w:val="006B3B94"/>
    <w:rsid w:val="006B3DFE"/>
    <w:rsid w:val="006B457C"/>
    <w:rsid w:val="006B48F0"/>
    <w:rsid w:val="006B4AAF"/>
    <w:rsid w:val="006B4D56"/>
    <w:rsid w:val="006B4F0E"/>
    <w:rsid w:val="006B4F66"/>
    <w:rsid w:val="006B53F7"/>
    <w:rsid w:val="006B561A"/>
    <w:rsid w:val="006B565F"/>
    <w:rsid w:val="006B5785"/>
    <w:rsid w:val="006B585D"/>
    <w:rsid w:val="006B591B"/>
    <w:rsid w:val="006B59A9"/>
    <w:rsid w:val="006B60BC"/>
    <w:rsid w:val="006B64B7"/>
    <w:rsid w:val="006B677E"/>
    <w:rsid w:val="006B67EE"/>
    <w:rsid w:val="006B6809"/>
    <w:rsid w:val="006B6942"/>
    <w:rsid w:val="006B6962"/>
    <w:rsid w:val="006B6972"/>
    <w:rsid w:val="006B6FC7"/>
    <w:rsid w:val="006B787D"/>
    <w:rsid w:val="006B7A02"/>
    <w:rsid w:val="006B7D6E"/>
    <w:rsid w:val="006B7FB0"/>
    <w:rsid w:val="006C040B"/>
    <w:rsid w:val="006C04B8"/>
    <w:rsid w:val="006C04DA"/>
    <w:rsid w:val="006C096A"/>
    <w:rsid w:val="006C17FE"/>
    <w:rsid w:val="006C1820"/>
    <w:rsid w:val="006C1854"/>
    <w:rsid w:val="006C18D5"/>
    <w:rsid w:val="006C1A21"/>
    <w:rsid w:val="006C1B0C"/>
    <w:rsid w:val="006C205A"/>
    <w:rsid w:val="006C246D"/>
    <w:rsid w:val="006C24B8"/>
    <w:rsid w:val="006C24BA"/>
    <w:rsid w:val="006C2505"/>
    <w:rsid w:val="006C272F"/>
    <w:rsid w:val="006C2796"/>
    <w:rsid w:val="006C29E5"/>
    <w:rsid w:val="006C2AAC"/>
    <w:rsid w:val="006C2ED6"/>
    <w:rsid w:val="006C309E"/>
    <w:rsid w:val="006C3219"/>
    <w:rsid w:val="006C3A08"/>
    <w:rsid w:val="006C3AF2"/>
    <w:rsid w:val="006C40BB"/>
    <w:rsid w:val="006C418C"/>
    <w:rsid w:val="006C42AB"/>
    <w:rsid w:val="006C48AF"/>
    <w:rsid w:val="006C4BC4"/>
    <w:rsid w:val="006C4E1D"/>
    <w:rsid w:val="006C52F5"/>
    <w:rsid w:val="006C55D9"/>
    <w:rsid w:val="006C5836"/>
    <w:rsid w:val="006C5CCB"/>
    <w:rsid w:val="006C5D5B"/>
    <w:rsid w:val="006C5D6D"/>
    <w:rsid w:val="006C608F"/>
    <w:rsid w:val="006C63D0"/>
    <w:rsid w:val="006C64F4"/>
    <w:rsid w:val="006C65C4"/>
    <w:rsid w:val="006C734B"/>
    <w:rsid w:val="006C74B9"/>
    <w:rsid w:val="006C75AF"/>
    <w:rsid w:val="006C7669"/>
    <w:rsid w:val="006C7734"/>
    <w:rsid w:val="006C7912"/>
    <w:rsid w:val="006C7A78"/>
    <w:rsid w:val="006D0102"/>
    <w:rsid w:val="006D0414"/>
    <w:rsid w:val="006D057D"/>
    <w:rsid w:val="006D0965"/>
    <w:rsid w:val="006D0C17"/>
    <w:rsid w:val="006D0C48"/>
    <w:rsid w:val="006D0C55"/>
    <w:rsid w:val="006D0D58"/>
    <w:rsid w:val="006D0E99"/>
    <w:rsid w:val="006D0FF7"/>
    <w:rsid w:val="006D14F7"/>
    <w:rsid w:val="006D1573"/>
    <w:rsid w:val="006D173E"/>
    <w:rsid w:val="006D1870"/>
    <w:rsid w:val="006D1980"/>
    <w:rsid w:val="006D1A48"/>
    <w:rsid w:val="006D2043"/>
    <w:rsid w:val="006D22C1"/>
    <w:rsid w:val="006D247C"/>
    <w:rsid w:val="006D2E91"/>
    <w:rsid w:val="006D2FB2"/>
    <w:rsid w:val="006D3126"/>
    <w:rsid w:val="006D316F"/>
    <w:rsid w:val="006D36D5"/>
    <w:rsid w:val="006D3CBA"/>
    <w:rsid w:val="006D3D40"/>
    <w:rsid w:val="006D43A4"/>
    <w:rsid w:val="006D442A"/>
    <w:rsid w:val="006D4B76"/>
    <w:rsid w:val="006D4C7E"/>
    <w:rsid w:val="006D4EA0"/>
    <w:rsid w:val="006D516B"/>
    <w:rsid w:val="006D51F1"/>
    <w:rsid w:val="006D52C6"/>
    <w:rsid w:val="006D5476"/>
    <w:rsid w:val="006D5885"/>
    <w:rsid w:val="006D5AAF"/>
    <w:rsid w:val="006D5C60"/>
    <w:rsid w:val="006D5D8D"/>
    <w:rsid w:val="006D5E76"/>
    <w:rsid w:val="006D5F04"/>
    <w:rsid w:val="006D6518"/>
    <w:rsid w:val="006D65C6"/>
    <w:rsid w:val="006D67E0"/>
    <w:rsid w:val="006D6D47"/>
    <w:rsid w:val="006D6F91"/>
    <w:rsid w:val="006D6FDD"/>
    <w:rsid w:val="006D705F"/>
    <w:rsid w:val="006D73B6"/>
    <w:rsid w:val="006D78CA"/>
    <w:rsid w:val="006D792F"/>
    <w:rsid w:val="006D7DBD"/>
    <w:rsid w:val="006E0061"/>
    <w:rsid w:val="006E0313"/>
    <w:rsid w:val="006E0550"/>
    <w:rsid w:val="006E07CD"/>
    <w:rsid w:val="006E088C"/>
    <w:rsid w:val="006E08FD"/>
    <w:rsid w:val="006E0B37"/>
    <w:rsid w:val="006E132F"/>
    <w:rsid w:val="006E180B"/>
    <w:rsid w:val="006E1BCF"/>
    <w:rsid w:val="006E1BD4"/>
    <w:rsid w:val="006E1C8C"/>
    <w:rsid w:val="006E1D46"/>
    <w:rsid w:val="006E1E9B"/>
    <w:rsid w:val="006E1FA9"/>
    <w:rsid w:val="006E2286"/>
    <w:rsid w:val="006E2B75"/>
    <w:rsid w:val="006E2E77"/>
    <w:rsid w:val="006E3587"/>
    <w:rsid w:val="006E38EB"/>
    <w:rsid w:val="006E3966"/>
    <w:rsid w:val="006E397D"/>
    <w:rsid w:val="006E4356"/>
    <w:rsid w:val="006E4419"/>
    <w:rsid w:val="006E47A0"/>
    <w:rsid w:val="006E4902"/>
    <w:rsid w:val="006E4A67"/>
    <w:rsid w:val="006E4AC2"/>
    <w:rsid w:val="006E4B2D"/>
    <w:rsid w:val="006E55EA"/>
    <w:rsid w:val="006E59ED"/>
    <w:rsid w:val="006E5CA1"/>
    <w:rsid w:val="006E5D97"/>
    <w:rsid w:val="006E62F5"/>
    <w:rsid w:val="006E6364"/>
    <w:rsid w:val="006E6929"/>
    <w:rsid w:val="006E6B0B"/>
    <w:rsid w:val="006E6CFB"/>
    <w:rsid w:val="006E6E36"/>
    <w:rsid w:val="006E74B9"/>
    <w:rsid w:val="006E7A2C"/>
    <w:rsid w:val="006E7A5C"/>
    <w:rsid w:val="006F0579"/>
    <w:rsid w:val="006F05A7"/>
    <w:rsid w:val="006F0741"/>
    <w:rsid w:val="006F077C"/>
    <w:rsid w:val="006F0975"/>
    <w:rsid w:val="006F0B85"/>
    <w:rsid w:val="006F0F9F"/>
    <w:rsid w:val="006F1703"/>
    <w:rsid w:val="006F1E77"/>
    <w:rsid w:val="006F20B9"/>
    <w:rsid w:val="006F2AE8"/>
    <w:rsid w:val="006F2CC4"/>
    <w:rsid w:val="006F3194"/>
    <w:rsid w:val="006F33FA"/>
    <w:rsid w:val="006F371F"/>
    <w:rsid w:val="006F37BA"/>
    <w:rsid w:val="006F3991"/>
    <w:rsid w:val="006F3B87"/>
    <w:rsid w:val="006F3F93"/>
    <w:rsid w:val="006F402A"/>
    <w:rsid w:val="006F4C5D"/>
    <w:rsid w:val="006F4C96"/>
    <w:rsid w:val="006F4CD6"/>
    <w:rsid w:val="006F4EBA"/>
    <w:rsid w:val="006F4FD3"/>
    <w:rsid w:val="006F50B5"/>
    <w:rsid w:val="006F524A"/>
    <w:rsid w:val="006F531E"/>
    <w:rsid w:val="006F5709"/>
    <w:rsid w:val="006F570D"/>
    <w:rsid w:val="006F5956"/>
    <w:rsid w:val="006F59FE"/>
    <w:rsid w:val="006F5AA7"/>
    <w:rsid w:val="006F5DC3"/>
    <w:rsid w:val="006F60DF"/>
    <w:rsid w:val="006F6128"/>
    <w:rsid w:val="006F6B6B"/>
    <w:rsid w:val="006F6C41"/>
    <w:rsid w:val="006F6C96"/>
    <w:rsid w:val="006F70A4"/>
    <w:rsid w:val="006F71AB"/>
    <w:rsid w:val="006F743B"/>
    <w:rsid w:val="006F7567"/>
    <w:rsid w:val="006F76C4"/>
    <w:rsid w:val="006F7D94"/>
    <w:rsid w:val="0070021A"/>
    <w:rsid w:val="007004A3"/>
    <w:rsid w:val="007004DF"/>
    <w:rsid w:val="00700535"/>
    <w:rsid w:val="00700626"/>
    <w:rsid w:val="0070065A"/>
    <w:rsid w:val="00700865"/>
    <w:rsid w:val="007008EA"/>
    <w:rsid w:val="00700B6A"/>
    <w:rsid w:val="00700D57"/>
    <w:rsid w:val="00700EA8"/>
    <w:rsid w:val="00701074"/>
    <w:rsid w:val="007017E1"/>
    <w:rsid w:val="00701A91"/>
    <w:rsid w:val="00701F2D"/>
    <w:rsid w:val="0070236C"/>
    <w:rsid w:val="007023A7"/>
    <w:rsid w:val="00702631"/>
    <w:rsid w:val="0070301C"/>
    <w:rsid w:val="0070309E"/>
    <w:rsid w:val="0070395C"/>
    <w:rsid w:val="00703D1B"/>
    <w:rsid w:val="007042EE"/>
    <w:rsid w:val="007046C1"/>
    <w:rsid w:val="00704827"/>
    <w:rsid w:val="007049E3"/>
    <w:rsid w:val="00704E1F"/>
    <w:rsid w:val="00704F0F"/>
    <w:rsid w:val="00704F55"/>
    <w:rsid w:val="007051F9"/>
    <w:rsid w:val="007052DB"/>
    <w:rsid w:val="00705351"/>
    <w:rsid w:val="00705422"/>
    <w:rsid w:val="00705569"/>
    <w:rsid w:val="007059AC"/>
    <w:rsid w:val="007059F6"/>
    <w:rsid w:val="00705C07"/>
    <w:rsid w:val="00705F0B"/>
    <w:rsid w:val="00705F71"/>
    <w:rsid w:val="0070603E"/>
    <w:rsid w:val="00706127"/>
    <w:rsid w:val="00706290"/>
    <w:rsid w:val="00706299"/>
    <w:rsid w:val="007068F9"/>
    <w:rsid w:val="007069B4"/>
    <w:rsid w:val="00706C37"/>
    <w:rsid w:val="00706E1E"/>
    <w:rsid w:val="0070707C"/>
    <w:rsid w:val="007071F3"/>
    <w:rsid w:val="0070731A"/>
    <w:rsid w:val="007074C7"/>
    <w:rsid w:val="007074EA"/>
    <w:rsid w:val="00707B52"/>
    <w:rsid w:val="00707E4F"/>
    <w:rsid w:val="00707FEA"/>
    <w:rsid w:val="00710167"/>
    <w:rsid w:val="00710293"/>
    <w:rsid w:val="0071032E"/>
    <w:rsid w:val="00710373"/>
    <w:rsid w:val="0071058D"/>
    <w:rsid w:val="0071062F"/>
    <w:rsid w:val="007106CC"/>
    <w:rsid w:val="007106D3"/>
    <w:rsid w:val="0071076F"/>
    <w:rsid w:val="00710A35"/>
    <w:rsid w:val="00710CA6"/>
    <w:rsid w:val="00710E47"/>
    <w:rsid w:val="0071127A"/>
    <w:rsid w:val="00711296"/>
    <w:rsid w:val="00711309"/>
    <w:rsid w:val="007118B3"/>
    <w:rsid w:val="007118C0"/>
    <w:rsid w:val="00711C25"/>
    <w:rsid w:val="00711CD6"/>
    <w:rsid w:val="00711D1A"/>
    <w:rsid w:val="00711D50"/>
    <w:rsid w:val="00711D51"/>
    <w:rsid w:val="00711E92"/>
    <w:rsid w:val="0071242A"/>
    <w:rsid w:val="00712448"/>
    <w:rsid w:val="007124D6"/>
    <w:rsid w:val="00712544"/>
    <w:rsid w:val="0071254A"/>
    <w:rsid w:val="007127CE"/>
    <w:rsid w:val="00712938"/>
    <w:rsid w:val="0071358C"/>
    <w:rsid w:val="00713C7B"/>
    <w:rsid w:val="00713C9F"/>
    <w:rsid w:val="00714179"/>
    <w:rsid w:val="007143C9"/>
    <w:rsid w:val="007148EB"/>
    <w:rsid w:val="0071493D"/>
    <w:rsid w:val="00714BE3"/>
    <w:rsid w:val="00714C0B"/>
    <w:rsid w:val="00714CBC"/>
    <w:rsid w:val="00714ECB"/>
    <w:rsid w:val="00715239"/>
    <w:rsid w:val="00715340"/>
    <w:rsid w:val="00715602"/>
    <w:rsid w:val="00715A4E"/>
    <w:rsid w:val="00715A63"/>
    <w:rsid w:val="00715B02"/>
    <w:rsid w:val="00715DAE"/>
    <w:rsid w:val="007164A8"/>
    <w:rsid w:val="007168F7"/>
    <w:rsid w:val="0071697D"/>
    <w:rsid w:val="00716BD4"/>
    <w:rsid w:val="00716EA9"/>
    <w:rsid w:val="007171AE"/>
    <w:rsid w:val="007172F5"/>
    <w:rsid w:val="00717608"/>
    <w:rsid w:val="0071761E"/>
    <w:rsid w:val="0071776D"/>
    <w:rsid w:val="007177D5"/>
    <w:rsid w:val="00717A99"/>
    <w:rsid w:val="00717AE2"/>
    <w:rsid w:val="00717CDE"/>
    <w:rsid w:val="0072008C"/>
    <w:rsid w:val="007200DF"/>
    <w:rsid w:val="00720556"/>
    <w:rsid w:val="00720825"/>
    <w:rsid w:val="007209FB"/>
    <w:rsid w:val="00720B5D"/>
    <w:rsid w:val="00720C2A"/>
    <w:rsid w:val="00720D44"/>
    <w:rsid w:val="007212DF"/>
    <w:rsid w:val="007213B8"/>
    <w:rsid w:val="007215D2"/>
    <w:rsid w:val="00721648"/>
    <w:rsid w:val="00721696"/>
    <w:rsid w:val="007216A1"/>
    <w:rsid w:val="00721845"/>
    <w:rsid w:val="007218CB"/>
    <w:rsid w:val="00721DA3"/>
    <w:rsid w:val="00721DFF"/>
    <w:rsid w:val="00721FF1"/>
    <w:rsid w:val="00722066"/>
    <w:rsid w:val="007223CC"/>
    <w:rsid w:val="0072253C"/>
    <w:rsid w:val="007226DB"/>
    <w:rsid w:val="00722921"/>
    <w:rsid w:val="0072299F"/>
    <w:rsid w:val="00722B99"/>
    <w:rsid w:val="00722DE0"/>
    <w:rsid w:val="007233AE"/>
    <w:rsid w:val="00723692"/>
    <w:rsid w:val="007238E1"/>
    <w:rsid w:val="00723BF1"/>
    <w:rsid w:val="00723E57"/>
    <w:rsid w:val="00723ED5"/>
    <w:rsid w:val="00724115"/>
    <w:rsid w:val="0072412B"/>
    <w:rsid w:val="00724476"/>
    <w:rsid w:val="007245BA"/>
    <w:rsid w:val="007245C5"/>
    <w:rsid w:val="007246FC"/>
    <w:rsid w:val="007247AD"/>
    <w:rsid w:val="00724A67"/>
    <w:rsid w:val="0072524E"/>
    <w:rsid w:val="007253AF"/>
    <w:rsid w:val="007253E5"/>
    <w:rsid w:val="007256D3"/>
    <w:rsid w:val="00725931"/>
    <w:rsid w:val="00725950"/>
    <w:rsid w:val="007259F7"/>
    <w:rsid w:val="00725B5A"/>
    <w:rsid w:val="00725CD3"/>
    <w:rsid w:val="00725CD5"/>
    <w:rsid w:val="007260AA"/>
    <w:rsid w:val="007263C4"/>
    <w:rsid w:val="00726A57"/>
    <w:rsid w:val="00726BAB"/>
    <w:rsid w:val="00726C4D"/>
    <w:rsid w:val="00726FA1"/>
    <w:rsid w:val="00727106"/>
    <w:rsid w:val="007271FC"/>
    <w:rsid w:val="0072728A"/>
    <w:rsid w:val="0072791C"/>
    <w:rsid w:val="00727B44"/>
    <w:rsid w:val="00727BE6"/>
    <w:rsid w:val="00727CF7"/>
    <w:rsid w:val="00727E37"/>
    <w:rsid w:val="00730084"/>
    <w:rsid w:val="00730160"/>
    <w:rsid w:val="00730347"/>
    <w:rsid w:val="0073036F"/>
    <w:rsid w:val="00730372"/>
    <w:rsid w:val="00730640"/>
    <w:rsid w:val="0073064F"/>
    <w:rsid w:val="00730819"/>
    <w:rsid w:val="007309E3"/>
    <w:rsid w:val="00730A47"/>
    <w:rsid w:val="00730A48"/>
    <w:rsid w:val="00730C16"/>
    <w:rsid w:val="0073117A"/>
    <w:rsid w:val="0073154B"/>
    <w:rsid w:val="00731AA8"/>
    <w:rsid w:val="00731AAC"/>
    <w:rsid w:val="00731B87"/>
    <w:rsid w:val="00731DCE"/>
    <w:rsid w:val="00731E0F"/>
    <w:rsid w:val="00731E3A"/>
    <w:rsid w:val="007321E3"/>
    <w:rsid w:val="007322DE"/>
    <w:rsid w:val="007324EF"/>
    <w:rsid w:val="00732810"/>
    <w:rsid w:val="00732CD3"/>
    <w:rsid w:val="00732DB1"/>
    <w:rsid w:val="00733225"/>
    <w:rsid w:val="00733442"/>
    <w:rsid w:val="007334AD"/>
    <w:rsid w:val="007335D5"/>
    <w:rsid w:val="007338D1"/>
    <w:rsid w:val="00733A12"/>
    <w:rsid w:val="00733D55"/>
    <w:rsid w:val="0073409C"/>
    <w:rsid w:val="007342E4"/>
    <w:rsid w:val="00734941"/>
    <w:rsid w:val="007349DB"/>
    <w:rsid w:val="00734ABD"/>
    <w:rsid w:val="00734DF4"/>
    <w:rsid w:val="007356BE"/>
    <w:rsid w:val="00735866"/>
    <w:rsid w:val="007358C6"/>
    <w:rsid w:val="00735CE6"/>
    <w:rsid w:val="00735D92"/>
    <w:rsid w:val="007360AC"/>
    <w:rsid w:val="00736177"/>
    <w:rsid w:val="00736652"/>
    <w:rsid w:val="00736D8E"/>
    <w:rsid w:val="00736DA4"/>
    <w:rsid w:val="00736DF6"/>
    <w:rsid w:val="00736ED6"/>
    <w:rsid w:val="00736EF4"/>
    <w:rsid w:val="007371F7"/>
    <w:rsid w:val="00737680"/>
    <w:rsid w:val="007379D3"/>
    <w:rsid w:val="00737B2E"/>
    <w:rsid w:val="00737BBF"/>
    <w:rsid w:val="00737BFC"/>
    <w:rsid w:val="00737CF7"/>
    <w:rsid w:val="00737F72"/>
    <w:rsid w:val="0074017A"/>
    <w:rsid w:val="007401A7"/>
    <w:rsid w:val="00740402"/>
    <w:rsid w:val="00740443"/>
    <w:rsid w:val="007404E0"/>
    <w:rsid w:val="00740537"/>
    <w:rsid w:val="0074091D"/>
    <w:rsid w:val="00740B3F"/>
    <w:rsid w:val="007411B3"/>
    <w:rsid w:val="007412BC"/>
    <w:rsid w:val="00741379"/>
    <w:rsid w:val="00741668"/>
    <w:rsid w:val="00741846"/>
    <w:rsid w:val="007418FE"/>
    <w:rsid w:val="00741A21"/>
    <w:rsid w:val="00741C85"/>
    <w:rsid w:val="00741E8C"/>
    <w:rsid w:val="00742255"/>
    <w:rsid w:val="0074225A"/>
    <w:rsid w:val="00742308"/>
    <w:rsid w:val="0074245D"/>
    <w:rsid w:val="00742B2B"/>
    <w:rsid w:val="00742B48"/>
    <w:rsid w:val="00742D24"/>
    <w:rsid w:val="00742D69"/>
    <w:rsid w:val="00742E71"/>
    <w:rsid w:val="00742F44"/>
    <w:rsid w:val="0074313F"/>
    <w:rsid w:val="00743348"/>
    <w:rsid w:val="00743A05"/>
    <w:rsid w:val="00743D4C"/>
    <w:rsid w:val="00743DF0"/>
    <w:rsid w:val="00743E56"/>
    <w:rsid w:val="00743FC6"/>
    <w:rsid w:val="00744211"/>
    <w:rsid w:val="00744401"/>
    <w:rsid w:val="007444D9"/>
    <w:rsid w:val="007448A6"/>
    <w:rsid w:val="00744C52"/>
    <w:rsid w:val="00744FCE"/>
    <w:rsid w:val="00745128"/>
    <w:rsid w:val="007451A4"/>
    <w:rsid w:val="00745218"/>
    <w:rsid w:val="007454E2"/>
    <w:rsid w:val="00745510"/>
    <w:rsid w:val="007455F4"/>
    <w:rsid w:val="00745825"/>
    <w:rsid w:val="00745B87"/>
    <w:rsid w:val="00745CB2"/>
    <w:rsid w:val="00745EC5"/>
    <w:rsid w:val="00746462"/>
    <w:rsid w:val="00746589"/>
    <w:rsid w:val="007467C2"/>
    <w:rsid w:val="00746800"/>
    <w:rsid w:val="00746993"/>
    <w:rsid w:val="00746A7C"/>
    <w:rsid w:val="00746AE1"/>
    <w:rsid w:val="00746DF0"/>
    <w:rsid w:val="00746F83"/>
    <w:rsid w:val="007472F5"/>
    <w:rsid w:val="0074759B"/>
    <w:rsid w:val="00750121"/>
    <w:rsid w:val="00750194"/>
    <w:rsid w:val="007501F2"/>
    <w:rsid w:val="00750224"/>
    <w:rsid w:val="007505FB"/>
    <w:rsid w:val="00750FE7"/>
    <w:rsid w:val="007516FE"/>
    <w:rsid w:val="00751CCF"/>
    <w:rsid w:val="00752007"/>
    <w:rsid w:val="007520D8"/>
    <w:rsid w:val="007527BE"/>
    <w:rsid w:val="00752D1E"/>
    <w:rsid w:val="00752E51"/>
    <w:rsid w:val="00752FFA"/>
    <w:rsid w:val="007533A0"/>
    <w:rsid w:val="00753A87"/>
    <w:rsid w:val="00753B3C"/>
    <w:rsid w:val="00753D51"/>
    <w:rsid w:val="00753D65"/>
    <w:rsid w:val="0075406C"/>
    <w:rsid w:val="007541B5"/>
    <w:rsid w:val="00754261"/>
    <w:rsid w:val="007542D4"/>
    <w:rsid w:val="0075453B"/>
    <w:rsid w:val="007545E4"/>
    <w:rsid w:val="0075498C"/>
    <w:rsid w:val="00754B4E"/>
    <w:rsid w:val="00755495"/>
    <w:rsid w:val="007554F8"/>
    <w:rsid w:val="00755A69"/>
    <w:rsid w:val="00755FC4"/>
    <w:rsid w:val="0075601F"/>
    <w:rsid w:val="007569CA"/>
    <w:rsid w:val="00756C38"/>
    <w:rsid w:val="007572BA"/>
    <w:rsid w:val="007577BF"/>
    <w:rsid w:val="007578CE"/>
    <w:rsid w:val="00757FBF"/>
    <w:rsid w:val="007602F7"/>
    <w:rsid w:val="007604EE"/>
    <w:rsid w:val="00760733"/>
    <w:rsid w:val="00760E53"/>
    <w:rsid w:val="007610C8"/>
    <w:rsid w:val="0076139E"/>
    <w:rsid w:val="00761903"/>
    <w:rsid w:val="00761BD9"/>
    <w:rsid w:val="00761DBB"/>
    <w:rsid w:val="00761E01"/>
    <w:rsid w:val="00761E6D"/>
    <w:rsid w:val="00762147"/>
    <w:rsid w:val="007625D6"/>
    <w:rsid w:val="00762760"/>
    <w:rsid w:val="007628C5"/>
    <w:rsid w:val="00762A0B"/>
    <w:rsid w:val="00762C2A"/>
    <w:rsid w:val="007630A3"/>
    <w:rsid w:val="0076319D"/>
    <w:rsid w:val="00763629"/>
    <w:rsid w:val="00763883"/>
    <w:rsid w:val="0076433E"/>
    <w:rsid w:val="007643F8"/>
    <w:rsid w:val="0076509D"/>
    <w:rsid w:val="007651BB"/>
    <w:rsid w:val="00765447"/>
    <w:rsid w:val="0076544F"/>
    <w:rsid w:val="0076563F"/>
    <w:rsid w:val="00765838"/>
    <w:rsid w:val="00765AC6"/>
    <w:rsid w:val="00765D35"/>
    <w:rsid w:val="00765F42"/>
    <w:rsid w:val="00766100"/>
    <w:rsid w:val="0076630E"/>
    <w:rsid w:val="007663A6"/>
    <w:rsid w:val="007663B5"/>
    <w:rsid w:val="00766A6D"/>
    <w:rsid w:val="00766AA2"/>
    <w:rsid w:val="00766B56"/>
    <w:rsid w:val="00766B62"/>
    <w:rsid w:val="00766D4B"/>
    <w:rsid w:val="00766EA5"/>
    <w:rsid w:val="0076730D"/>
    <w:rsid w:val="00767628"/>
    <w:rsid w:val="007678F0"/>
    <w:rsid w:val="00767923"/>
    <w:rsid w:val="0076796A"/>
    <w:rsid w:val="0076797E"/>
    <w:rsid w:val="00767A38"/>
    <w:rsid w:val="00767AB8"/>
    <w:rsid w:val="00767CE8"/>
    <w:rsid w:val="00767D27"/>
    <w:rsid w:val="007700F5"/>
    <w:rsid w:val="007701DD"/>
    <w:rsid w:val="007703A9"/>
    <w:rsid w:val="00770476"/>
    <w:rsid w:val="0077081E"/>
    <w:rsid w:val="007708CB"/>
    <w:rsid w:val="00770D87"/>
    <w:rsid w:val="00770F39"/>
    <w:rsid w:val="00771624"/>
    <w:rsid w:val="00771802"/>
    <w:rsid w:val="00771830"/>
    <w:rsid w:val="0077196B"/>
    <w:rsid w:val="00771C47"/>
    <w:rsid w:val="00771CCA"/>
    <w:rsid w:val="00771CED"/>
    <w:rsid w:val="00772339"/>
    <w:rsid w:val="0077269B"/>
    <w:rsid w:val="0077272B"/>
    <w:rsid w:val="00772837"/>
    <w:rsid w:val="0077285F"/>
    <w:rsid w:val="0077299C"/>
    <w:rsid w:val="00772EDE"/>
    <w:rsid w:val="0077318D"/>
    <w:rsid w:val="007737C1"/>
    <w:rsid w:val="007737E6"/>
    <w:rsid w:val="00773D32"/>
    <w:rsid w:val="0077422B"/>
    <w:rsid w:val="00774236"/>
    <w:rsid w:val="007748E3"/>
    <w:rsid w:val="00774B88"/>
    <w:rsid w:val="00774E47"/>
    <w:rsid w:val="0077510F"/>
    <w:rsid w:val="007752E8"/>
    <w:rsid w:val="0077530B"/>
    <w:rsid w:val="00775905"/>
    <w:rsid w:val="00775A97"/>
    <w:rsid w:val="00775E15"/>
    <w:rsid w:val="00776191"/>
    <w:rsid w:val="0077654B"/>
    <w:rsid w:val="007765B1"/>
    <w:rsid w:val="0077663C"/>
    <w:rsid w:val="007767CF"/>
    <w:rsid w:val="00776BA1"/>
    <w:rsid w:val="00776CF0"/>
    <w:rsid w:val="00776CF3"/>
    <w:rsid w:val="00776FFF"/>
    <w:rsid w:val="007772EE"/>
    <w:rsid w:val="0077762E"/>
    <w:rsid w:val="00777823"/>
    <w:rsid w:val="00777ABC"/>
    <w:rsid w:val="00777CC2"/>
    <w:rsid w:val="00780534"/>
    <w:rsid w:val="007806B3"/>
    <w:rsid w:val="00780735"/>
    <w:rsid w:val="0078099F"/>
    <w:rsid w:val="00780C97"/>
    <w:rsid w:val="00780CE7"/>
    <w:rsid w:val="00780D81"/>
    <w:rsid w:val="00780DB5"/>
    <w:rsid w:val="00781167"/>
    <w:rsid w:val="00781665"/>
    <w:rsid w:val="007823C6"/>
    <w:rsid w:val="0078261A"/>
    <w:rsid w:val="00782E93"/>
    <w:rsid w:val="00782FFB"/>
    <w:rsid w:val="00783498"/>
    <w:rsid w:val="00783644"/>
    <w:rsid w:val="0078377D"/>
    <w:rsid w:val="00783D53"/>
    <w:rsid w:val="00783D9F"/>
    <w:rsid w:val="00784162"/>
    <w:rsid w:val="0078491D"/>
    <w:rsid w:val="00784EB2"/>
    <w:rsid w:val="0078512C"/>
    <w:rsid w:val="0078526F"/>
    <w:rsid w:val="0078574D"/>
    <w:rsid w:val="00785999"/>
    <w:rsid w:val="00785A6B"/>
    <w:rsid w:val="00785EF8"/>
    <w:rsid w:val="00785F94"/>
    <w:rsid w:val="00786040"/>
    <w:rsid w:val="00786054"/>
    <w:rsid w:val="007860A2"/>
    <w:rsid w:val="0078667D"/>
    <w:rsid w:val="007866AC"/>
    <w:rsid w:val="0078682E"/>
    <w:rsid w:val="00786BF0"/>
    <w:rsid w:val="00786C06"/>
    <w:rsid w:val="00786C07"/>
    <w:rsid w:val="00786F5D"/>
    <w:rsid w:val="007870E2"/>
    <w:rsid w:val="007870E7"/>
    <w:rsid w:val="007871A2"/>
    <w:rsid w:val="00787423"/>
    <w:rsid w:val="007874BB"/>
    <w:rsid w:val="00787844"/>
    <w:rsid w:val="00787937"/>
    <w:rsid w:val="0078793E"/>
    <w:rsid w:val="00787975"/>
    <w:rsid w:val="0078799B"/>
    <w:rsid w:val="00787ADD"/>
    <w:rsid w:val="0079035A"/>
    <w:rsid w:val="00790771"/>
    <w:rsid w:val="00790A7A"/>
    <w:rsid w:val="00790B9F"/>
    <w:rsid w:val="0079113A"/>
    <w:rsid w:val="007915B3"/>
    <w:rsid w:val="007915C3"/>
    <w:rsid w:val="00791A55"/>
    <w:rsid w:val="00791BED"/>
    <w:rsid w:val="0079216B"/>
    <w:rsid w:val="0079217E"/>
    <w:rsid w:val="00792FB1"/>
    <w:rsid w:val="0079322A"/>
    <w:rsid w:val="00793240"/>
    <w:rsid w:val="00793290"/>
    <w:rsid w:val="007937BB"/>
    <w:rsid w:val="007937FD"/>
    <w:rsid w:val="007939F0"/>
    <w:rsid w:val="00793A0E"/>
    <w:rsid w:val="00793D6F"/>
    <w:rsid w:val="00793E47"/>
    <w:rsid w:val="00793F2E"/>
    <w:rsid w:val="00793F3E"/>
    <w:rsid w:val="00794028"/>
    <w:rsid w:val="0079404E"/>
    <w:rsid w:val="00794071"/>
    <w:rsid w:val="00794362"/>
    <w:rsid w:val="0079448F"/>
    <w:rsid w:val="0079462B"/>
    <w:rsid w:val="00794642"/>
    <w:rsid w:val="00794B7E"/>
    <w:rsid w:val="00794FBA"/>
    <w:rsid w:val="00794FF6"/>
    <w:rsid w:val="007950AC"/>
    <w:rsid w:val="007955B8"/>
    <w:rsid w:val="007955E8"/>
    <w:rsid w:val="00795692"/>
    <w:rsid w:val="00795A16"/>
    <w:rsid w:val="00795B1A"/>
    <w:rsid w:val="00795B9A"/>
    <w:rsid w:val="00795F81"/>
    <w:rsid w:val="0079614E"/>
    <w:rsid w:val="007962D7"/>
    <w:rsid w:val="0079647E"/>
    <w:rsid w:val="007964A1"/>
    <w:rsid w:val="007964F6"/>
    <w:rsid w:val="0079665F"/>
    <w:rsid w:val="00796B94"/>
    <w:rsid w:val="00796E6B"/>
    <w:rsid w:val="00797077"/>
    <w:rsid w:val="007970AB"/>
    <w:rsid w:val="00797152"/>
    <w:rsid w:val="007971E8"/>
    <w:rsid w:val="00797262"/>
    <w:rsid w:val="007973C7"/>
    <w:rsid w:val="00797441"/>
    <w:rsid w:val="007977F5"/>
    <w:rsid w:val="007978C4"/>
    <w:rsid w:val="00797B43"/>
    <w:rsid w:val="00797C8B"/>
    <w:rsid w:val="00797DFB"/>
    <w:rsid w:val="007A00EB"/>
    <w:rsid w:val="007A02B0"/>
    <w:rsid w:val="007A0380"/>
    <w:rsid w:val="007A05C1"/>
    <w:rsid w:val="007A0910"/>
    <w:rsid w:val="007A0C54"/>
    <w:rsid w:val="007A0CE9"/>
    <w:rsid w:val="007A0E81"/>
    <w:rsid w:val="007A10E7"/>
    <w:rsid w:val="007A11EC"/>
    <w:rsid w:val="007A12F1"/>
    <w:rsid w:val="007A1507"/>
    <w:rsid w:val="007A1770"/>
    <w:rsid w:val="007A19B5"/>
    <w:rsid w:val="007A1A37"/>
    <w:rsid w:val="007A1AE9"/>
    <w:rsid w:val="007A1CAD"/>
    <w:rsid w:val="007A23F6"/>
    <w:rsid w:val="007A2528"/>
    <w:rsid w:val="007A2697"/>
    <w:rsid w:val="007A2A79"/>
    <w:rsid w:val="007A2DB9"/>
    <w:rsid w:val="007A2DE3"/>
    <w:rsid w:val="007A3213"/>
    <w:rsid w:val="007A34C0"/>
    <w:rsid w:val="007A3603"/>
    <w:rsid w:val="007A3649"/>
    <w:rsid w:val="007A3747"/>
    <w:rsid w:val="007A3E8F"/>
    <w:rsid w:val="007A3F9F"/>
    <w:rsid w:val="007A3FF9"/>
    <w:rsid w:val="007A4008"/>
    <w:rsid w:val="007A4271"/>
    <w:rsid w:val="007A4660"/>
    <w:rsid w:val="007A474D"/>
    <w:rsid w:val="007A484B"/>
    <w:rsid w:val="007A49C4"/>
    <w:rsid w:val="007A4BD0"/>
    <w:rsid w:val="007A4C54"/>
    <w:rsid w:val="007A4E9B"/>
    <w:rsid w:val="007A4EFB"/>
    <w:rsid w:val="007A4FFF"/>
    <w:rsid w:val="007A50CA"/>
    <w:rsid w:val="007A513B"/>
    <w:rsid w:val="007A5162"/>
    <w:rsid w:val="007A5284"/>
    <w:rsid w:val="007A5466"/>
    <w:rsid w:val="007A54D9"/>
    <w:rsid w:val="007A579B"/>
    <w:rsid w:val="007A58F6"/>
    <w:rsid w:val="007A5AC6"/>
    <w:rsid w:val="007A5C82"/>
    <w:rsid w:val="007A61A8"/>
    <w:rsid w:val="007A66D7"/>
    <w:rsid w:val="007A69DF"/>
    <w:rsid w:val="007A6F05"/>
    <w:rsid w:val="007A70DD"/>
    <w:rsid w:val="007A7348"/>
    <w:rsid w:val="007A767A"/>
    <w:rsid w:val="007A7D41"/>
    <w:rsid w:val="007A7FFD"/>
    <w:rsid w:val="007B00E2"/>
    <w:rsid w:val="007B0308"/>
    <w:rsid w:val="007B03D7"/>
    <w:rsid w:val="007B03FA"/>
    <w:rsid w:val="007B05CD"/>
    <w:rsid w:val="007B05DD"/>
    <w:rsid w:val="007B05FF"/>
    <w:rsid w:val="007B0B52"/>
    <w:rsid w:val="007B0F49"/>
    <w:rsid w:val="007B13C2"/>
    <w:rsid w:val="007B1525"/>
    <w:rsid w:val="007B1577"/>
    <w:rsid w:val="007B199C"/>
    <w:rsid w:val="007B1BB7"/>
    <w:rsid w:val="007B1E8D"/>
    <w:rsid w:val="007B2536"/>
    <w:rsid w:val="007B28B6"/>
    <w:rsid w:val="007B2ABD"/>
    <w:rsid w:val="007B2C32"/>
    <w:rsid w:val="007B2D56"/>
    <w:rsid w:val="007B2EBA"/>
    <w:rsid w:val="007B2FCC"/>
    <w:rsid w:val="007B3015"/>
    <w:rsid w:val="007B3036"/>
    <w:rsid w:val="007B3080"/>
    <w:rsid w:val="007B32B5"/>
    <w:rsid w:val="007B3326"/>
    <w:rsid w:val="007B37D4"/>
    <w:rsid w:val="007B39B2"/>
    <w:rsid w:val="007B3A1C"/>
    <w:rsid w:val="007B42A8"/>
    <w:rsid w:val="007B431F"/>
    <w:rsid w:val="007B43C4"/>
    <w:rsid w:val="007B4781"/>
    <w:rsid w:val="007B4AD4"/>
    <w:rsid w:val="007B4B03"/>
    <w:rsid w:val="007B4D3A"/>
    <w:rsid w:val="007B52E5"/>
    <w:rsid w:val="007B5332"/>
    <w:rsid w:val="007B5926"/>
    <w:rsid w:val="007B5A13"/>
    <w:rsid w:val="007B5C76"/>
    <w:rsid w:val="007B5E9F"/>
    <w:rsid w:val="007B6122"/>
    <w:rsid w:val="007B6171"/>
    <w:rsid w:val="007B63FD"/>
    <w:rsid w:val="007B65BB"/>
    <w:rsid w:val="007B66C2"/>
    <w:rsid w:val="007B68A4"/>
    <w:rsid w:val="007B69C2"/>
    <w:rsid w:val="007B6ABE"/>
    <w:rsid w:val="007B6B06"/>
    <w:rsid w:val="007B6CAF"/>
    <w:rsid w:val="007B7320"/>
    <w:rsid w:val="007B7357"/>
    <w:rsid w:val="007B74DC"/>
    <w:rsid w:val="007B7625"/>
    <w:rsid w:val="007B76A0"/>
    <w:rsid w:val="007B7C12"/>
    <w:rsid w:val="007B7C27"/>
    <w:rsid w:val="007B7D3F"/>
    <w:rsid w:val="007C0434"/>
    <w:rsid w:val="007C05FA"/>
    <w:rsid w:val="007C0605"/>
    <w:rsid w:val="007C0A4B"/>
    <w:rsid w:val="007C0AB1"/>
    <w:rsid w:val="007C0C04"/>
    <w:rsid w:val="007C0C3D"/>
    <w:rsid w:val="007C0FE2"/>
    <w:rsid w:val="007C11F9"/>
    <w:rsid w:val="007C137F"/>
    <w:rsid w:val="007C13B8"/>
    <w:rsid w:val="007C16A3"/>
    <w:rsid w:val="007C1955"/>
    <w:rsid w:val="007C1BEA"/>
    <w:rsid w:val="007C1CE5"/>
    <w:rsid w:val="007C21C9"/>
    <w:rsid w:val="007C2475"/>
    <w:rsid w:val="007C2868"/>
    <w:rsid w:val="007C2B48"/>
    <w:rsid w:val="007C2E70"/>
    <w:rsid w:val="007C33BE"/>
    <w:rsid w:val="007C374D"/>
    <w:rsid w:val="007C3BAC"/>
    <w:rsid w:val="007C3D50"/>
    <w:rsid w:val="007C418D"/>
    <w:rsid w:val="007C4484"/>
    <w:rsid w:val="007C461F"/>
    <w:rsid w:val="007C471A"/>
    <w:rsid w:val="007C48A3"/>
    <w:rsid w:val="007C49C8"/>
    <w:rsid w:val="007C4D83"/>
    <w:rsid w:val="007C4E52"/>
    <w:rsid w:val="007C58FE"/>
    <w:rsid w:val="007C5AF4"/>
    <w:rsid w:val="007C5B85"/>
    <w:rsid w:val="007C605A"/>
    <w:rsid w:val="007C6140"/>
    <w:rsid w:val="007C64FC"/>
    <w:rsid w:val="007C667E"/>
    <w:rsid w:val="007C669D"/>
    <w:rsid w:val="007C6FEC"/>
    <w:rsid w:val="007C7523"/>
    <w:rsid w:val="007C75B7"/>
    <w:rsid w:val="007C769E"/>
    <w:rsid w:val="007C7852"/>
    <w:rsid w:val="007C7B9B"/>
    <w:rsid w:val="007C7E30"/>
    <w:rsid w:val="007D001E"/>
    <w:rsid w:val="007D00E3"/>
    <w:rsid w:val="007D020A"/>
    <w:rsid w:val="007D040A"/>
    <w:rsid w:val="007D051E"/>
    <w:rsid w:val="007D05D8"/>
    <w:rsid w:val="007D0BD8"/>
    <w:rsid w:val="007D1043"/>
    <w:rsid w:val="007D15F2"/>
    <w:rsid w:val="007D168A"/>
    <w:rsid w:val="007D16B6"/>
    <w:rsid w:val="007D1816"/>
    <w:rsid w:val="007D197A"/>
    <w:rsid w:val="007D19CF"/>
    <w:rsid w:val="007D19DF"/>
    <w:rsid w:val="007D1D25"/>
    <w:rsid w:val="007D1DEB"/>
    <w:rsid w:val="007D1F8B"/>
    <w:rsid w:val="007D249E"/>
    <w:rsid w:val="007D26DE"/>
    <w:rsid w:val="007D28A4"/>
    <w:rsid w:val="007D2F26"/>
    <w:rsid w:val="007D3490"/>
    <w:rsid w:val="007D383F"/>
    <w:rsid w:val="007D398D"/>
    <w:rsid w:val="007D39A6"/>
    <w:rsid w:val="007D3B94"/>
    <w:rsid w:val="007D3BA2"/>
    <w:rsid w:val="007D3ECC"/>
    <w:rsid w:val="007D40F8"/>
    <w:rsid w:val="007D4168"/>
    <w:rsid w:val="007D42D2"/>
    <w:rsid w:val="007D471D"/>
    <w:rsid w:val="007D474C"/>
    <w:rsid w:val="007D4C77"/>
    <w:rsid w:val="007D4DF3"/>
    <w:rsid w:val="007D51D3"/>
    <w:rsid w:val="007D55AC"/>
    <w:rsid w:val="007D5AAB"/>
    <w:rsid w:val="007D5C62"/>
    <w:rsid w:val="007D5D3A"/>
    <w:rsid w:val="007D604D"/>
    <w:rsid w:val="007D662A"/>
    <w:rsid w:val="007D6648"/>
    <w:rsid w:val="007D67C8"/>
    <w:rsid w:val="007D6858"/>
    <w:rsid w:val="007D68E4"/>
    <w:rsid w:val="007D72BD"/>
    <w:rsid w:val="007D7378"/>
    <w:rsid w:val="007D73DA"/>
    <w:rsid w:val="007D74A5"/>
    <w:rsid w:val="007D7930"/>
    <w:rsid w:val="007D7AEA"/>
    <w:rsid w:val="007D7C53"/>
    <w:rsid w:val="007D7D84"/>
    <w:rsid w:val="007E0045"/>
    <w:rsid w:val="007E05F7"/>
    <w:rsid w:val="007E063E"/>
    <w:rsid w:val="007E0682"/>
    <w:rsid w:val="007E0769"/>
    <w:rsid w:val="007E09C9"/>
    <w:rsid w:val="007E0AAD"/>
    <w:rsid w:val="007E0F92"/>
    <w:rsid w:val="007E1623"/>
    <w:rsid w:val="007E16BC"/>
    <w:rsid w:val="007E1769"/>
    <w:rsid w:val="007E178E"/>
    <w:rsid w:val="007E184A"/>
    <w:rsid w:val="007E1AEE"/>
    <w:rsid w:val="007E1BD5"/>
    <w:rsid w:val="007E1DB1"/>
    <w:rsid w:val="007E1E84"/>
    <w:rsid w:val="007E21B9"/>
    <w:rsid w:val="007E269F"/>
    <w:rsid w:val="007E2A36"/>
    <w:rsid w:val="007E2A6C"/>
    <w:rsid w:val="007E304B"/>
    <w:rsid w:val="007E3141"/>
    <w:rsid w:val="007E329E"/>
    <w:rsid w:val="007E34C4"/>
    <w:rsid w:val="007E35D1"/>
    <w:rsid w:val="007E37DE"/>
    <w:rsid w:val="007E39BB"/>
    <w:rsid w:val="007E3DA4"/>
    <w:rsid w:val="007E401B"/>
    <w:rsid w:val="007E42DB"/>
    <w:rsid w:val="007E43A7"/>
    <w:rsid w:val="007E4445"/>
    <w:rsid w:val="007E48D2"/>
    <w:rsid w:val="007E4D23"/>
    <w:rsid w:val="007E5069"/>
    <w:rsid w:val="007E5501"/>
    <w:rsid w:val="007E5830"/>
    <w:rsid w:val="007E600D"/>
    <w:rsid w:val="007E61EF"/>
    <w:rsid w:val="007E62B8"/>
    <w:rsid w:val="007E62DB"/>
    <w:rsid w:val="007E65F7"/>
    <w:rsid w:val="007E70D2"/>
    <w:rsid w:val="007E7171"/>
    <w:rsid w:val="007E754C"/>
    <w:rsid w:val="007E7677"/>
    <w:rsid w:val="007E76F6"/>
    <w:rsid w:val="007E77C7"/>
    <w:rsid w:val="007E79AA"/>
    <w:rsid w:val="007E79EA"/>
    <w:rsid w:val="007E7A60"/>
    <w:rsid w:val="007E7C2E"/>
    <w:rsid w:val="007E7F1C"/>
    <w:rsid w:val="007F01F5"/>
    <w:rsid w:val="007F056C"/>
    <w:rsid w:val="007F10B8"/>
    <w:rsid w:val="007F1117"/>
    <w:rsid w:val="007F123D"/>
    <w:rsid w:val="007F1266"/>
    <w:rsid w:val="007F143D"/>
    <w:rsid w:val="007F17C6"/>
    <w:rsid w:val="007F193D"/>
    <w:rsid w:val="007F19FE"/>
    <w:rsid w:val="007F1CBB"/>
    <w:rsid w:val="007F1DDB"/>
    <w:rsid w:val="007F22A3"/>
    <w:rsid w:val="007F2387"/>
    <w:rsid w:val="007F23FD"/>
    <w:rsid w:val="007F2424"/>
    <w:rsid w:val="007F2890"/>
    <w:rsid w:val="007F2897"/>
    <w:rsid w:val="007F2AC5"/>
    <w:rsid w:val="007F2AE2"/>
    <w:rsid w:val="007F3192"/>
    <w:rsid w:val="007F31AD"/>
    <w:rsid w:val="007F3212"/>
    <w:rsid w:val="007F36C3"/>
    <w:rsid w:val="007F38BF"/>
    <w:rsid w:val="007F3B02"/>
    <w:rsid w:val="007F49B4"/>
    <w:rsid w:val="007F4B07"/>
    <w:rsid w:val="007F4B15"/>
    <w:rsid w:val="007F4D13"/>
    <w:rsid w:val="007F4D1E"/>
    <w:rsid w:val="007F52A8"/>
    <w:rsid w:val="007F52E7"/>
    <w:rsid w:val="007F5567"/>
    <w:rsid w:val="007F57DA"/>
    <w:rsid w:val="007F5C90"/>
    <w:rsid w:val="007F5CF3"/>
    <w:rsid w:val="007F5D70"/>
    <w:rsid w:val="007F5D9C"/>
    <w:rsid w:val="007F5F84"/>
    <w:rsid w:val="007F5FE2"/>
    <w:rsid w:val="007F6193"/>
    <w:rsid w:val="007F6407"/>
    <w:rsid w:val="007F6629"/>
    <w:rsid w:val="007F68F6"/>
    <w:rsid w:val="007F6B59"/>
    <w:rsid w:val="007F6D9B"/>
    <w:rsid w:val="007F6D9C"/>
    <w:rsid w:val="007F6F9B"/>
    <w:rsid w:val="007F7306"/>
    <w:rsid w:val="007F7350"/>
    <w:rsid w:val="007F750B"/>
    <w:rsid w:val="007F7808"/>
    <w:rsid w:val="007F78A0"/>
    <w:rsid w:val="007F794D"/>
    <w:rsid w:val="007F7BEE"/>
    <w:rsid w:val="007F7CA8"/>
    <w:rsid w:val="007F7E4B"/>
    <w:rsid w:val="007F7F3B"/>
    <w:rsid w:val="007F7F4D"/>
    <w:rsid w:val="00800321"/>
    <w:rsid w:val="00800527"/>
    <w:rsid w:val="00800BB8"/>
    <w:rsid w:val="00800F9B"/>
    <w:rsid w:val="0080188E"/>
    <w:rsid w:val="0080217D"/>
    <w:rsid w:val="008024A3"/>
    <w:rsid w:val="00802AD6"/>
    <w:rsid w:val="00802B09"/>
    <w:rsid w:val="00802CF2"/>
    <w:rsid w:val="00802D75"/>
    <w:rsid w:val="00802E1A"/>
    <w:rsid w:val="00802E3A"/>
    <w:rsid w:val="00803348"/>
    <w:rsid w:val="00803821"/>
    <w:rsid w:val="008038D0"/>
    <w:rsid w:val="008039AD"/>
    <w:rsid w:val="00803D83"/>
    <w:rsid w:val="00804681"/>
    <w:rsid w:val="0080498C"/>
    <w:rsid w:val="00804A3B"/>
    <w:rsid w:val="00804BE8"/>
    <w:rsid w:val="008051C6"/>
    <w:rsid w:val="00805225"/>
    <w:rsid w:val="008054A7"/>
    <w:rsid w:val="008056EF"/>
    <w:rsid w:val="008057A3"/>
    <w:rsid w:val="00805E5A"/>
    <w:rsid w:val="00805FF6"/>
    <w:rsid w:val="00806413"/>
    <w:rsid w:val="008065A5"/>
    <w:rsid w:val="0080660D"/>
    <w:rsid w:val="008068A7"/>
    <w:rsid w:val="008068F6"/>
    <w:rsid w:val="00806C50"/>
    <w:rsid w:val="00806CEC"/>
    <w:rsid w:val="00806EFF"/>
    <w:rsid w:val="00807201"/>
    <w:rsid w:val="00807630"/>
    <w:rsid w:val="0080771F"/>
    <w:rsid w:val="00807F75"/>
    <w:rsid w:val="00810745"/>
    <w:rsid w:val="00810AF4"/>
    <w:rsid w:val="00810EF0"/>
    <w:rsid w:val="00810FCE"/>
    <w:rsid w:val="008110E7"/>
    <w:rsid w:val="008112ED"/>
    <w:rsid w:val="00811309"/>
    <w:rsid w:val="008113C0"/>
    <w:rsid w:val="008118B2"/>
    <w:rsid w:val="00811979"/>
    <w:rsid w:val="0081199E"/>
    <w:rsid w:val="00811B03"/>
    <w:rsid w:val="00811BD4"/>
    <w:rsid w:val="00811CA4"/>
    <w:rsid w:val="00811D62"/>
    <w:rsid w:val="00811D92"/>
    <w:rsid w:val="00811ED4"/>
    <w:rsid w:val="008123B2"/>
    <w:rsid w:val="008125BB"/>
    <w:rsid w:val="00812805"/>
    <w:rsid w:val="008128AC"/>
    <w:rsid w:val="008129D4"/>
    <w:rsid w:val="00812A01"/>
    <w:rsid w:val="00812D02"/>
    <w:rsid w:val="00812D77"/>
    <w:rsid w:val="00812E8D"/>
    <w:rsid w:val="00812EE4"/>
    <w:rsid w:val="00812FD1"/>
    <w:rsid w:val="008133FE"/>
    <w:rsid w:val="0081373A"/>
    <w:rsid w:val="00813842"/>
    <w:rsid w:val="00813A90"/>
    <w:rsid w:val="00813B6A"/>
    <w:rsid w:val="00813BCA"/>
    <w:rsid w:val="00813EF9"/>
    <w:rsid w:val="00814304"/>
    <w:rsid w:val="0081447C"/>
    <w:rsid w:val="0081470F"/>
    <w:rsid w:val="00814A07"/>
    <w:rsid w:val="00814A2E"/>
    <w:rsid w:val="00814F7D"/>
    <w:rsid w:val="008150AB"/>
    <w:rsid w:val="008151C2"/>
    <w:rsid w:val="00815955"/>
    <w:rsid w:val="00815AAF"/>
    <w:rsid w:val="00815C1B"/>
    <w:rsid w:val="00815CD7"/>
    <w:rsid w:val="00815CE9"/>
    <w:rsid w:val="0081682B"/>
    <w:rsid w:val="00816A19"/>
    <w:rsid w:val="00816D66"/>
    <w:rsid w:val="00816D89"/>
    <w:rsid w:val="00816EF8"/>
    <w:rsid w:val="0081706C"/>
    <w:rsid w:val="008171BA"/>
    <w:rsid w:val="008179BB"/>
    <w:rsid w:val="00817D7D"/>
    <w:rsid w:val="008200BB"/>
    <w:rsid w:val="0082041E"/>
    <w:rsid w:val="00820503"/>
    <w:rsid w:val="00820578"/>
    <w:rsid w:val="008205DC"/>
    <w:rsid w:val="00820D51"/>
    <w:rsid w:val="00820DCE"/>
    <w:rsid w:val="00820DFF"/>
    <w:rsid w:val="00820F67"/>
    <w:rsid w:val="0082105C"/>
    <w:rsid w:val="008210F4"/>
    <w:rsid w:val="00821744"/>
    <w:rsid w:val="00821BCC"/>
    <w:rsid w:val="00821F39"/>
    <w:rsid w:val="00821FDA"/>
    <w:rsid w:val="00822252"/>
    <w:rsid w:val="008225B0"/>
    <w:rsid w:val="008228EB"/>
    <w:rsid w:val="00822CEF"/>
    <w:rsid w:val="00822D46"/>
    <w:rsid w:val="00822D77"/>
    <w:rsid w:val="00823352"/>
    <w:rsid w:val="008236C8"/>
    <w:rsid w:val="00823769"/>
    <w:rsid w:val="00823801"/>
    <w:rsid w:val="0082381B"/>
    <w:rsid w:val="00823C16"/>
    <w:rsid w:val="00823C6C"/>
    <w:rsid w:val="00823D44"/>
    <w:rsid w:val="00823E13"/>
    <w:rsid w:val="00823F94"/>
    <w:rsid w:val="00824114"/>
    <w:rsid w:val="008241A2"/>
    <w:rsid w:val="008241A6"/>
    <w:rsid w:val="0082453F"/>
    <w:rsid w:val="00824A9C"/>
    <w:rsid w:val="00824C06"/>
    <w:rsid w:val="00824C3F"/>
    <w:rsid w:val="00824DF1"/>
    <w:rsid w:val="008251F1"/>
    <w:rsid w:val="00825525"/>
    <w:rsid w:val="00825619"/>
    <w:rsid w:val="0082584B"/>
    <w:rsid w:val="00825D54"/>
    <w:rsid w:val="00825E28"/>
    <w:rsid w:val="00825F37"/>
    <w:rsid w:val="00826583"/>
    <w:rsid w:val="008265D7"/>
    <w:rsid w:val="00826C1A"/>
    <w:rsid w:val="00826E7B"/>
    <w:rsid w:val="00826FD3"/>
    <w:rsid w:val="0082744B"/>
    <w:rsid w:val="00827536"/>
    <w:rsid w:val="00827A4F"/>
    <w:rsid w:val="008300DA"/>
    <w:rsid w:val="008302CA"/>
    <w:rsid w:val="00830639"/>
    <w:rsid w:val="00830A02"/>
    <w:rsid w:val="0083118B"/>
    <w:rsid w:val="008314FB"/>
    <w:rsid w:val="008318FB"/>
    <w:rsid w:val="00831968"/>
    <w:rsid w:val="008319E5"/>
    <w:rsid w:val="00831D87"/>
    <w:rsid w:val="00831FA7"/>
    <w:rsid w:val="00832264"/>
    <w:rsid w:val="008327FF"/>
    <w:rsid w:val="008328F3"/>
    <w:rsid w:val="00832BEC"/>
    <w:rsid w:val="00832CB6"/>
    <w:rsid w:val="00833228"/>
    <w:rsid w:val="0083333F"/>
    <w:rsid w:val="0083357F"/>
    <w:rsid w:val="008336AF"/>
    <w:rsid w:val="00833A05"/>
    <w:rsid w:val="00833C4F"/>
    <w:rsid w:val="00833DF8"/>
    <w:rsid w:val="00834272"/>
    <w:rsid w:val="008342EF"/>
    <w:rsid w:val="00834377"/>
    <w:rsid w:val="008343AE"/>
    <w:rsid w:val="00834747"/>
    <w:rsid w:val="00834886"/>
    <w:rsid w:val="008348C3"/>
    <w:rsid w:val="00834AA7"/>
    <w:rsid w:val="00834C1C"/>
    <w:rsid w:val="00834DDC"/>
    <w:rsid w:val="00834EA3"/>
    <w:rsid w:val="00835548"/>
    <w:rsid w:val="00835626"/>
    <w:rsid w:val="00835651"/>
    <w:rsid w:val="0083568A"/>
    <w:rsid w:val="0083621D"/>
    <w:rsid w:val="0083629B"/>
    <w:rsid w:val="008367C5"/>
    <w:rsid w:val="0083695E"/>
    <w:rsid w:val="008369E7"/>
    <w:rsid w:val="008370CF"/>
    <w:rsid w:val="00837228"/>
    <w:rsid w:val="00837435"/>
    <w:rsid w:val="00837440"/>
    <w:rsid w:val="00837B90"/>
    <w:rsid w:val="00837FBF"/>
    <w:rsid w:val="0084011C"/>
    <w:rsid w:val="00840129"/>
    <w:rsid w:val="00840185"/>
    <w:rsid w:val="00840406"/>
    <w:rsid w:val="008406F4"/>
    <w:rsid w:val="0084092E"/>
    <w:rsid w:val="00840C69"/>
    <w:rsid w:val="00840D85"/>
    <w:rsid w:val="00840DC7"/>
    <w:rsid w:val="00840DE8"/>
    <w:rsid w:val="0084120D"/>
    <w:rsid w:val="008412AC"/>
    <w:rsid w:val="0084151A"/>
    <w:rsid w:val="00841679"/>
    <w:rsid w:val="008417C9"/>
    <w:rsid w:val="00841994"/>
    <w:rsid w:val="008419DF"/>
    <w:rsid w:val="00841CE7"/>
    <w:rsid w:val="00841D50"/>
    <w:rsid w:val="00841D97"/>
    <w:rsid w:val="008422ED"/>
    <w:rsid w:val="00842313"/>
    <w:rsid w:val="00842744"/>
    <w:rsid w:val="00842A9A"/>
    <w:rsid w:val="00842AFF"/>
    <w:rsid w:val="00842E86"/>
    <w:rsid w:val="00843231"/>
    <w:rsid w:val="00843256"/>
    <w:rsid w:val="008432BF"/>
    <w:rsid w:val="008436C1"/>
    <w:rsid w:val="008438DF"/>
    <w:rsid w:val="008438EB"/>
    <w:rsid w:val="00843AA8"/>
    <w:rsid w:val="00843B4D"/>
    <w:rsid w:val="00843BE1"/>
    <w:rsid w:val="00843BF2"/>
    <w:rsid w:val="00843DDE"/>
    <w:rsid w:val="00843E40"/>
    <w:rsid w:val="00844201"/>
    <w:rsid w:val="0084441B"/>
    <w:rsid w:val="00844658"/>
    <w:rsid w:val="00844C2E"/>
    <w:rsid w:val="00844D67"/>
    <w:rsid w:val="00844F37"/>
    <w:rsid w:val="008452D4"/>
    <w:rsid w:val="0084576E"/>
    <w:rsid w:val="00845780"/>
    <w:rsid w:val="0084585E"/>
    <w:rsid w:val="0084594F"/>
    <w:rsid w:val="00846580"/>
    <w:rsid w:val="00846740"/>
    <w:rsid w:val="00846EF7"/>
    <w:rsid w:val="00847110"/>
    <w:rsid w:val="00847225"/>
    <w:rsid w:val="008472BC"/>
    <w:rsid w:val="00847501"/>
    <w:rsid w:val="0084770B"/>
    <w:rsid w:val="00847B38"/>
    <w:rsid w:val="00847CD6"/>
    <w:rsid w:val="00847E2F"/>
    <w:rsid w:val="00847FD7"/>
    <w:rsid w:val="0085041A"/>
    <w:rsid w:val="0085053F"/>
    <w:rsid w:val="00850D2E"/>
    <w:rsid w:val="00850DE6"/>
    <w:rsid w:val="00851388"/>
    <w:rsid w:val="008513C0"/>
    <w:rsid w:val="008518D3"/>
    <w:rsid w:val="008518D7"/>
    <w:rsid w:val="00851A2A"/>
    <w:rsid w:val="00851BEF"/>
    <w:rsid w:val="00851C55"/>
    <w:rsid w:val="00851DFC"/>
    <w:rsid w:val="00851FCF"/>
    <w:rsid w:val="00851FEB"/>
    <w:rsid w:val="008523E5"/>
    <w:rsid w:val="008526CA"/>
    <w:rsid w:val="00852CE8"/>
    <w:rsid w:val="0085300C"/>
    <w:rsid w:val="0085333A"/>
    <w:rsid w:val="008539B9"/>
    <w:rsid w:val="00853A05"/>
    <w:rsid w:val="00853BDF"/>
    <w:rsid w:val="008545FC"/>
    <w:rsid w:val="0085462B"/>
    <w:rsid w:val="00854B1A"/>
    <w:rsid w:val="00854F07"/>
    <w:rsid w:val="00855088"/>
    <w:rsid w:val="008550C7"/>
    <w:rsid w:val="008553D9"/>
    <w:rsid w:val="00855440"/>
    <w:rsid w:val="0085553D"/>
    <w:rsid w:val="00855596"/>
    <w:rsid w:val="00855688"/>
    <w:rsid w:val="0085573F"/>
    <w:rsid w:val="00855808"/>
    <w:rsid w:val="00855B0D"/>
    <w:rsid w:val="00856206"/>
    <w:rsid w:val="008568B2"/>
    <w:rsid w:val="008569FD"/>
    <w:rsid w:val="00856B42"/>
    <w:rsid w:val="00856BCA"/>
    <w:rsid w:val="00856EF0"/>
    <w:rsid w:val="008570BD"/>
    <w:rsid w:val="0085753F"/>
    <w:rsid w:val="00857603"/>
    <w:rsid w:val="008576D2"/>
    <w:rsid w:val="00857AED"/>
    <w:rsid w:val="00857D96"/>
    <w:rsid w:val="0086003B"/>
    <w:rsid w:val="008601D6"/>
    <w:rsid w:val="008604A9"/>
    <w:rsid w:val="00860591"/>
    <w:rsid w:val="00860664"/>
    <w:rsid w:val="0086085B"/>
    <w:rsid w:val="00860866"/>
    <w:rsid w:val="00860966"/>
    <w:rsid w:val="00860C13"/>
    <w:rsid w:val="00861728"/>
    <w:rsid w:val="008619F8"/>
    <w:rsid w:val="00861CB1"/>
    <w:rsid w:val="00862464"/>
    <w:rsid w:val="008624DD"/>
    <w:rsid w:val="00862589"/>
    <w:rsid w:val="008626BA"/>
    <w:rsid w:val="0086273E"/>
    <w:rsid w:val="008628B9"/>
    <w:rsid w:val="0086292B"/>
    <w:rsid w:val="00862A4A"/>
    <w:rsid w:val="00862BE4"/>
    <w:rsid w:val="00862C5B"/>
    <w:rsid w:val="00862EE1"/>
    <w:rsid w:val="00862F6F"/>
    <w:rsid w:val="008631A8"/>
    <w:rsid w:val="00863301"/>
    <w:rsid w:val="008633B6"/>
    <w:rsid w:val="008633C9"/>
    <w:rsid w:val="008633E9"/>
    <w:rsid w:val="008634E1"/>
    <w:rsid w:val="00863589"/>
    <w:rsid w:val="0086366D"/>
    <w:rsid w:val="0086375F"/>
    <w:rsid w:val="008637B7"/>
    <w:rsid w:val="00863860"/>
    <w:rsid w:val="00863BC6"/>
    <w:rsid w:val="00863D81"/>
    <w:rsid w:val="00863EF0"/>
    <w:rsid w:val="008640B4"/>
    <w:rsid w:val="00864207"/>
    <w:rsid w:val="008642A5"/>
    <w:rsid w:val="0086432A"/>
    <w:rsid w:val="008644C1"/>
    <w:rsid w:val="008644E3"/>
    <w:rsid w:val="0086488B"/>
    <w:rsid w:val="00864B43"/>
    <w:rsid w:val="00864C80"/>
    <w:rsid w:val="00864F51"/>
    <w:rsid w:val="008650A5"/>
    <w:rsid w:val="008653AD"/>
    <w:rsid w:val="008653F3"/>
    <w:rsid w:val="00865B07"/>
    <w:rsid w:val="00865C16"/>
    <w:rsid w:val="00865CB3"/>
    <w:rsid w:val="00865E5C"/>
    <w:rsid w:val="00866756"/>
    <w:rsid w:val="00866A27"/>
    <w:rsid w:val="00866B76"/>
    <w:rsid w:val="00866ECE"/>
    <w:rsid w:val="00867076"/>
    <w:rsid w:val="00867118"/>
    <w:rsid w:val="0086724D"/>
    <w:rsid w:val="00867AC9"/>
    <w:rsid w:val="00867F30"/>
    <w:rsid w:val="008701CF"/>
    <w:rsid w:val="008703C1"/>
    <w:rsid w:val="008704E0"/>
    <w:rsid w:val="008704EB"/>
    <w:rsid w:val="0087056B"/>
    <w:rsid w:val="0087063C"/>
    <w:rsid w:val="008712D0"/>
    <w:rsid w:val="00871488"/>
    <w:rsid w:val="008717CC"/>
    <w:rsid w:val="008717E5"/>
    <w:rsid w:val="00871810"/>
    <w:rsid w:val="00871A66"/>
    <w:rsid w:val="00871BCB"/>
    <w:rsid w:val="00871C3B"/>
    <w:rsid w:val="00871CCF"/>
    <w:rsid w:val="00871E45"/>
    <w:rsid w:val="0087208D"/>
    <w:rsid w:val="00872106"/>
    <w:rsid w:val="0087220E"/>
    <w:rsid w:val="00872316"/>
    <w:rsid w:val="00872658"/>
    <w:rsid w:val="0087276D"/>
    <w:rsid w:val="0087280F"/>
    <w:rsid w:val="00872AA3"/>
    <w:rsid w:val="00872CC0"/>
    <w:rsid w:val="00872E9C"/>
    <w:rsid w:val="0087327D"/>
    <w:rsid w:val="008733A2"/>
    <w:rsid w:val="00873633"/>
    <w:rsid w:val="00873B67"/>
    <w:rsid w:val="008742B3"/>
    <w:rsid w:val="00874456"/>
    <w:rsid w:val="00874880"/>
    <w:rsid w:val="008748C6"/>
    <w:rsid w:val="0087497E"/>
    <w:rsid w:val="00874C1C"/>
    <w:rsid w:val="008753EE"/>
    <w:rsid w:val="008755C4"/>
    <w:rsid w:val="008755DF"/>
    <w:rsid w:val="008755F1"/>
    <w:rsid w:val="008756EB"/>
    <w:rsid w:val="0087587B"/>
    <w:rsid w:val="00875981"/>
    <w:rsid w:val="00875FB9"/>
    <w:rsid w:val="00876280"/>
    <w:rsid w:val="00876308"/>
    <w:rsid w:val="00876E5B"/>
    <w:rsid w:val="00877742"/>
    <w:rsid w:val="00877767"/>
    <w:rsid w:val="00877926"/>
    <w:rsid w:val="00877B16"/>
    <w:rsid w:val="00877FF6"/>
    <w:rsid w:val="008800C1"/>
    <w:rsid w:val="00880122"/>
    <w:rsid w:val="008803D6"/>
    <w:rsid w:val="008804D5"/>
    <w:rsid w:val="0088077D"/>
    <w:rsid w:val="0088087B"/>
    <w:rsid w:val="008808B4"/>
    <w:rsid w:val="00880940"/>
    <w:rsid w:val="00880C2B"/>
    <w:rsid w:val="00881219"/>
    <w:rsid w:val="008812A0"/>
    <w:rsid w:val="008812E1"/>
    <w:rsid w:val="008814E8"/>
    <w:rsid w:val="00881636"/>
    <w:rsid w:val="00881645"/>
    <w:rsid w:val="0088169C"/>
    <w:rsid w:val="0088188A"/>
    <w:rsid w:val="00881AE5"/>
    <w:rsid w:val="00881B26"/>
    <w:rsid w:val="00881B77"/>
    <w:rsid w:val="00881BD9"/>
    <w:rsid w:val="00881F8E"/>
    <w:rsid w:val="00882098"/>
    <w:rsid w:val="008820B9"/>
    <w:rsid w:val="00882130"/>
    <w:rsid w:val="008822DF"/>
    <w:rsid w:val="00882A86"/>
    <w:rsid w:val="00882E6A"/>
    <w:rsid w:val="0088307A"/>
    <w:rsid w:val="008833A4"/>
    <w:rsid w:val="00883574"/>
    <w:rsid w:val="00883A36"/>
    <w:rsid w:val="00883A77"/>
    <w:rsid w:val="00883D0B"/>
    <w:rsid w:val="0088400D"/>
    <w:rsid w:val="008840D1"/>
    <w:rsid w:val="0088447C"/>
    <w:rsid w:val="008844B7"/>
    <w:rsid w:val="00884542"/>
    <w:rsid w:val="0088475B"/>
    <w:rsid w:val="008849A1"/>
    <w:rsid w:val="00884AD2"/>
    <w:rsid w:val="00884D87"/>
    <w:rsid w:val="00884FB8"/>
    <w:rsid w:val="0088566C"/>
    <w:rsid w:val="00885A2E"/>
    <w:rsid w:val="00885C44"/>
    <w:rsid w:val="00885C4D"/>
    <w:rsid w:val="00885F56"/>
    <w:rsid w:val="00885FD1"/>
    <w:rsid w:val="008860E9"/>
    <w:rsid w:val="0088626D"/>
    <w:rsid w:val="00886692"/>
    <w:rsid w:val="008866F1"/>
    <w:rsid w:val="0088690B"/>
    <w:rsid w:val="0088691E"/>
    <w:rsid w:val="00886A40"/>
    <w:rsid w:val="00886C44"/>
    <w:rsid w:val="00886D64"/>
    <w:rsid w:val="00886F94"/>
    <w:rsid w:val="00886FE0"/>
    <w:rsid w:val="00887323"/>
    <w:rsid w:val="00887517"/>
    <w:rsid w:val="0088769A"/>
    <w:rsid w:val="008877D8"/>
    <w:rsid w:val="0088787A"/>
    <w:rsid w:val="008879F6"/>
    <w:rsid w:val="00887B32"/>
    <w:rsid w:val="00887B80"/>
    <w:rsid w:val="00887CC9"/>
    <w:rsid w:val="00887E50"/>
    <w:rsid w:val="0089035A"/>
    <w:rsid w:val="008903AF"/>
    <w:rsid w:val="00890494"/>
    <w:rsid w:val="00890913"/>
    <w:rsid w:val="00890A38"/>
    <w:rsid w:val="00890A92"/>
    <w:rsid w:val="00890EF4"/>
    <w:rsid w:val="00890FD5"/>
    <w:rsid w:val="00891087"/>
    <w:rsid w:val="0089108B"/>
    <w:rsid w:val="0089131D"/>
    <w:rsid w:val="008913DE"/>
    <w:rsid w:val="008916CA"/>
    <w:rsid w:val="00891A8E"/>
    <w:rsid w:val="00891CC9"/>
    <w:rsid w:val="00891D59"/>
    <w:rsid w:val="00891DBF"/>
    <w:rsid w:val="00891E35"/>
    <w:rsid w:val="00891EC8"/>
    <w:rsid w:val="0089252E"/>
    <w:rsid w:val="0089253B"/>
    <w:rsid w:val="0089257B"/>
    <w:rsid w:val="00892681"/>
    <w:rsid w:val="00892715"/>
    <w:rsid w:val="0089278E"/>
    <w:rsid w:val="00892B65"/>
    <w:rsid w:val="00892D6D"/>
    <w:rsid w:val="0089324B"/>
    <w:rsid w:val="00893999"/>
    <w:rsid w:val="00893B16"/>
    <w:rsid w:val="00893D6C"/>
    <w:rsid w:val="0089409D"/>
    <w:rsid w:val="0089415D"/>
    <w:rsid w:val="008941A6"/>
    <w:rsid w:val="00894C92"/>
    <w:rsid w:val="00894CC8"/>
    <w:rsid w:val="00894E05"/>
    <w:rsid w:val="0089504C"/>
    <w:rsid w:val="008951D1"/>
    <w:rsid w:val="008955FA"/>
    <w:rsid w:val="0089597D"/>
    <w:rsid w:val="00895B78"/>
    <w:rsid w:val="00895E82"/>
    <w:rsid w:val="00896045"/>
    <w:rsid w:val="0089637C"/>
    <w:rsid w:val="00896457"/>
    <w:rsid w:val="00896793"/>
    <w:rsid w:val="008967F7"/>
    <w:rsid w:val="00896A20"/>
    <w:rsid w:val="00896B32"/>
    <w:rsid w:val="00896C53"/>
    <w:rsid w:val="00896F78"/>
    <w:rsid w:val="0089702E"/>
    <w:rsid w:val="008973C6"/>
    <w:rsid w:val="00897542"/>
    <w:rsid w:val="008975D2"/>
    <w:rsid w:val="008977EF"/>
    <w:rsid w:val="00897938"/>
    <w:rsid w:val="008A0181"/>
    <w:rsid w:val="008A023E"/>
    <w:rsid w:val="008A0684"/>
    <w:rsid w:val="008A088F"/>
    <w:rsid w:val="008A0BFF"/>
    <w:rsid w:val="008A0C7E"/>
    <w:rsid w:val="008A0EE7"/>
    <w:rsid w:val="008A0F3B"/>
    <w:rsid w:val="008A1009"/>
    <w:rsid w:val="008A1125"/>
    <w:rsid w:val="008A11DA"/>
    <w:rsid w:val="008A12C6"/>
    <w:rsid w:val="008A14F1"/>
    <w:rsid w:val="008A1B84"/>
    <w:rsid w:val="008A1B8E"/>
    <w:rsid w:val="008A1DEE"/>
    <w:rsid w:val="008A1E51"/>
    <w:rsid w:val="008A1FE7"/>
    <w:rsid w:val="008A25A5"/>
    <w:rsid w:val="008A25BB"/>
    <w:rsid w:val="008A27EC"/>
    <w:rsid w:val="008A297A"/>
    <w:rsid w:val="008A29E3"/>
    <w:rsid w:val="008A2F93"/>
    <w:rsid w:val="008A332F"/>
    <w:rsid w:val="008A33FD"/>
    <w:rsid w:val="008A350A"/>
    <w:rsid w:val="008A38E6"/>
    <w:rsid w:val="008A3A1A"/>
    <w:rsid w:val="008A409A"/>
    <w:rsid w:val="008A4179"/>
    <w:rsid w:val="008A4286"/>
    <w:rsid w:val="008A48FE"/>
    <w:rsid w:val="008A498E"/>
    <w:rsid w:val="008A4B45"/>
    <w:rsid w:val="008A5285"/>
    <w:rsid w:val="008A5374"/>
    <w:rsid w:val="008A53A0"/>
    <w:rsid w:val="008A54B7"/>
    <w:rsid w:val="008A55F8"/>
    <w:rsid w:val="008A5704"/>
    <w:rsid w:val="008A5843"/>
    <w:rsid w:val="008A5E4F"/>
    <w:rsid w:val="008A5F98"/>
    <w:rsid w:val="008A6217"/>
    <w:rsid w:val="008A62D8"/>
    <w:rsid w:val="008A6350"/>
    <w:rsid w:val="008A676F"/>
    <w:rsid w:val="008A6A5A"/>
    <w:rsid w:val="008A6A62"/>
    <w:rsid w:val="008A6D3F"/>
    <w:rsid w:val="008A6E13"/>
    <w:rsid w:val="008A70D4"/>
    <w:rsid w:val="008A72F1"/>
    <w:rsid w:val="008A7736"/>
    <w:rsid w:val="008A7873"/>
    <w:rsid w:val="008A7974"/>
    <w:rsid w:val="008A7C91"/>
    <w:rsid w:val="008A7C9B"/>
    <w:rsid w:val="008A7DB2"/>
    <w:rsid w:val="008A7E0A"/>
    <w:rsid w:val="008A7F01"/>
    <w:rsid w:val="008B02D3"/>
    <w:rsid w:val="008B02D5"/>
    <w:rsid w:val="008B0301"/>
    <w:rsid w:val="008B03CE"/>
    <w:rsid w:val="008B07AB"/>
    <w:rsid w:val="008B0958"/>
    <w:rsid w:val="008B09DB"/>
    <w:rsid w:val="008B0A14"/>
    <w:rsid w:val="008B0C5B"/>
    <w:rsid w:val="008B0F04"/>
    <w:rsid w:val="008B1072"/>
    <w:rsid w:val="008B11CF"/>
    <w:rsid w:val="008B1383"/>
    <w:rsid w:val="008B14BD"/>
    <w:rsid w:val="008B16C0"/>
    <w:rsid w:val="008B1A92"/>
    <w:rsid w:val="008B1C70"/>
    <w:rsid w:val="008B1D3A"/>
    <w:rsid w:val="008B1D98"/>
    <w:rsid w:val="008B1EA2"/>
    <w:rsid w:val="008B208C"/>
    <w:rsid w:val="008B21DB"/>
    <w:rsid w:val="008B2218"/>
    <w:rsid w:val="008B22E1"/>
    <w:rsid w:val="008B2376"/>
    <w:rsid w:val="008B245A"/>
    <w:rsid w:val="008B24DB"/>
    <w:rsid w:val="008B2809"/>
    <w:rsid w:val="008B2916"/>
    <w:rsid w:val="008B2A20"/>
    <w:rsid w:val="008B2B76"/>
    <w:rsid w:val="008B3065"/>
    <w:rsid w:val="008B3950"/>
    <w:rsid w:val="008B39A0"/>
    <w:rsid w:val="008B3BB1"/>
    <w:rsid w:val="008B3F65"/>
    <w:rsid w:val="008B4027"/>
    <w:rsid w:val="008B42FF"/>
    <w:rsid w:val="008B4523"/>
    <w:rsid w:val="008B47C1"/>
    <w:rsid w:val="008B4B9F"/>
    <w:rsid w:val="008B4BE6"/>
    <w:rsid w:val="008B4DF7"/>
    <w:rsid w:val="008B4E08"/>
    <w:rsid w:val="008B5138"/>
    <w:rsid w:val="008B538B"/>
    <w:rsid w:val="008B5536"/>
    <w:rsid w:val="008B5856"/>
    <w:rsid w:val="008B5939"/>
    <w:rsid w:val="008B5D39"/>
    <w:rsid w:val="008B5F7B"/>
    <w:rsid w:val="008B5FBE"/>
    <w:rsid w:val="008B605C"/>
    <w:rsid w:val="008B63C9"/>
    <w:rsid w:val="008B641D"/>
    <w:rsid w:val="008B6441"/>
    <w:rsid w:val="008B6884"/>
    <w:rsid w:val="008B68BC"/>
    <w:rsid w:val="008B69BB"/>
    <w:rsid w:val="008B6B19"/>
    <w:rsid w:val="008B6D36"/>
    <w:rsid w:val="008B75E7"/>
    <w:rsid w:val="008B7677"/>
    <w:rsid w:val="008B7714"/>
    <w:rsid w:val="008B77F4"/>
    <w:rsid w:val="008B7844"/>
    <w:rsid w:val="008B79B0"/>
    <w:rsid w:val="008B7BBC"/>
    <w:rsid w:val="008B7DE5"/>
    <w:rsid w:val="008B7E3D"/>
    <w:rsid w:val="008B7E4A"/>
    <w:rsid w:val="008C00BA"/>
    <w:rsid w:val="008C050F"/>
    <w:rsid w:val="008C0812"/>
    <w:rsid w:val="008C0898"/>
    <w:rsid w:val="008C0BD7"/>
    <w:rsid w:val="008C0D5D"/>
    <w:rsid w:val="008C123F"/>
    <w:rsid w:val="008C13BF"/>
    <w:rsid w:val="008C145A"/>
    <w:rsid w:val="008C1580"/>
    <w:rsid w:val="008C1581"/>
    <w:rsid w:val="008C1879"/>
    <w:rsid w:val="008C1EC9"/>
    <w:rsid w:val="008C22E9"/>
    <w:rsid w:val="008C23B9"/>
    <w:rsid w:val="008C23CE"/>
    <w:rsid w:val="008C24D8"/>
    <w:rsid w:val="008C27E2"/>
    <w:rsid w:val="008C2A01"/>
    <w:rsid w:val="008C2B16"/>
    <w:rsid w:val="008C2B7A"/>
    <w:rsid w:val="008C2E41"/>
    <w:rsid w:val="008C3414"/>
    <w:rsid w:val="008C3B3D"/>
    <w:rsid w:val="008C3F45"/>
    <w:rsid w:val="008C40F4"/>
    <w:rsid w:val="008C4430"/>
    <w:rsid w:val="008C491B"/>
    <w:rsid w:val="008C4B5E"/>
    <w:rsid w:val="008C4C89"/>
    <w:rsid w:val="008C4D59"/>
    <w:rsid w:val="008C4EC3"/>
    <w:rsid w:val="008C4F0D"/>
    <w:rsid w:val="008C4F60"/>
    <w:rsid w:val="008C5172"/>
    <w:rsid w:val="008C5618"/>
    <w:rsid w:val="008C5B32"/>
    <w:rsid w:val="008C5B55"/>
    <w:rsid w:val="008C5D37"/>
    <w:rsid w:val="008C5DA3"/>
    <w:rsid w:val="008C5DF0"/>
    <w:rsid w:val="008C61D0"/>
    <w:rsid w:val="008C641A"/>
    <w:rsid w:val="008C6D63"/>
    <w:rsid w:val="008C6FF3"/>
    <w:rsid w:val="008C7621"/>
    <w:rsid w:val="008C7AD4"/>
    <w:rsid w:val="008C7AEE"/>
    <w:rsid w:val="008C7F25"/>
    <w:rsid w:val="008C7FDA"/>
    <w:rsid w:val="008D0134"/>
    <w:rsid w:val="008D03DE"/>
    <w:rsid w:val="008D0933"/>
    <w:rsid w:val="008D0D39"/>
    <w:rsid w:val="008D0F71"/>
    <w:rsid w:val="008D121C"/>
    <w:rsid w:val="008D124D"/>
    <w:rsid w:val="008D1359"/>
    <w:rsid w:val="008D15C8"/>
    <w:rsid w:val="008D16ED"/>
    <w:rsid w:val="008D1CA6"/>
    <w:rsid w:val="008D2042"/>
    <w:rsid w:val="008D2142"/>
    <w:rsid w:val="008D2185"/>
    <w:rsid w:val="008D27CB"/>
    <w:rsid w:val="008D29A4"/>
    <w:rsid w:val="008D2A07"/>
    <w:rsid w:val="008D2CB5"/>
    <w:rsid w:val="008D2EBA"/>
    <w:rsid w:val="008D310F"/>
    <w:rsid w:val="008D35FB"/>
    <w:rsid w:val="008D3677"/>
    <w:rsid w:val="008D3769"/>
    <w:rsid w:val="008D4324"/>
    <w:rsid w:val="008D44C0"/>
    <w:rsid w:val="008D4544"/>
    <w:rsid w:val="008D45E3"/>
    <w:rsid w:val="008D4805"/>
    <w:rsid w:val="008D4831"/>
    <w:rsid w:val="008D49CF"/>
    <w:rsid w:val="008D4BA4"/>
    <w:rsid w:val="008D4EFF"/>
    <w:rsid w:val="008D4F62"/>
    <w:rsid w:val="008D5083"/>
    <w:rsid w:val="008D5601"/>
    <w:rsid w:val="008D56B6"/>
    <w:rsid w:val="008D56BE"/>
    <w:rsid w:val="008D5A8A"/>
    <w:rsid w:val="008D642D"/>
    <w:rsid w:val="008D6466"/>
    <w:rsid w:val="008D64EB"/>
    <w:rsid w:val="008D6924"/>
    <w:rsid w:val="008D69A0"/>
    <w:rsid w:val="008D6BAD"/>
    <w:rsid w:val="008D6D62"/>
    <w:rsid w:val="008D6E36"/>
    <w:rsid w:val="008D71EE"/>
    <w:rsid w:val="008D7253"/>
    <w:rsid w:val="008D7331"/>
    <w:rsid w:val="008D74A6"/>
    <w:rsid w:val="008D7871"/>
    <w:rsid w:val="008D7958"/>
    <w:rsid w:val="008D7B38"/>
    <w:rsid w:val="008D7E04"/>
    <w:rsid w:val="008E00A0"/>
    <w:rsid w:val="008E06BB"/>
    <w:rsid w:val="008E07CA"/>
    <w:rsid w:val="008E089C"/>
    <w:rsid w:val="008E0A74"/>
    <w:rsid w:val="008E0C86"/>
    <w:rsid w:val="008E0F47"/>
    <w:rsid w:val="008E0FC9"/>
    <w:rsid w:val="008E18CE"/>
    <w:rsid w:val="008E1B45"/>
    <w:rsid w:val="008E1C87"/>
    <w:rsid w:val="008E1CE5"/>
    <w:rsid w:val="008E23BB"/>
    <w:rsid w:val="008E2410"/>
    <w:rsid w:val="008E28C0"/>
    <w:rsid w:val="008E29B4"/>
    <w:rsid w:val="008E2F3B"/>
    <w:rsid w:val="008E3709"/>
    <w:rsid w:val="008E37C5"/>
    <w:rsid w:val="008E37D4"/>
    <w:rsid w:val="008E3CF5"/>
    <w:rsid w:val="008E40F6"/>
    <w:rsid w:val="008E476B"/>
    <w:rsid w:val="008E4AE3"/>
    <w:rsid w:val="008E4B47"/>
    <w:rsid w:val="008E4B9E"/>
    <w:rsid w:val="008E4C92"/>
    <w:rsid w:val="008E4E26"/>
    <w:rsid w:val="008E4FC2"/>
    <w:rsid w:val="008E54A2"/>
    <w:rsid w:val="008E5655"/>
    <w:rsid w:val="008E588A"/>
    <w:rsid w:val="008E5AE2"/>
    <w:rsid w:val="008E5C17"/>
    <w:rsid w:val="008E6123"/>
    <w:rsid w:val="008E61DD"/>
    <w:rsid w:val="008E6237"/>
    <w:rsid w:val="008E648C"/>
    <w:rsid w:val="008E6501"/>
    <w:rsid w:val="008E65C1"/>
    <w:rsid w:val="008E6C07"/>
    <w:rsid w:val="008E6C57"/>
    <w:rsid w:val="008E764A"/>
    <w:rsid w:val="008E7964"/>
    <w:rsid w:val="008E7A58"/>
    <w:rsid w:val="008E7BD3"/>
    <w:rsid w:val="008E7D65"/>
    <w:rsid w:val="008F00BC"/>
    <w:rsid w:val="008F0263"/>
    <w:rsid w:val="008F0400"/>
    <w:rsid w:val="008F07DE"/>
    <w:rsid w:val="008F0912"/>
    <w:rsid w:val="008F09EE"/>
    <w:rsid w:val="008F0C74"/>
    <w:rsid w:val="008F0CF9"/>
    <w:rsid w:val="008F1062"/>
    <w:rsid w:val="008F1154"/>
    <w:rsid w:val="008F15A4"/>
    <w:rsid w:val="008F1798"/>
    <w:rsid w:val="008F1A48"/>
    <w:rsid w:val="008F1BA9"/>
    <w:rsid w:val="008F2613"/>
    <w:rsid w:val="008F26A5"/>
    <w:rsid w:val="008F26CC"/>
    <w:rsid w:val="008F2A5F"/>
    <w:rsid w:val="008F3058"/>
    <w:rsid w:val="008F316D"/>
    <w:rsid w:val="008F33EF"/>
    <w:rsid w:val="008F380E"/>
    <w:rsid w:val="008F3CF7"/>
    <w:rsid w:val="008F4551"/>
    <w:rsid w:val="008F467C"/>
    <w:rsid w:val="008F4AF5"/>
    <w:rsid w:val="008F50D4"/>
    <w:rsid w:val="008F5183"/>
    <w:rsid w:val="008F55E3"/>
    <w:rsid w:val="008F5AA8"/>
    <w:rsid w:val="008F6005"/>
    <w:rsid w:val="008F6285"/>
    <w:rsid w:val="008F62C4"/>
    <w:rsid w:val="008F65AC"/>
    <w:rsid w:val="008F68C7"/>
    <w:rsid w:val="008F6954"/>
    <w:rsid w:val="008F6A55"/>
    <w:rsid w:val="008F6C3C"/>
    <w:rsid w:val="008F72F4"/>
    <w:rsid w:val="008F737D"/>
    <w:rsid w:val="008F745A"/>
    <w:rsid w:val="008F7A4B"/>
    <w:rsid w:val="008F7C9D"/>
    <w:rsid w:val="008F7EA3"/>
    <w:rsid w:val="008F7FDE"/>
    <w:rsid w:val="0090052D"/>
    <w:rsid w:val="00900543"/>
    <w:rsid w:val="0090079F"/>
    <w:rsid w:val="00900A23"/>
    <w:rsid w:val="00900B67"/>
    <w:rsid w:val="00900E05"/>
    <w:rsid w:val="00900E6D"/>
    <w:rsid w:val="00900EE7"/>
    <w:rsid w:val="00901294"/>
    <w:rsid w:val="00901606"/>
    <w:rsid w:val="00901746"/>
    <w:rsid w:val="00901928"/>
    <w:rsid w:val="0090194E"/>
    <w:rsid w:val="00901A2A"/>
    <w:rsid w:val="00901BF3"/>
    <w:rsid w:val="00901C5B"/>
    <w:rsid w:val="00902539"/>
    <w:rsid w:val="009027FB"/>
    <w:rsid w:val="0090290B"/>
    <w:rsid w:val="009029C4"/>
    <w:rsid w:val="00902B28"/>
    <w:rsid w:val="00902CDA"/>
    <w:rsid w:val="009031E1"/>
    <w:rsid w:val="009033D9"/>
    <w:rsid w:val="00903629"/>
    <w:rsid w:val="00903675"/>
    <w:rsid w:val="00903763"/>
    <w:rsid w:val="00903929"/>
    <w:rsid w:val="00903A27"/>
    <w:rsid w:val="00903AC0"/>
    <w:rsid w:val="00903CFF"/>
    <w:rsid w:val="00903E05"/>
    <w:rsid w:val="00903E8A"/>
    <w:rsid w:val="00903EAA"/>
    <w:rsid w:val="009045DC"/>
    <w:rsid w:val="0090469F"/>
    <w:rsid w:val="00904804"/>
    <w:rsid w:val="009048BF"/>
    <w:rsid w:val="00904BA5"/>
    <w:rsid w:val="00904F92"/>
    <w:rsid w:val="00904F98"/>
    <w:rsid w:val="00905396"/>
    <w:rsid w:val="0090564A"/>
    <w:rsid w:val="00905680"/>
    <w:rsid w:val="00905AAF"/>
    <w:rsid w:val="00905B33"/>
    <w:rsid w:val="00905C82"/>
    <w:rsid w:val="00905DAB"/>
    <w:rsid w:val="00905DB7"/>
    <w:rsid w:val="00905DBA"/>
    <w:rsid w:val="00906339"/>
    <w:rsid w:val="009064CA"/>
    <w:rsid w:val="009064CD"/>
    <w:rsid w:val="00906612"/>
    <w:rsid w:val="00906710"/>
    <w:rsid w:val="00906E81"/>
    <w:rsid w:val="0090716B"/>
    <w:rsid w:val="0090748C"/>
    <w:rsid w:val="00907836"/>
    <w:rsid w:val="00907904"/>
    <w:rsid w:val="00907C18"/>
    <w:rsid w:val="0091078C"/>
    <w:rsid w:val="0091086E"/>
    <w:rsid w:val="00910BBE"/>
    <w:rsid w:val="00910DD8"/>
    <w:rsid w:val="0091132B"/>
    <w:rsid w:val="009115C1"/>
    <w:rsid w:val="00911882"/>
    <w:rsid w:val="00911977"/>
    <w:rsid w:val="009119AF"/>
    <w:rsid w:val="00911B14"/>
    <w:rsid w:val="00911DEB"/>
    <w:rsid w:val="00912112"/>
    <w:rsid w:val="0091230F"/>
    <w:rsid w:val="0091285F"/>
    <w:rsid w:val="009129F5"/>
    <w:rsid w:val="00912CB0"/>
    <w:rsid w:val="00912D01"/>
    <w:rsid w:val="0091306F"/>
    <w:rsid w:val="009132A2"/>
    <w:rsid w:val="009134DF"/>
    <w:rsid w:val="00913CD8"/>
    <w:rsid w:val="00913F8E"/>
    <w:rsid w:val="00913FD4"/>
    <w:rsid w:val="0091420A"/>
    <w:rsid w:val="0091470B"/>
    <w:rsid w:val="00914A2A"/>
    <w:rsid w:val="00914A4B"/>
    <w:rsid w:val="00914C03"/>
    <w:rsid w:val="00914C17"/>
    <w:rsid w:val="00914DC3"/>
    <w:rsid w:val="00914DE2"/>
    <w:rsid w:val="00914F09"/>
    <w:rsid w:val="00915149"/>
    <w:rsid w:val="00915292"/>
    <w:rsid w:val="009157C5"/>
    <w:rsid w:val="00915897"/>
    <w:rsid w:val="00915987"/>
    <w:rsid w:val="009162B2"/>
    <w:rsid w:val="00916DBD"/>
    <w:rsid w:val="0091705C"/>
    <w:rsid w:val="00917150"/>
    <w:rsid w:val="00917208"/>
    <w:rsid w:val="0091723C"/>
    <w:rsid w:val="00917273"/>
    <w:rsid w:val="009173B2"/>
    <w:rsid w:val="00917569"/>
    <w:rsid w:val="00917A7C"/>
    <w:rsid w:val="00917B13"/>
    <w:rsid w:val="00917B94"/>
    <w:rsid w:val="009200A7"/>
    <w:rsid w:val="009202EF"/>
    <w:rsid w:val="00920376"/>
    <w:rsid w:val="009206D3"/>
    <w:rsid w:val="0092070F"/>
    <w:rsid w:val="0092090E"/>
    <w:rsid w:val="0092098C"/>
    <w:rsid w:val="00920BA8"/>
    <w:rsid w:val="00921097"/>
    <w:rsid w:val="00921258"/>
    <w:rsid w:val="009215A3"/>
    <w:rsid w:val="009215EF"/>
    <w:rsid w:val="00921708"/>
    <w:rsid w:val="009217DF"/>
    <w:rsid w:val="00921B93"/>
    <w:rsid w:val="00921BD6"/>
    <w:rsid w:val="00921D06"/>
    <w:rsid w:val="00921E10"/>
    <w:rsid w:val="00921F02"/>
    <w:rsid w:val="00922517"/>
    <w:rsid w:val="009225C2"/>
    <w:rsid w:val="0092280E"/>
    <w:rsid w:val="00922BF0"/>
    <w:rsid w:val="00922C69"/>
    <w:rsid w:val="00922D71"/>
    <w:rsid w:val="00922DC2"/>
    <w:rsid w:val="00922EE6"/>
    <w:rsid w:val="009230AE"/>
    <w:rsid w:val="00923393"/>
    <w:rsid w:val="009236CC"/>
    <w:rsid w:val="00923897"/>
    <w:rsid w:val="009239C9"/>
    <w:rsid w:val="00923AD1"/>
    <w:rsid w:val="00923BB6"/>
    <w:rsid w:val="009240AD"/>
    <w:rsid w:val="00924196"/>
    <w:rsid w:val="009244DB"/>
    <w:rsid w:val="009244E7"/>
    <w:rsid w:val="009249AA"/>
    <w:rsid w:val="00924A56"/>
    <w:rsid w:val="009252EE"/>
    <w:rsid w:val="009254E3"/>
    <w:rsid w:val="00925849"/>
    <w:rsid w:val="00925928"/>
    <w:rsid w:val="0092595A"/>
    <w:rsid w:val="00925D79"/>
    <w:rsid w:val="00925DD0"/>
    <w:rsid w:val="00926162"/>
    <w:rsid w:val="0092617E"/>
    <w:rsid w:val="00926477"/>
    <w:rsid w:val="00926608"/>
    <w:rsid w:val="00926664"/>
    <w:rsid w:val="009266AC"/>
    <w:rsid w:val="0092685A"/>
    <w:rsid w:val="0092695A"/>
    <w:rsid w:val="0092698E"/>
    <w:rsid w:val="00926C39"/>
    <w:rsid w:val="00926E6F"/>
    <w:rsid w:val="00926EE8"/>
    <w:rsid w:val="00927154"/>
    <w:rsid w:val="00927209"/>
    <w:rsid w:val="009275CE"/>
    <w:rsid w:val="00927873"/>
    <w:rsid w:val="00927BD5"/>
    <w:rsid w:val="00927BDE"/>
    <w:rsid w:val="00927E5D"/>
    <w:rsid w:val="009302DA"/>
    <w:rsid w:val="00930487"/>
    <w:rsid w:val="00930578"/>
    <w:rsid w:val="009305A2"/>
    <w:rsid w:val="009305B5"/>
    <w:rsid w:val="009307B9"/>
    <w:rsid w:val="00930BB4"/>
    <w:rsid w:val="009310B5"/>
    <w:rsid w:val="00931441"/>
    <w:rsid w:val="00931694"/>
    <w:rsid w:val="00931CBA"/>
    <w:rsid w:val="00931E68"/>
    <w:rsid w:val="00932081"/>
    <w:rsid w:val="00932526"/>
    <w:rsid w:val="009326FA"/>
    <w:rsid w:val="009327B3"/>
    <w:rsid w:val="0093351C"/>
    <w:rsid w:val="00933610"/>
    <w:rsid w:val="00933779"/>
    <w:rsid w:val="00933AAC"/>
    <w:rsid w:val="00933C8A"/>
    <w:rsid w:val="00933F4F"/>
    <w:rsid w:val="009342A7"/>
    <w:rsid w:val="009347F7"/>
    <w:rsid w:val="0093482A"/>
    <w:rsid w:val="009349E7"/>
    <w:rsid w:val="00934DF3"/>
    <w:rsid w:val="00934F59"/>
    <w:rsid w:val="009351D8"/>
    <w:rsid w:val="009353E8"/>
    <w:rsid w:val="0093547E"/>
    <w:rsid w:val="00935911"/>
    <w:rsid w:val="00935B05"/>
    <w:rsid w:val="00935CB1"/>
    <w:rsid w:val="00935DD7"/>
    <w:rsid w:val="009360C6"/>
    <w:rsid w:val="00936580"/>
    <w:rsid w:val="0093658C"/>
    <w:rsid w:val="0093675B"/>
    <w:rsid w:val="00936AAF"/>
    <w:rsid w:val="00936CE8"/>
    <w:rsid w:val="00936D36"/>
    <w:rsid w:val="00936F0C"/>
    <w:rsid w:val="00937068"/>
    <w:rsid w:val="0093708B"/>
    <w:rsid w:val="009370C8"/>
    <w:rsid w:val="00937298"/>
    <w:rsid w:val="009374DB"/>
    <w:rsid w:val="0093782D"/>
    <w:rsid w:val="009379B5"/>
    <w:rsid w:val="00937A2C"/>
    <w:rsid w:val="00937BA9"/>
    <w:rsid w:val="00937E96"/>
    <w:rsid w:val="00937F1B"/>
    <w:rsid w:val="00940127"/>
    <w:rsid w:val="0094065D"/>
    <w:rsid w:val="00940842"/>
    <w:rsid w:val="00940CFF"/>
    <w:rsid w:val="00940DA0"/>
    <w:rsid w:val="00940F8B"/>
    <w:rsid w:val="0094112F"/>
    <w:rsid w:val="00941223"/>
    <w:rsid w:val="009414E1"/>
    <w:rsid w:val="009416A1"/>
    <w:rsid w:val="009416F8"/>
    <w:rsid w:val="00941801"/>
    <w:rsid w:val="0094193A"/>
    <w:rsid w:val="00941A42"/>
    <w:rsid w:val="00941B26"/>
    <w:rsid w:val="00941E6E"/>
    <w:rsid w:val="00941EBA"/>
    <w:rsid w:val="00942021"/>
    <w:rsid w:val="0094221F"/>
    <w:rsid w:val="009425A1"/>
    <w:rsid w:val="009425AB"/>
    <w:rsid w:val="00942777"/>
    <w:rsid w:val="00942837"/>
    <w:rsid w:val="009428E0"/>
    <w:rsid w:val="00942921"/>
    <w:rsid w:val="00942E3C"/>
    <w:rsid w:val="00942FD8"/>
    <w:rsid w:val="00942FE2"/>
    <w:rsid w:val="00943218"/>
    <w:rsid w:val="0094336A"/>
    <w:rsid w:val="0094341A"/>
    <w:rsid w:val="00943623"/>
    <w:rsid w:val="009436B1"/>
    <w:rsid w:val="00943714"/>
    <w:rsid w:val="0094388E"/>
    <w:rsid w:val="00943D4E"/>
    <w:rsid w:val="009440AD"/>
    <w:rsid w:val="00944557"/>
    <w:rsid w:val="00944628"/>
    <w:rsid w:val="00944F54"/>
    <w:rsid w:val="00944FF5"/>
    <w:rsid w:val="0094500D"/>
    <w:rsid w:val="009452A1"/>
    <w:rsid w:val="009454BE"/>
    <w:rsid w:val="009455ED"/>
    <w:rsid w:val="009456E2"/>
    <w:rsid w:val="009459B5"/>
    <w:rsid w:val="00945ACE"/>
    <w:rsid w:val="00945B68"/>
    <w:rsid w:val="00945D2F"/>
    <w:rsid w:val="00945D59"/>
    <w:rsid w:val="00945E26"/>
    <w:rsid w:val="00946024"/>
    <w:rsid w:val="00946052"/>
    <w:rsid w:val="0094616B"/>
    <w:rsid w:val="009462D6"/>
    <w:rsid w:val="0094671F"/>
    <w:rsid w:val="009469AE"/>
    <w:rsid w:val="00946BB6"/>
    <w:rsid w:val="00946C08"/>
    <w:rsid w:val="00946CD4"/>
    <w:rsid w:val="00946DF9"/>
    <w:rsid w:val="00947066"/>
    <w:rsid w:val="0094743B"/>
    <w:rsid w:val="009474D5"/>
    <w:rsid w:val="00947679"/>
    <w:rsid w:val="00947707"/>
    <w:rsid w:val="009477F2"/>
    <w:rsid w:val="00947824"/>
    <w:rsid w:val="00947843"/>
    <w:rsid w:val="00947B37"/>
    <w:rsid w:val="00950087"/>
    <w:rsid w:val="00950256"/>
    <w:rsid w:val="0095091A"/>
    <w:rsid w:val="009519A0"/>
    <w:rsid w:val="00951AF2"/>
    <w:rsid w:val="00951D85"/>
    <w:rsid w:val="00951DA9"/>
    <w:rsid w:val="00951E15"/>
    <w:rsid w:val="0095216D"/>
    <w:rsid w:val="009522E0"/>
    <w:rsid w:val="0095286C"/>
    <w:rsid w:val="00952986"/>
    <w:rsid w:val="009529E3"/>
    <w:rsid w:val="00952A98"/>
    <w:rsid w:val="00952C73"/>
    <w:rsid w:val="00952F0E"/>
    <w:rsid w:val="00953057"/>
    <w:rsid w:val="00953138"/>
    <w:rsid w:val="00953244"/>
    <w:rsid w:val="009532C9"/>
    <w:rsid w:val="00953646"/>
    <w:rsid w:val="009536AA"/>
    <w:rsid w:val="0095427B"/>
    <w:rsid w:val="009542DE"/>
    <w:rsid w:val="0095439F"/>
    <w:rsid w:val="0095453C"/>
    <w:rsid w:val="009547D5"/>
    <w:rsid w:val="00954ABE"/>
    <w:rsid w:val="00954ADB"/>
    <w:rsid w:val="00954B34"/>
    <w:rsid w:val="00954B8F"/>
    <w:rsid w:val="00954E20"/>
    <w:rsid w:val="00954FA7"/>
    <w:rsid w:val="009550FB"/>
    <w:rsid w:val="009555A3"/>
    <w:rsid w:val="0095564B"/>
    <w:rsid w:val="00955779"/>
    <w:rsid w:val="009559E5"/>
    <w:rsid w:val="00955A30"/>
    <w:rsid w:val="00955C28"/>
    <w:rsid w:val="009562B5"/>
    <w:rsid w:val="00956490"/>
    <w:rsid w:val="00956584"/>
    <w:rsid w:val="0095664D"/>
    <w:rsid w:val="00956762"/>
    <w:rsid w:val="00956940"/>
    <w:rsid w:val="00956AAB"/>
    <w:rsid w:val="00956D50"/>
    <w:rsid w:val="00956F11"/>
    <w:rsid w:val="009571AF"/>
    <w:rsid w:val="0095753B"/>
    <w:rsid w:val="00957BC6"/>
    <w:rsid w:val="00957CCE"/>
    <w:rsid w:val="00957F10"/>
    <w:rsid w:val="009600D0"/>
    <w:rsid w:val="00960440"/>
    <w:rsid w:val="00960444"/>
    <w:rsid w:val="0096099B"/>
    <w:rsid w:val="00961013"/>
    <w:rsid w:val="0096104F"/>
    <w:rsid w:val="0096107E"/>
    <w:rsid w:val="009615B2"/>
    <w:rsid w:val="009617A9"/>
    <w:rsid w:val="00961827"/>
    <w:rsid w:val="009618BE"/>
    <w:rsid w:val="009619D3"/>
    <w:rsid w:val="00961A1B"/>
    <w:rsid w:val="00961B9E"/>
    <w:rsid w:val="00961CB0"/>
    <w:rsid w:val="00961FE2"/>
    <w:rsid w:val="00961FFF"/>
    <w:rsid w:val="009621E2"/>
    <w:rsid w:val="0096229B"/>
    <w:rsid w:val="009626A8"/>
    <w:rsid w:val="00962852"/>
    <w:rsid w:val="00962C42"/>
    <w:rsid w:val="00962E8F"/>
    <w:rsid w:val="009634BC"/>
    <w:rsid w:val="0096366C"/>
    <w:rsid w:val="009638CF"/>
    <w:rsid w:val="00963A9F"/>
    <w:rsid w:val="00963AC4"/>
    <w:rsid w:val="00963BFA"/>
    <w:rsid w:val="00963C4D"/>
    <w:rsid w:val="00963C64"/>
    <w:rsid w:val="00963D62"/>
    <w:rsid w:val="0096446A"/>
    <w:rsid w:val="00964540"/>
    <w:rsid w:val="00964823"/>
    <w:rsid w:val="00965594"/>
    <w:rsid w:val="0096588B"/>
    <w:rsid w:val="00965A1C"/>
    <w:rsid w:val="00965A6C"/>
    <w:rsid w:val="00965D1C"/>
    <w:rsid w:val="00965E27"/>
    <w:rsid w:val="00965ED4"/>
    <w:rsid w:val="00966083"/>
    <w:rsid w:val="009663C9"/>
    <w:rsid w:val="009664B9"/>
    <w:rsid w:val="009664C4"/>
    <w:rsid w:val="0096652C"/>
    <w:rsid w:val="009666CB"/>
    <w:rsid w:val="009666E8"/>
    <w:rsid w:val="0096691B"/>
    <w:rsid w:val="0096694E"/>
    <w:rsid w:val="00966A6A"/>
    <w:rsid w:val="00966B92"/>
    <w:rsid w:val="009672A1"/>
    <w:rsid w:val="00967303"/>
    <w:rsid w:val="0096755E"/>
    <w:rsid w:val="00967743"/>
    <w:rsid w:val="0096776D"/>
    <w:rsid w:val="009678FD"/>
    <w:rsid w:val="00967AE7"/>
    <w:rsid w:val="009701AB"/>
    <w:rsid w:val="00970299"/>
    <w:rsid w:val="00970606"/>
    <w:rsid w:val="00970876"/>
    <w:rsid w:val="0097097C"/>
    <w:rsid w:val="009709B4"/>
    <w:rsid w:val="00970CA2"/>
    <w:rsid w:val="00970D85"/>
    <w:rsid w:val="009712C2"/>
    <w:rsid w:val="009712DC"/>
    <w:rsid w:val="00971BE2"/>
    <w:rsid w:val="00971C8C"/>
    <w:rsid w:val="00971F59"/>
    <w:rsid w:val="009723E0"/>
    <w:rsid w:val="009724A5"/>
    <w:rsid w:val="009724A7"/>
    <w:rsid w:val="00972A22"/>
    <w:rsid w:val="00973165"/>
    <w:rsid w:val="009731D2"/>
    <w:rsid w:val="00973406"/>
    <w:rsid w:val="00973712"/>
    <w:rsid w:val="00973894"/>
    <w:rsid w:val="0097399A"/>
    <w:rsid w:val="00973A10"/>
    <w:rsid w:val="00973E75"/>
    <w:rsid w:val="00973FE8"/>
    <w:rsid w:val="009742B6"/>
    <w:rsid w:val="0097459B"/>
    <w:rsid w:val="00974D08"/>
    <w:rsid w:val="00974D52"/>
    <w:rsid w:val="0097517A"/>
    <w:rsid w:val="0097525A"/>
    <w:rsid w:val="009753CE"/>
    <w:rsid w:val="00975534"/>
    <w:rsid w:val="00975616"/>
    <w:rsid w:val="00975637"/>
    <w:rsid w:val="009756DC"/>
    <w:rsid w:val="009759EF"/>
    <w:rsid w:val="00975AB8"/>
    <w:rsid w:val="00975AC1"/>
    <w:rsid w:val="0097619C"/>
    <w:rsid w:val="009762CA"/>
    <w:rsid w:val="009764A5"/>
    <w:rsid w:val="00976673"/>
    <w:rsid w:val="00976E2D"/>
    <w:rsid w:val="009770AD"/>
    <w:rsid w:val="009770ED"/>
    <w:rsid w:val="009776F3"/>
    <w:rsid w:val="00977743"/>
    <w:rsid w:val="00977CF3"/>
    <w:rsid w:val="00977F82"/>
    <w:rsid w:val="00977FB2"/>
    <w:rsid w:val="009803FE"/>
    <w:rsid w:val="009807DE"/>
    <w:rsid w:val="009809BC"/>
    <w:rsid w:val="00980A67"/>
    <w:rsid w:val="00980E28"/>
    <w:rsid w:val="00980FB7"/>
    <w:rsid w:val="0098117A"/>
    <w:rsid w:val="0098129E"/>
    <w:rsid w:val="00981589"/>
    <w:rsid w:val="00981831"/>
    <w:rsid w:val="00981DA3"/>
    <w:rsid w:val="00981DFE"/>
    <w:rsid w:val="009821AA"/>
    <w:rsid w:val="009823F1"/>
    <w:rsid w:val="00982445"/>
    <w:rsid w:val="0098287A"/>
    <w:rsid w:val="00982889"/>
    <w:rsid w:val="00982A82"/>
    <w:rsid w:val="00982D1B"/>
    <w:rsid w:val="00983327"/>
    <w:rsid w:val="009834CA"/>
    <w:rsid w:val="00983B7E"/>
    <w:rsid w:val="00983D17"/>
    <w:rsid w:val="00983DB6"/>
    <w:rsid w:val="00983E28"/>
    <w:rsid w:val="009841B9"/>
    <w:rsid w:val="0098451D"/>
    <w:rsid w:val="00984B9F"/>
    <w:rsid w:val="00984E1D"/>
    <w:rsid w:val="0098509E"/>
    <w:rsid w:val="009851B5"/>
    <w:rsid w:val="009853E2"/>
    <w:rsid w:val="009854EE"/>
    <w:rsid w:val="009858FC"/>
    <w:rsid w:val="00985B31"/>
    <w:rsid w:val="00985E80"/>
    <w:rsid w:val="0098681C"/>
    <w:rsid w:val="0098692C"/>
    <w:rsid w:val="00986B8A"/>
    <w:rsid w:val="00986D80"/>
    <w:rsid w:val="0098715E"/>
    <w:rsid w:val="00987704"/>
    <w:rsid w:val="0098784E"/>
    <w:rsid w:val="0098787D"/>
    <w:rsid w:val="009878E5"/>
    <w:rsid w:val="009879A0"/>
    <w:rsid w:val="00987AF2"/>
    <w:rsid w:val="00987C07"/>
    <w:rsid w:val="0099024E"/>
    <w:rsid w:val="009904F0"/>
    <w:rsid w:val="0099053A"/>
    <w:rsid w:val="0099069D"/>
    <w:rsid w:val="00990AE0"/>
    <w:rsid w:val="00990BC0"/>
    <w:rsid w:val="00990C6C"/>
    <w:rsid w:val="00990CE6"/>
    <w:rsid w:val="00990CF2"/>
    <w:rsid w:val="0099122F"/>
    <w:rsid w:val="00991488"/>
    <w:rsid w:val="00991534"/>
    <w:rsid w:val="0099164F"/>
    <w:rsid w:val="00991791"/>
    <w:rsid w:val="00991A9E"/>
    <w:rsid w:val="00991F64"/>
    <w:rsid w:val="009920A0"/>
    <w:rsid w:val="00992115"/>
    <w:rsid w:val="0099211F"/>
    <w:rsid w:val="009921ED"/>
    <w:rsid w:val="009924A5"/>
    <w:rsid w:val="0099255E"/>
    <w:rsid w:val="00992616"/>
    <w:rsid w:val="00992672"/>
    <w:rsid w:val="009929D6"/>
    <w:rsid w:val="009929ED"/>
    <w:rsid w:val="00992C45"/>
    <w:rsid w:val="00992C4F"/>
    <w:rsid w:val="00992E1C"/>
    <w:rsid w:val="009932AA"/>
    <w:rsid w:val="00993397"/>
    <w:rsid w:val="0099367C"/>
    <w:rsid w:val="00993733"/>
    <w:rsid w:val="009938B9"/>
    <w:rsid w:val="00993B50"/>
    <w:rsid w:val="00994030"/>
    <w:rsid w:val="00994054"/>
    <w:rsid w:val="00994153"/>
    <w:rsid w:val="009951B8"/>
    <w:rsid w:val="009954B2"/>
    <w:rsid w:val="0099557E"/>
    <w:rsid w:val="00995599"/>
    <w:rsid w:val="0099560C"/>
    <w:rsid w:val="0099574D"/>
    <w:rsid w:val="009957C6"/>
    <w:rsid w:val="00995DFD"/>
    <w:rsid w:val="00996054"/>
    <w:rsid w:val="0099616C"/>
    <w:rsid w:val="009964F0"/>
    <w:rsid w:val="009966C4"/>
    <w:rsid w:val="009967E3"/>
    <w:rsid w:val="00996A6C"/>
    <w:rsid w:val="00996BBC"/>
    <w:rsid w:val="00996D46"/>
    <w:rsid w:val="00996DA9"/>
    <w:rsid w:val="00996FB0"/>
    <w:rsid w:val="00996FCE"/>
    <w:rsid w:val="00997280"/>
    <w:rsid w:val="009976A8"/>
    <w:rsid w:val="00997B69"/>
    <w:rsid w:val="00997BDF"/>
    <w:rsid w:val="00997C32"/>
    <w:rsid w:val="00997D34"/>
    <w:rsid w:val="00997FA3"/>
    <w:rsid w:val="009A0151"/>
    <w:rsid w:val="009A0244"/>
    <w:rsid w:val="009A06FE"/>
    <w:rsid w:val="009A073E"/>
    <w:rsid w:val="009A0819"/>
    <w:rsid w:val="009A0A2D"/>
    <w:rsid w:val="009A0EF7"/>
    <w:rsid w:val="009A125D"/>
    <w:rsid w:val="009A1739"/>
    <w:rsid w:val="009A1960"/>
    <w:rsid w:val="009A196A"/>
    <w:rsid w:val="009A1B23"/>
    <w:rsid w:val="009A2088"/>
    <w:rsid w:val="009A20B1"/>
    <w:rsid w:val="009A2580"/>
    <w:rsid w:val="009A2849"/>
    <w:rsid w:val="009A2EAF"/>
    <w:rsid w:val="009A2F86"/>
    <w:rsid w:val="009A32A8"/>
    <w:rsid w:val="009A32B1"/>
    <w:rsid w:val="009A33A4"/>
    <w:rsid w:val="009A33BE"/>
    <w:rsid w:val="009A34D5"/>
    <w:rsid w:val="009A3667"/>
    <w:rsid w:val="009A3671"/>
    <w:rsid w:val="009A3884"/>
    <w:rsid w:val="009A3E7D"/>
    <w:rsid w:val="009A3EB6"/>
    <w:rsid w:val="009A406C"/>
    <w:rsid w:val="009A41B1"/>
    <w:rsid w:val="009A42C8"/>
    <w:rsid w:val="009A43CE"/>
    <w:rsid w:val="009A473C"/>
    <w:rsid w:val="009A4D12"/>
    <w:rsid w:val="009A4D9E"/>
    <w:rsid w:val="009A4F04"/>
    <w:rsid w:val="009A50E1"/>
    <w:rsid w:val="009A5264"/>
    <w:rsid w:val="009A5286"/>
    <w:rsid w:val="009A5295"/>
    <w:rsid w:val="009A5439"/>
    <w:rsid w:val="009A5695"/>
    <w:rsid w:val="009A5AE8"/>
    <w:rsid w:val="009A5C66"/>
    <w:rsid w:val="009A5D88"/>
    <w:rsid w:val="009A6193"/>
    <w:rsid w:val="009A6195"/>
    <w:rsid w:val="009A6701"/>
    <w:rsid w:val="009A6D6A"/>
    <w:rsid w:val="009A6F6D"/>
    <w:rsid w:val="009A6F99"/>
    <w:rsid w:val="009A7079"/>
    <w:rsid w:val="009A7A07"/>
    <w:rsid w:val="009A7B47"/>
    <w:rsid w:val="009B007B"/>
    <w:rsid w:val="009B010F"/>
    <w:rsid w:val="009B0276"/>
    <w:rsid w:val="009B0309"/>
    <w:rsid w:val="009B0693"/>
    <w:rsid w:val="009B07EE"/>
    <w:rsid w:val="009B0957"/>
    <w:rsid w:val="009B0B6B"/>
    <w:rsid w:val="009B107A"/>
    <w:rsid w:val="009B1575"/>
    <w:rsid w:val="009B15E2"/>
    <w:rsid w:val="009B1840"/>
    <w:rsid w:val="009B1A0D"/>
    <w:rsid w:val="009B1E4E"/>
    <w:rsid w:val="009B1F02"/>
    <w:rsid w:val="009B2064"/>
    <w:rsid w:val="009B22BF"/>
    <w:rsid w:val="009B239D"/>
    <w:rsid w:val="009B24DA"/>
    <w:rsid w:val="009B257B"/>
    <w:rsid w:val="009B2726"/>
    <w:rsid w:val="009B2744"/>
    <w:rsid w:val="009B2831"/>
    <w:rsid w:val="009B2AFE"/>
    <w:rsid w:val="009B2FC8"/>
    <w:rsid w:val="009B3015"/>
    <w:rsid w:val="009B34B5"/>
    <w:rsid w:val="009B3513"/>
    <w:rsid w:val="009B3727"/>
    <w:rsid w:val="009B3907"/>
    <w:rsid w:val="009B3B28"/>
    <w:rsid w:val="009B3BA7"/>
    <w:rsid w:val="009B3CB0"/>
    <w:rsid w:val="009B4094"/>
    <w:rsid w:val="009B445C"/>
    <w:rsid w:val="009B44D6"/>
    <w:rsid w:val="009B4548"/>
    <w:rsid w:val="009B48BF"/>
    <w:rsid w:val="009B4E35"/>
    <w:rsid w:val="009B55E9"/>
    <w:rsid w:val="009B5651"/>
    <w:rsid w:val="009B58DC"/>
    <w:rsid w:val="009B5A1A"/>
    <w:rsid w:val="009B5ED6"/>
    <w:rsid w:val="009B608A"/>
    <w:rsid w:val="009B62DC"/>
    <w:rsid w:val="009B645E"/>
    <w:rsid w:val="009B64FD"/>
    <w:rsid w:val="009B6913"/>
    <w:rsid w:val="009B6949"/>
    <w:rsid w:val="009B6966"/>
    <w:rsid w:val="009B6A2A"/>
    <w:rsid w:val="009B6A3A"/>
    <w:rsid w:val="009B6D82"/>
    <w:rsid w:val="009B6FA0"/>
    <w:rsid w:val="009B7054"/>
    <w:rsid w:val="009B740A"/>
    <w:rsid w:val="009B7445"/>
    <w:rsid w:val="009B77A7"/>
    <w:rsid w:val="009B7A1F"/>
    <w:rsid w:val="009B7F6C"/>
    <w:rsid w:val="009C007A"/>
    <w:rsid w:val="009C0124"/>
    <w:rsid w:val="009C03A0"/>
    <w:rsid w:val="009C03FC"/>
    <w:rsid w:val="009C08BD"/>
    <w:rsid w:val="009C08C7"/>
    <w:rsid w:val="009C09B8"/>
    <w:rsid w:val="009C0D58"/>
    <w:rsid w:val="009C100D"/>
    <w:rsid w:val="009C1754"/>
    <w:rsid w:val="009C17A4"/>
    <w:rsid w:val="009C1963"/>
    <w:rsid w:val="009C19A0"/>
    <w:rsid w:val="009C1D89"/>
    <w:rsid w:val="009C1DCA"/>
    <w:rsid w:val="009C2365"/>
    <w:rsid w:val="009C24E7"/>
    <w:rsid w:val="009C2709"/>
    <w:rsid w:val="009C2A5F"/>
    <w:rsid w:val="009C2EA7"/>
    <w:rsid w:val="009C336A"/>
    <w:rsid w:val="009C346C"/>
    <w:rsid w:val="009C3991"/>
    <w:rsid w:val="009C3A5F"/>
    <w:rsid w:val="009C3AB5"/>
    <w:rsid w:val="009C3B6C"/>
    <w:rsid w:val="009C3FA8"/>
    <w:rsid w:val="009C3FCA"/>
    <w:rsid w:val="009C40A5"/>
    <w:rsid w:val="009C4136"/>
    <w:rsid w:val="009C4142"/>
    <w:rsid w:val="009C415C"/>
    <w:rsid w:val="009C41CD"/>
    <w:rsid w:val="009C4367"/>
    <w:rsid w:val="009C4613"/>
    <w:rsid w:val="009C46F0"/>
    <w:rsid w:val="009C4733"/>
    <w:rsid w:val="009C4A3A"/>
    <w:rsid w:val="009C4BB4"/>
    <w:rsid w:val="009C4E9A"/>
    <w:rsid w:val="009C4FDC"/>
    <w:rsid w:val="009C53F0"/>
    <w:rsid w:val="009C55D7"/>
    <w:rsid w:val="009C56F5"/>
    <w:rsid w:val="009C573E"/>
    <w:rsid w:val="009C5AFD"/>
    <w:rsid w:val="009C5C21"/>
    <w:rsid w:val="009C5D04"/>
    <w:rsid w:val="009C5D90"/>
    <w:rsid w:val="009C60F8"/>
    <w:rsid w:val="009C6194"/>
    <w:rsid w:val="009C622E"/>
    <w:rsid w:val="009C6BA3"/>
    <w:rsid w:val="009C6BAA"/>
    <w:rsid w:val="009C6C19"/>
    <w:rsid w:val="009C71E7"/>
    <w:rsid w:val="009C7400"/>
    <w:rsid w:val="009C757C"/>
    <w:rsid w:val="009C77BD"/>
    <w:rsid w:val="009C781B"/>
    <w:rsid w:val="009C7A60"/>
    <w:rsid w:val="009C7CD9"/>
    <w:rsid w:val="009C7DA4"/>
    <w:rsid w:val="009C7E7C"/>
    <w:rsid w:val="009D02AF"/>
    <w:rsid w:val="009D02FD"/>
    <w:rsid w:val="009D03A2"/>
    <w:rsid w:val="009D05F6"/>
    <w:rsid w:val="009D0671"/>
    <w:rsid w:val="009D08AA"/>
    <w:rsid w:val="009D0A76"/>
    <w:rsid w:val="009D0AFF"/>
    <w:rsid w:val="009D0DF6"/>
    <w:rsid w:val="009D0EA5"/>
    <w:rsid w:val="009D1364"/>
    <w:rsid w:val="009D140B"/>
    <w:rsid w:val="009D1869"/>
    <w:rsid w:val="009D1987"/>
    <w:rsid w:val="009D1D08"/>
    <w:rsid w:val="009D1E08"/>
    <w:rsid w:val="009D1F00"/>
    <w:rsid w:val="009D2785"/>
    <w:rsid w:val="009D2A92"/>
    <w:rsid w:val="009D2AE2"/>
    <w:rsid w:val="009D2CC7"/>
    <w:rsid w:val="009D2D12"/>
    <w:rsid w:val="009D2D14"/>
    <w:rsid w:val="009D2E51"/>
    <w:rsid w:val="009D2E6C"/>
    <w:rsid w:val="009D3315"/>
    <w:rsid w:val="009D3422"/>
    <w:rsid w:val="009D3546"/>
    <w:rsid w:val="009D394D"/>
    <w:rsid w:val="009D39FB"/>
    <w:rsid w:val="009D3D9A"/>
    <w:rsid w:val="009D405B"/>
    <w:rsid w:val="009D40E4"/>
    <w:rsid w:val="009D41DC"/>
    <w:rsid w:val="009D43BE"/>
    <w:rsid w:val="009D4652"/>
    <w:rsid w:val="009D4691"/>
    <w:rsid w:val="009D4857"/>
    <w:rsid w:val="009D49E8"/>
    <w:rsid w:val="009D4A74"/>
    <w:rsid w:val="009D4CEF"/>
    <w:rsid w:val="009D4E13"/>
    <w:rsid w:val="009D4FBE"/>
    <w:rsid w:val="009D5167"/>
    <w:rsid w:val="009D5266"/>
    <w:rsid w:val="009D52AC"/>
    <w:rsid w:val="009D5596"/>
    <w:rsid w:val="009D5684"/>
    <w:rsid w:val="009D5904"/>
    <w:rsid w:val="009D5ACC"/>
    <w:rsid w:val="009D5CF6"/>
    <w:rsid w:val="009D601E"/>
    <w:rsid w:val="009D622F"/>
    <w:rsid w:val="009D69D1"/>
    <w:rsid w:val="009D6BF3"/>
    <w:rsid w:val="009D6FCF"/>
    <w:rsid w:val="009D70A8"/>
    <w:rsid w:val="009D72B2"/>
    <w:rsid w:val="009D76A8"/>
    <w:rsid w:val="009D7A04"/>
    <w:rsid w:val="009D7BA0"/>
    <w:rsid w:val="009D7D20"/>
    <w:rsid w:val="009E00B7"/>
    <w:rsid w:val="009E0250"/>
    <w:rsid w:val="009E0549"/>
    <w:rsid w:val="009E057B"/>
    <w:rsid w:val="009E098A"/>
    <w:rsid w:val="009E0C2A"/>
    <w:rsid w:val="009E0DC4"/>
    <w:rsid w:val="009E0EDC"/>
    <w:rsid w:val="009E1263"/>
    <w:rsid w:val="009E1454"/>
    <w:rsid w:val="009E178C"/>
    <w:rsid w:val="009E1801"/>
    <w:rsid w:val="009E1AB3"/>
    <w:rsid w:val="009E1B8A"/>
    <w:rsid w:val="009E1BA8"/>
    <w:rsid w:val="009E1F83"/>
    <w:rsid w:val="009E1F9E"/>
    <w:rsid w:val="009E1FA8"/>
    <w:rsid w:val="009E1FF0"/>
    <w:rsid w:val="009E20A0"/>
    <w:rsid w:val="009E2136"/>
    <w:rsid w:val="009E225A"/>
    <w:rsid w:val="009E2440"/>
    <w:rsid w:val="009E25E5"/>
    <w:rsid w:val="009E2789"/>
    <w:rsid w:val="009E29AD"/>
    <w:rsid w:val="009E29FC"/>
    <w:rsid w:val="009E36DA"/>
    <w:rsid w:val="009E37F9"/>
    <w:rsid w:val="009E3AEC"/>
    <w:rsid w:val="009E3BFA"/>
    <w:rsid w:val="009E3D44"/>
    <w:rsid w:val="009E3EE7"/>
    <w:rsid w:val="009E3F11"/>
    <w:rsid w:val="009E42A7"/>
    <w:rsid w:val="009E44F9"/>
    <w:rsid w:val="009E4678"/>
    <w:rsid w:val="009E472A"/>
    <w:rsid w:val="009E4862"/>
    <w:rsid w:val="009E4A68"/>
    <w:rsid w:val="009E4B53"/>
    <w:rsid w:val="009E4C16"/>
    <w:rsid w:val="009E4CEC"/>
    <w:rsid w:val="009E4DE4"/>
    <w:rsid w:val="009E51A3"/>
    <w:rsid w:val="009E5200"/>
    <w:rsid w:val="009E527C"/>
    <w:rsid w:val="009E5519"/>
    <w:rsid w:val="009E55F6"/>
    <w:rsid w:val="009E59DC"/>
    <w:rsid w:val="009E5DFE"/>
    <w:rsid w:val="009E5EC4"/>
    <w:rsid w:val="009E6216"/>
    <w:rsid w:val="009E6527"/>
    <w:rsid w:val="009E6566"/>
    <w:rsid w:val="009E6652"/>
    <w:rsid w:val="009E6C90"/>
    <w:rsid w:val="009E7207"/>
    <w:rsid w:val="009E759F"/>
    <w:rsid w:val="009F00A9"/>
    <w:rsid w:val="009F02ED"/>
    <w:rsid w:val="009F06A0"/>
    <w:rsid w:val="009F0A1F"/>
    <w:rsid w:val="009F0A79"/>
    <w:rsid w:val="009F13D3"/>
    <w:rsid w:val="009F1566"/>
    <w:rsid w:val="009F18AA"/>
    <w:rsid w:val="009F1980"/>
    <w:rsid w:val="009F1A10"/>
    <w:rsid w:val="009F1BFD"/>
    <w:rsid w:val="009F20ED"/>
    <w:rsid w:val="009F238F"/>
    <w:rsid w:val="009F2628"/>
    <w:rsid w:val="009F2669"/>
    <w:rsid w:val="009F293E"/>
    <w:rsid w:val="009F2A28"/>
    <w:rsid w:val="009F2B27"/>
    <w:rsid w:val="009F2C3A"/>
    <w:rsid w:val="009F2C81"/>
    <w:rsid w:val="009F3197"/>
    <w:rsid w:val="009F3822"/>
    <w:rsid w:val="009F4684"/>
    <w:rsid w:val="009F4960"/>
    <w:rsid w:val="009F4A52"/>
    <w:rsid w:val="009F4B2C"/>
    <w:rsid w:val="009F4B30"/>
    <w:rsid w:val="009F4BE0"/>
    <w:rsid w:val="009F4D40"/>
    <w:rsid w:val="009F52FD"/>
    <w:rsid w:val="009F538C"/>
    <w:rsid w:val="009F54AC"/>
    <w:rsid w:val="009F56C3"/>
    <w:rsid w:val="009F56E2"/>
    <w:rsid w:val="009F5822"/>
    <w:rsid w:val="009F5BE0"/>
    <w:rsid w:val="009F5E9D"/>
    <w:rsid w:val="009F5F3E"/>
    <w:rsid w:val="009F60E6"/>
    <w:rsid w:val="009F6281"/>
    <w:rsid w:val="009F6429"/>
    <w:rsid w:val="009F6512"/>
    <w:rsid w:val="009F6643"/>
    <w:rsid w:val="009F669B"/>
    <w:rsid w:val="009F6E4F"/>
    <w:rsid w:val="009F6F64"/>
    <w:rsid w:val="009F706D"/>
    <w:rsid w:val="009F74E9"/>
    <w:rsid w:val="009F79FD"/>
    <w:rsid w:val="009F7D26"/>
    <w:rsid w:val="009F7E97"/>
    <w:rsid w:val="00A0022A"/>
    <w:rsid w:val="00A00357"/>
    <w:rsid w:val="00A003DD"/>
    <w:rsid w:val="00A0064E"/>
    <w:rsid w:val="00A007A0"/>
    <w:rsid w:val="00A00999"/>
    <w:rsid w:val="00A00D99"/>
    <w:rsid w:val="00A00DCE"/>
    <w:rsid w:val="00A01066"/>
    <w:rsid w:val="00A010B9"/>
    <w:rsid w:val="00A01312"/>
    <w:rsid w:val="00A01B55"/>
    <w:rsid w:val="00A01B63"/>
    <w:rsid w:val="00A01C6A"/>
    <w:rsid w:val="00A01CF6"/>
    <w:rsid w:val="00A0239B"/>
    <w:rsid w:val="00A02603"/>
    <w:rsid w:val="00A028BF"/>
    <w:rsid w:val="00A02942"/>
    <w:rsid w:val="00A02AD5"/>
    <w:rsid w:val="00A02E32"/>
    <w:rsid w:val="00A0317F"/>
    <w:rsid w:val="00A03219"/>
    <w:rsid w:val="00A03432"/>
    <w:rsid w:val="00A03632"/>
    <w:rsid w:val="00A038DE"/>
    <w:rsid w:val="00A03994"/>
    <w:rsid w:val="00A03A43"/>
    <w:rsid w:val="00A03BB6"/>
    <w:rsid w:val="00A03CE5"/>
    <w:rsid w:val="00A03DE8"/>
    <w:rsid w:val="00A03EA5"/>
    <w:rsid w:val="00A040D8"/>
    <w:rsid w:val="00A04812"/>
    <w:rsid w:val="00A04849"/>
    <w:rsid w:val="00A0486B"/>
    <w:rsid w:val="00A0491F"/>
    <w:rsid w:val="00A04AB5"/>
    <w:rsid w:val="00A04BA0"/>
    <w:rsid w:val="00A04EED"/>
    <w:rsid w:val="00A04FE0"/>
    <w:rsid w:val="00A05138"/>
    <w:rsid w:val="00A0535C"/>
    <w:rsid w:val="00A056A9"/>
    <w:rsid w:val="00A05BED"/>
    <w:rsid w:val="00A05E09"/>
    <w:rsid w:val="00A05EA0"/>
    <w:rsid w:val="00A06071"/>
    <w:rsid w:val="00A06231"/>
    <w:rsid w:val="00A06332"/>
    <w:rsid w:val="00A06567"/>
    <w:rsid w:val="00A0656B"/>
    <w:rsid w:val="00A0674F"/>
    <w:rsid w:val="00A067DF"/>
    <w:rsid w:val="00A069E0"/>
    <w:rsid w:val="00A06E6A"/>
    <w:rsid w:val="00A07020"/>
    <w:rsid w:val="00A071AE"/>
    <w:rsid w:val="00A07235"/>
    <w:rsid w:val="00A073C0"/>
    <w:rsid w:val="00A0755E"/>
    <w:rsid w:val="00A076B4"/>
    <w:rsid w:val="00A07708"/>
    <w:rsid w:val="00A07957"/>
    <w:rsid w:val="00A07E26"/>
    <w:rsid w:val="00A07EEB"/>
    <w:rsid w:val="00A07FC2"/>
    <w:rsid w:val="00A10115"/>
    <w:rsid w:val="00A1013F"/>
    <w:rsid w:val="00A107C1"/>
    <w:rsid w:val="00A10B2C"/>
    <w:rsid w:val="00A10BB1"/>
    <w:rsid w:val="00A10CA9"/>
    <w:rsid w:val="00A10CFA"/>
    <w:rsid w:val="00A1148A"/>
    <w:rsid w:val="00A116C7"/>
    <w:rsid w:val="00A118E7"/>
    <w:rsid w:val="00A11BC4"/>
    <w:rsid w:val="00A11C7D"/>
    <w:rsid w:val="00A11CA6"/>
    <w:rsid w:val="00A11E3E"/>
    <w:rsid w:val="00A11FD3"/>
    <w:rsid w:val="00A1201F"/>
    <w:rsid w:val="00A125AE"/>
    <w:rsid w:val="00A128BC"/>
    <w:rsid w:val="00A12A29"/>
    <w:rsid w:val="00A12CE9"/>
    <w:rsid w:val="00A12DD2"/>
    <w:rsid w:val="00A12E74"/>
    <w:rsid w:val="00A134A4"/>
    <w:rsid w:val="00A134E4"/>
    <w:rsid w:val="00A13696"/>
    <w:rsid w:val="00A137B0"/>
    <w:rsid w:val="00A13AE0"/>
    <w:rsid w:val="00A13BB6"/>
    <w:rsid w:val="00A13DB6"/>
    <w:rsid w:val="00A13E29"/>
    <w:rsid w:val="00A13FE1"/>
    <w:rsid w:val="00A14435"/>
    <w:rsid w:val="00A144FC"/>
    <w:rsid w:val="00A14647"/>
    <w:rsid w:val="00A14859"/>
    <w:rsid w:val="00A14A2D"/>
    <w:rsid w:val="00A14A3E"/>
    <w:rsid w:val="00A14A5E"/>
    <w:rsid w:val="00A14BFE"/>
    <w:rsid w:val="00A14C6F"/>
    <w:rsid w:val="00A14F4F"/>
    <w:rsid w:val="00A151F6"/>
    <w:rsid w:val="00A15341"/>
    <w:rsid w:val="00A1587C"/>
    <w:rsid w:val="00A159CE"/>
    <w:rsid w:val="00A15A98"/>
    <w:rsid w:val="00A15AB8"/>
    <w:rsid w:val="00A16108"/>
    <w:rsid w:val="00A1628B"/>
    <w:rsid w:val="00A16466"/>
    <w:rsid w:val="00A1663B"/>
    <w:rsid w:val="00A16C54"/>
    <w:rsid w:val="00A16C8F"/>
    <w:rsid w:val="00A16D06"/>
    <w:rsid w:val="00A16F5C"/>
    <w:rsid w:val="00A17164"/>
    <w:rsid w:val="00A1758B"/>
    <w:rsid w:val="00A17902"/>
    <w:rsid w:val="00A179CF"/>
    <w:rsid w:val="00A17A90"/>
    <w:rsid w:val="00A17E3B"/>
    <w:rsid w:val="00A17FB4"/>
    <w:rsid w:val="00A20458"/>
    <w:rsid w:val="00A20889"/>
    <w:rsid w:val="00A20A44"/>
    <w:rsid w:val="00A20BFD"/>
    <w:rsid w:val="00A20D39"/>
    <w:rsid w:val="00A20DCE"/>
    <w:rsid w:val="00A20F98"/>
    <w:rsid w:val="00A21346"/>
    <w:rsid w:val="00A213A1"/>
    <w:rsid w:val="00A213AC"/>
    <w:rsid w:val="00A213DC"/>
    <w:rsid w:val="00A214C5"/>
    <w:rsid w:val="00A21AF1"/>
    <w:rsid w:val="00A21E15"/>
    <w:rsid w:val="00A22420"/>
    <w:rsid w:val="00A225DB"/>
    <w:rsid w:val="00A227CF"/>
    <w:rsid w:val="00A2280C"/>
    <w:rsid w:val="00A22869"/>
    <w:rsid w:val="00A22BEB"/>
    <w:rsid w:val="00A23068"/>
    <w:rsid w:val="00A23234"/>
    <w:rsid w:val="00A233B7"/>
    <w:rsid w:val="00A23431"/>
    <w:rsid w:val="00A2368F"/>
    <w:rsid w:val="00A23995"/>
    <w:rsid w:val="00A23A86"/>
    <w:rsid w:val="00A23C25"/>
    <w:rsid w:val="00A23C2F"/>
    <w:rsid w:val="00A23D42"/>
    <w:rsid w:val="00A23F05"/>
    <w:rsid w:val="00A2407C"/>
    <w:rsid w:val="00A24126"/>
    <w:rsid w:val="00A24269"/>
    <w:rsid w:val="00A24660"/>
    <w:rsid w:val="00A2467A"/>
    <w:rsid w:val="00A246D1"/>
    <w:rsid w:val="00A24962"/>
    <w:rsid w:val="00A24AA0"/>
    <w:rsid w:val="00A24DBF"/>
    <w:rsid w:val="00A25076"/>
    <w:rsid w:val="00A2531E"/>
    <w:rsid w:val="00A25546"/>
    <w:rsid w:val="00A259E4"/>
    <w:rsid w:val="00A25A1B"/>
    <w:rsid w:val="00A25F15"/>
    <w:rsid w:val="00A26117"/>
    <w:rsid w:val="00A26194"/>
    <w:rsid w:val="00A263CF"/>
    <w:rsid w:val="00A26420"/>
    <w:rsid w:val="00A264D4"/>
    <w:rsid w:val="00A265E9"/>
    <w:rsid w:val="00A266AB"/>
    <w:rsid w:val="00A2671A"/>
    <w:rsid w:val="00A268C5"/>
    <w:rsid w:val="00A26A74"/>
    <w:rsid w:val="00A26BDD"/>
    <w:rsid w:val="00A26FCF"/>
    <w:rsid w:val="00A271F3"/>
    <w:rsid w:val="00A2722C"/>
    <w:rsid w:val="00A2757D"/>
    <w:rsid w:val="00A27700"/>
    <w:rsid w:val="00A279A6"/>
    <w:rsid w:val="00A279F5"/>
    <w:rsid w:val="00A300C8"/>
    <w:rsid w:val="00A300D9"/>
    <w:rsid w:val="00A301F3"/>
    <w:rsid w:val="00A30347"/>
    <w:rsid w:val="00A3091C"/>
    <w:rsid w:val="00A30948"/>
    <w:rsid w:val="00A309EB"/>
    <w:rsid w:val="00A309ED"/>
    <w:rsid w:val="00A30A2F"/>
    <w:rsid w:val="00A30B20"/>
    <w:rsid w:val="00A30BA0"/>
    <w:rsid w:val="00A30F16"/>
    <w:rsid w:val="00A31306"/>
    <w:rsid w:val="00A315B8"/>
    <w:rsid w:val="00A317ED"/>
    <w:rsid w:val="00A31D1F"/>
    <w:rsid w:val="00A31F77"/>
    <w:rsid w:val="00A321C6"/>
    <w:rsid w:val="00A32313"/>
    <w:rsid w:val="00A32B6B"/>
    <w:rsid w:val="00A32CFC"/>
    <w:rsid w:val="00A32F2B"/>
    <w:rsid w:val="00A33375"/>
    <w:rsid w:val="00A33395"/>
    <w:rsid w:val="00A335D4"/>
    <w:rsid w:val="00A33810"/>
    <w:rsid w:val="00A33C2A"/>
    <w:rsid w:val="00A33FB2"/>
    <w:rsid w:val="00A3436C"/>
    <w:rsid w:val="00A343AF"/>
    <w:rsid w:val="00A346C0"/>
    <w:rsid w:val="00A34857"/>
    <w:rsid w:val="00A34A43"/>
    <w:rsid w:val="00A34C9F"/>
    <w:rsid w:val="00A34E90"/>
    <w:rsid w:val="00A3503B"/>
    <w:rsid w:val="00A35064"/>
    <w:rsid w:val="00A354E7"/>
    <w:rsid w:val="00A3568D"/>
    <w:rsid w:val="00A358AB"/>
    <w:rsid w:val="00A35AFC"/>
    <w:rsid w:val="00A35D92"/>
    <w:rsid w:val="00A35E2E"/>
    <w:rsid w:val="00A35E7A"/>
    <w:rsid w:val="00A369B9"/>
    <w:rsid w:val="00A36C2D"/>
    <w:rsid w:val="00A36C60"/>
    <w:rsid w:val="00A36E2D"/>
    <w:rsid w:val="00A3730D"/>
    <w:rsid w:val="00A37886"/>
    <w:rsid w:val="00A378E2"/>
    <w:rsid w:val="00A37C44"/>
    <w:rsid w:val="00A37CE8"/>
    <w:rsid w:val="00A37CFB"/>
    <w:rsid w:val="00A37DF3"/>
    <w:rsid w:val="00A400D5"/>
    <w:rsid w:val="00A40468"/>
    <w:rsid w:val="00A40608"/>
    <w:rsid w:val="00A40B5D"/>
    <w:rsid w:val="00A40C8D"/>
    <w:rsid w:val="00A41227"/>
    <w:rsid w:val="00A4138E"/>
    <w:rsid w:val="00A41B4A"/>
    <w:rsid w:val="00A41C80"/>
    <w:rsid w:val="00A42246"/>
    <w:rsid w:val="00A422CA"/>
    <w:rsid w:val="00A423BF"/>
    <w:rsid w:val="00A4276A"/>
    <w:rsid w:val="00A42AD8"/>
    <w:rsid w:val="00A42BA0"/>
    <w:rsid w:val="00A42C86"/>
    <w:rsid w:val="00A42E38"/>
    <w:rsid w:val="00A42EDA"/>
    <w:rsid w:val="00A43464"/>
    <w:rsid w:val="00A43514"/>
    <w:rsid w:val="00A43539"/>
    <w:rsid w:val="00A43852"/>
    <w:rsid w:val="00A43967"/>
    <w:rsid w:val="00A43C40"/>
    <w:rsid w:val="00A43FF8"/>
    <w:rsid w:val="00A44043"/>
    <w:rsid w:val="00A44077"/>
    <w:rsid w:val="00A44311"/>
    <w:rsid w:val="00A445FB"/>
    <w:rsid w:val="00A447BB"/>
    <w:rsid w:val="00A44890"/>
    <w:rsid w:val="00A44961"/>
    <w:rsid w:val="00A44970"/>
    <w:rsid w:val="00A44B9A"/>
    <w:rsid w:val="00A44BD8"/>
    <w:rsid w:val="00A44D05"/>
    <w:rsid w:val="00A44E1C"/>
    <w:rsid w:val="00A44F7E"/>
    <w:rsid w:val="00A457A2"/>
    <w:rsid w:val="00A45CEA"/>
    <w:rsid w:val="00A46123"/>
    <w:rsid w:val="00A4613B"/>
    <w:rsid w:val="00A4678F"/>
    <w:rsid w:val="00A4685D"/>
    <w:rsid w:val="00A46927"/>
    <w:rsid w:val="00A46D6B"/>
    <w:rsid w:val="00A46DB5"/>
    <w:rsid w:val="00A46E03"/>
    <w:rsid w:val="00A46E7F"/>
    <w:rsid w:val="00A470E0"/>
    <w:rsid w:val="00A47332"/>
    <w:rsid w:val="00A47366"/>
    <w:rsid w:val="00A476AD"/>
    <w:rsid w:val="00A47C0B"/>
    <w:rsid w:val="00A47D50"/>
    <w:rsid w:val="00A47E30"/>
    <w:rsid w:val="00A47E8C"/>
    <w:rsid w:val="00A5013F"/>
    <w:rsid w:val="00A50288"/>
    <w:rsid w:val="00A504C7"/>
    <w:rsid w:val="00A5080B"/>
    <w:rsid w:val="00A50E5B"/>
    <w:rsid w:val="00A5174B"/>
    <w:rsid w:val="00A51A30"/>
    <w:rsid w:val="00A51B30"/>
    <w:rsid w:val="00A51D29"/>
    <w:rsid w:val="00A51D4F"/>
    <w:rsid w:val="00A51E3B"/>
    <w:rsid w:val="00A5262D"/>
    <w:rsid w:val="00A52D10"/>
    <w:rsid w:val="00A52E73"/>
    <w:rsid w:val="00A52FDC"/>
    <w:rsid w:val="00A533DE"/>
    <w:rsid w:val="00A53765"/>
    <w:rsid w:val="00A5388F"/>
    <w:rsid w:val="00A53BF9"/>
    <w:rsid w:val="00A54161"/>
    <w:rsid w:val="00A54221"/>
    <w:rsid w:val="00A544C1"/>
    <w:rsid w:val="00A54516"/>
    <w:rsid w:val="00A5459D"/>
    <w:rsid w:val="00A5470C"/>
    <w:rsid w:val="00A54A3D"/>
    <w:rsid w:val="00A54AE9"/>
    <w:rsid w:val="00A54B1F"/>
    <w:rsid w:val="00A54C50"/>
    <w:rsid w:val="00A54E7D"/>
    <w:rsid w:val="00A5532A"/>
    <w:rsid w:val="00A55556"/>
    <w:rsid w:val="00A55626"/>
    <w:rsid w:val="00A565A9"/>
    <w:rsid w:val="00A567F7"/>
    <w:rsid w:val="00A5683E"/>
    <w:rsid w:val="00A56D73"/>
    <w:rsid w:val="00A5708F"/>
    <w:rsid w:val="00A5742A"/>
    <w:rsid w:val="00A574BF"/>
    <w:rsid w:val="00A575C8"/>
    <w:rsid w:val="00A57610"/>
    <w:rsid w:val="00A577E9"/>
    <w:rsid w:val="00A577FA"/>
    <w:rsid w:val="00A57A7F"/>
    <w:rsid w:val="00A57B66"/>
    <w:rsid w:val="00A57E98"/>
    <w:rsid w:val="00A602F7"/>
    <w:rsid w:val="00A603ED"/>
    <w:rsid w:val="00A60616"/>
    <w:rsid w:val="00A606CC"/>
    <w:rsid w:val="00A6083F"/>
    <w:rsid w:val="00A60B4F"/>
    <w:rsid w:val="00A60EEF"/>
    <w:rsid w:val="00A60FAE"/>
    <w:rsid w:val="00A612CF"/>
    <w:rsid w:val="00A615ED"/>
    <w:rsid w:val="00A619C9"/>
    <w:rsid w:val="00A61CD4"/>
    <w:rsid w:val="00A61D21"/>
    <w:rsid w:val="00A62002"/>
    <w:rsid w:val="00A6215D"/>
    <w:rsid w:val="00A6249A"/>
    <w:rsid w:val="00A62722"/>
    <w:rsid w:val="00A630E8"/>
    <w:rsid w:val="00A632AB"/>
    <w:rsid w:val="00A634ED"/>
    <w:rsid w:val="00A63710"/>
    <w:rsid w:val="00A6391D"/>
    <w:rsid w:val="00A63AB7"/>
    <w:rsid w:val="00A63C9F"/>
    <w:rsid w:val="00A63E24"/>
    <w:rsid w:val="00A64096"/>
    <w:rsid w:val="00A6445B"/>
    <w:rsid w:val="00A644D1"/>
    <w:rsid w:val="00A64845"/>
    <w:rsid w:val="00A648BB"/>
    <w:rsid w:val="00A64B68"/>
    <w:rsid w:val="00A6510A"/>
    <w:rsid w:val="00A651CD"/>
    <w:rsid w:val="00A6530B"/>
    <w:rsid w:val="00A65329"/>
    <w:rsid w:val="00A65598"/>
    <w:rsid w:val="00A656E7"/>
    <w:rsid w:val="00A659E4"/>
    <w:rsid w:val="00A65EE7"/>
    <w:rsid w:val="00A66784"/>
    <w:rsid w:val="00A668E1"/>
    <w:rsid w:val="00A66BAF"/>
    <w:rsid w:val="00A67181"/>
    <w:rsid w:val="00A67258"/>
    <w:rsid w:val="00A672CD"/>
    <w:rsid w:val="00A67674"/>
    <w:rsid w:val="00A6793B"/>
    <w:rsid w:val="00A67ADE"/>
    <w:rsid w:val="00A67F9C"/>
    <w:rsid w:val="00A7012B"/>
    <w:rsid w:val="00A70252"/>
    <w:rsid w:val="00A7029E"/>
    <w:rsid w:val="00A704CE"/>
    <w:rsid w:val="00A706D5"/>
    <w:rsid w:val="00A70710"/>
    <w:rsid w:val="00A709CC"/>
    <w:rsid w:val="00A70B82"/>
    <w:rsid w:val="00A70F59"/>
    <w:rsid w:val="00A70FF6"/>
    <w:rsid w:val="00A71093"/>
    <w:rsid w:val="00A710BB"/>
    <w:rsid w:val="00A712F8"/>
    <w:rsid w:val="00A7135B"/>
    <w:rsid w:val="00A717E4"/>
    <w:rsid w:val="00A7196F"/>
    <w:rsid w:val="00A71AAB"/>
    <w:rsid w:val="00A71F88"/>
    <w:rsid w:val="00A7311A"/>
    <w:rsid w:val="00A732C8"/>
    <w:rsid w:val="00A733B1"/>
    <w:rsid w:val="00A7340A"/>
    <w:rsid w:val="00A737FD"/>
    <w:rsid w:val="00A7392B"/>
    <w:rsid w:val="00A739F6"/>
    <w:rsid w:val="00A73D5F"/>
    <w:rsid w:val="00A73E0B"/>
    <w:rsid w:val="00A73E27"/>
    <w:rsid w:val="00A73FC8"/>
    <w:rsid w:val="00A74037"/>
    <w:rsid w:val="00A7404A"/>
    <w:rsid w:val="00A74208"/>
    <w:rsid w:val="00A74352"/>
    <w:rsid w:val="00A743D8"/>
    <w:rsid w:val="00A7461E"/>
    <w:rsid w:val="00A74A3D"/>
    <w:rsid w:val="00A74A58"/>
    <w:rsid w:val="00A75094"/>
    <w:rsid w:val="00A75240"/>
    <w:rsid w:val="00A752B7"/>
    <w:rsid w:val="00A75377"/>
    <w:rsid w:val="00A753A8"/>
    <w:rsid w:val="00A75890"/>
    <w:rsid w:val="00A759AA"/>
    <w:rsid w:val="00A75A13"/>
    <w:rsid w:val="00A76131"/>
    <w:rsid w:val="00A76359"/>
    <w:rsid w:val="00A764E7"/>
    <w:rsid w:val="00A76FF0"/>
    <w:rsid w:val="00A771E9"/>
    <w:rsid w:val="00A77A27"/>
    <w:rsid w:val="00A77A2D"/>
    <w:rsid w:val="00A77D01"/>
    <w:rsid w:val="00A77D3C"/>
    <w:rsid w:val="00A77E85"/>
    <w:rsid w:val="00A80048"/>
    <w:rsid w:val="00A80132"/>
    <w:rsid w:val="00A80169"/>
    <w:rsid w:val="00A801D7"/>
    <w:rsid w:val="00A8066A"/>
    <w:rsid w:val="00A806C3"/>
    <w:rsid w:val="00A80AFA"/>
    <w:rsid w:val="00A80CEB"/>
    <w:rsid w:val="00A80DA4"/>
    <w:rsid w:val="00A819EF"/>
    <w:rsid w:val="00A81C94"/>
    <w:rsid w:val="00A81F31"/>
    <w:rsid w:val="00A822C5"/>
    <w:rsid w:val="00A82498"/>
    <w:rsid w:val="00A824C6"/>
    <w:rsid w:val="00A82D1C"/>
    <w:rsid w:val="00A82E04"/>
    <w:rsid w:val="00A82E7E"/>
    <w:rsid w:val="00A82F51"/>
    <w:rsid w:val="00A83101"/>
    <w:rsid w:val="00A832B0"/>
    <w:rsid w:val="00A8359C"/>
    <w:rsid w:val="00A83AF6"/>
    <w:rsid w:val="00A83D76"/>
    <w:rsid w:val="00A84228"/>
    <w:rsid w:val="00A8438D"/>
    <w:rsid w:val="00A84A6E"/>
    <w:rsid w:val="00A84C80"/>
    <w:rsid w:val="00A84C8E"/>
    <w:rsid w:val="00A84CD4"/>
    <w:rsid w:val="00A84DB4"/>
    <w:rsid w:val="00A84E53"/>
    <w:rsid w:val="00A84E68"/>
    <w:rsid w:val="00A84F36"/>
    <w:rsid w:val="00A84F78"/>
    <w:rsid w:val="00A850F0"/>
    <w:rsid w:val="00A85345"/>
    <w:rsid w:val="00A8539D"/>
    <w:rsid w:val="00A8539E"/>
    <w:rsid w:val="00A85563"/>
    <w:rsid w:val="00A85759"/>
    <w:rsid w:val="00A85A81"/>
    <w:rsid w:val="00A85B09"/>
    <w:rsid w:val="00A85B7C"/>
    <w:rsid w:val="00A85BF8"/>
    <w:rsid w:val="00A85EED"/>
    <w:rsid w:val="00A86297"/>
    <w:rsid w:val="00A863AD"/>
    <w:rsid w:val="00A86435"/>
    <w:rsid w:val="00A86A15"/>
    <w:rsid w:val="00A86A98"/>
    <w:rsid w:val="00A86E87"/>
    <w:rsid w:val="00A870A7"/>
    <w:rsid w:val="00A87674"/>
    <w:rsid w:val="00A87AA2"/>
    <w:rsid w:val="00A87C76"/>
    <w:rsid w:val="00A9027E"/>
    <w:rsid w:val="00A9034E"/>
    <w:rsid w:val="00A90423"/>
    <w:rsid w:val="00A90698"/>
    <w:rsid w:val="00A90804"/>
    <w:rsid w:val="00A9095E"/>
    <w:rsid w:val="00A90D22"/>
    <w:rsid w:val="00A91061"/>
    <w:rsid w:val="00A91078"/>
    <w:rsid w:val="00A916D8"/>
    <w:rsid w:val="00A9173B"/>
    <w:rsid w:val="00A91806"/>
    <w:rsid w:val="00A91C16"/>
    <w:rsid w:val="00A91FEE"/>
    <w:rsid w:val="00A92019"/>
    <w:rsid w:val="00A923F3"/>
    <w:rsid w:val="00A924C2"/>
    <w:rsid w:val="00A926AF"/>
    <w:rsid w:val="00A92749"/>
    <w:rsid w:val="00A9281E"/>
    <w:rsid w:val="00A92C21"/>
    <w:rsid w:val="00A9313A"/>
    <w:rsid w:val="00A932C8"/>
    <w:rsid w:val="00A9331A"/>
    <w:rsid w:val="00A93415"/>
    <w:rsid w:val="00A9359B"/>
    <w:rsid w:val="00A93A4D"/>
    <w:rsid w:val="00A93BDF"/>
    <w:rsid w:val="00A93CB1"/>
    <w:rsid w:val="00A93F0E"/>
    <w:rsid w:val="00A93F90"/>
    <w:rsid w:val="00A94443"/>
    <w:rsid w:val="00A94E11"/>
    <w:rsid w:val="00A94FBB"/>
    <w:rsid w:val="00A9506E"/>
    <w:rsid w:val="00A95701"/>
    <w:rsid w:val="00A95706"/>
    <w:rsid w:val="00A957A4"/>
    <w:rsid w:val="00A95BD1"/>
    <w:rsid w:val="00A95E0E"/>
    <w:rsid w:val="00A95FC4"/>
    <w:rsid w:val="00A96181"/>
    <w:rsid w:val="00A962D1"/>
    <w:rsid w:val="00A965A3"/>
    <w:rsid w:val="00A966D0"/>
    <w:rsid w:val="00A9673C"/>
    <w:rsid w:val="00A96A68"/>
    <w:rsid w:val="00A96A82"/>
    <w:rsid w:val="00A96AE8"/>
    <w:rsid w:val="00A96DD9"/>
    <w:rsid w:val="00A97056"/>
    <w:rsid w:val="00A97133"/>
    <w:rsid w:val="00A9723A"/>
    <w:rsid w:val="00A9726F"/>
    <w:rsid w:val="00A972AD"/>
    <w:rsid w:val="00A97381"/>
    <w:rsid w:val="00A9743C"/>
    <w:rsid w:val="00A97504"/>
    <w:rsid w:val="00A975B7"/>
    <w:rsid w:val="00A97C51"/>
    <w:rsid w:val="00A97ED1"/>
    <w:rsid w:val="00A97F6E"/>
    <w:rsid w:val="00AA01F4"/>
    <w:rsid w:val="00AA023B"/>
    <w:rsid w:val="00AA0348"/>
    <w:rsid w:val="00AA0378"/>
    <w:rsid w:val="00AA04E1"/>
    <w:rsid w:val="00AA0719"/>
    <w:rsid w:val="00AA0A99"/>
    <w:rsid w:val="00AA0BFF"/>
    <w:rsid w:val="00AA134E"/>
    <w:rsid w:val="00AA1359"/>
    <w:rsid w:val="00AA1672"/>
    <w:rsid w:val="00AA1676"/>
    <w:rsid w:val="00AA194A"/>
    <w:rsid w:val="00AA1964"/>
    <w:rsid w:val="00AA1F48"/>
    <w:rsid w:val="00AA1F96"/>
    <w:rsid w:val="00AA22AF"/>
    <w:rsid w:val="00AA251D"/>
    <w:rsid w:val="00AA260E"/>
    <w:rsid w:val="00AA2612"/>
    <w:rsid w:val="00AA2640"/>
    <w:rsid w:val="00AA2A12"/>
    <w:rsid w:val="00AA2C56"/>
    <w:rsid w:val="00AA2CED"/>
    <w:rsid w:val="00AA2F47"/>
    <w:rsid w:val="00AA3063"/>
    <w:rsid w:val="00AA3103"/>
    <w:rsid w:val="00AA31BD"/>
    <w:rsid w:val="00AA3301"/>
    <w:rsid w:val="00AA3421"/>
    <w:rsid w:val="00AA3514"/>
    <w:rsid w:val="00AA36E7"/>
    <w:rsid w:val="00AA3B25"/>
    <w:rsid w:val="00AA3BB3"/>
    <w:rsid w:val="00AA3F3E"/>
    <w:rsid w:val="00AA43F5"/>
    <w:rsid w:val="00AA4433"/>
    <w:rsid w:val="00AA4548"/>
    <w:rsid w:val="00AA4AA2"/>
    <w:rsid w:val="00AA5461"/>
    <w:rsid w:val="00AA559B"/>
    <w:rsid w:val="00AA5916"/>
    <w:rsid w:val="00AA5998"/>
    <w:rsid w:val="00AA5A12"/>
    <w:rsid w:val="00AA5C2F"/>
    <w:rsid w:val="00AA5D14"/>
    <w:rsid w:val="00AA5FE5"/>
    <w:rsid w:val="00AA61A1"/>
    <w:rsid w:val="00AA6251"/>
    <w:rsid w:val="00AA62BD"/>
    <w:rsid w:val="00AA6492"/>
    <w:rsid w:val="00AA6660"/>
    <w:rsid w:val="00AA6695"/>
    <w:rsid w:val="00AA6B2B"/>
    <w:rsid w:val="00AA6C86"/>
    <w:rsid w:val="00AA6C87"/>
    <w:rsid w:val="00AA6D81"/>
    <w:rsid w:val="00AA6E4C"/>
    <w:rsid w:val="00AA6F48"/>
    <w:rsid w:val="00AA7487"/>
    <w:rsid w:val="00AA74B3"/>
    <w:rsid w:val="00AA75F9"/>
    <w:rsid w:val="00AA765D"/>
    <w:rsid w:val="00AA767F"/>
    <w:rsid w:val="00AA76F0"/>
    <w:rsid w:val="00AA78AA"/>
    <w:rsid w:val="00AA78BF"/>
    <w:rsid w:val="00AA7A0E"/>
    <w:rsid w:val="00AA7D1F"/>
    <w:rsid w:val="00AA7D64"/>
    <w:rsid w:val="00AA7E18"/>
    <w:rsid w:val="00AA7F1C"/>
    <w:rsid w:val="00AB0163"/>
    <w:rsid w:val="00AB0212"/>
    <w:rsid w:val="00AB0283"/>
    <w:rsid w:val="00AB0833"/>
    <w:rsid w:val="00AB095F"/>
    <w:rsid w:val="00AB0B8E"/>
    <w:rsid w:val="00AB1416"/>
    <w:rsid w:val="00AB1481"/>
    <w:rsid w:val="00AB180D"/>
    <w:rsid w:val="00AB1A28"/>
    <w:rsid w:val="00AB2150"/>
    <w:rsid w:val="00AB2547"/>
    <w:rsid w:val="00AB25E2"/>
    <w:rsid w:val="00AB2711"/>
    <w:rsid w:val="00AB28A1"/>
    <w:rsid w:val="00AB2AF0"/>
    <w:rsid w:val="00AB2C55"/>
    <w:rsid w:val="00AB2D77"/>
    <w:rsid w:val="00AB2E3C"/>
    <w:rsid w:val="00AB2EEB"/>
    <w:rsid w:val="00AB31D0"/>
    <w:rsid w:val="00AB337B"/>
    <w:rsid w:val="00AB354F"/>
    <w:rsid w:val="00AB384D"/>
    <w:rsid w:val="00AB390C"/>
    <w:rsid w:val="00AB3BB4"/>
    <w:rsid w:val="00AB3C3B"/>
    <w:rsid w:val="00AB3EB7"/>
    <w:rsid w:val="00AB3EC0"/>
    <w:rsid w:val="00AB44A9"/>
    <w:rsid w:val="00AB4844"/>
    <w:rsid w:val="00AB48AD"/>
    <w:rsid w:val="00AB49C2"/>
    <w:rsid w:val="00AB4AE8"/>
    <w:rsid w:val="00AB4D3B"/>
    <w:rsid w:val="00AB4ECA"/>
    <w:rsid w:val="00AB5071"/>
    <w:rsid w:val="00AB50BA"/>
    <w:rsid w:val="00AB5307"/>
    <w:rsid w:val="00AB5344"/>
    <w:rsid w:val="00AB55A1"/>
    <w:rsid w:val="00AB57EB"/>
    <w:rsid w:val="00AB582B"/>
    <w:rsid w:val="00AB5980"/>
    <w:rsid w:val="00AB5EA1"/>
    <w:rsid w:val="00AB5ECE"/>
    <w:rsid w:val="00AB6099"/>
    <w:rsid w:val="00AB609E"/>
    <w:rsid w:val="00AB623E"/>
    <w:rsid w:val="00AB663E"/>
    <w:rsid w:val="00AB6A91"/>
    <w:rsid w:val="00AB6B76"/>
    <w:rsid w:val="00AB6C5B"/>
    <w:rsid w:val="00AB6C88"/>
    <w:rsid w:val="00AB6D03"/>
    <w:rsid w:val="00AB6F62"/>
    <w:rsid w:val="00AB724D"/>
    <w:rsid w:val="00AB72C9"/>
    <w:rsid w:val="00AB73EE"/>
    <w:rsid w:val="00AB7478"/>
    <w:rsid w:val="00AB7588"/>
    <w:rsid w:val="00AB75FC"/>
    <w:rsid w:val="00AB7858"/>
    <w:rsid w:val="00AB78CF"/>
    <w:rsid w:val="00AB78DD"/>
    <w:rsid w:val="00AB7941"/>
    <w:rsid w:val="00AB7976"/>
    <w:rsid w:val="00AB7A2C"/>
    <w:rsid w:val="00AB7C2F"/>
    <w:rsid w:val="00AC0751"/>
    <w:rsid w:val="00AC076C"/>
    <w:rsid w:val="00AC0948"/>
    <w:rsid w:val="00AC0987"/>
    <w:rsid w:val="00AC1018"/>
    <w:rsid w:val="00AC1061"/>
    <w:rsid w:val="00AC125B"/>
    <w:rsid w:val="00AC15D1"/>
    <w:rsid w:val="00AC185B"/>
    <w:rsid w:val="00AC1B75"/>
    <w:rsid w:val="00AC2316"/>
    <w:rsid w:val="00AC23C7"/>
    <w:rsid w:val="00AC2439"/>
    <w:rsid w:val="00AC2659"/>
    <w:rsid w:val="00AC2A96"/>
    <w:rsid w:val="00AC3268"/>
    <w:rsid w:val="00AC361D"/>
    <w:rsid w:val="00AC3735"/>
    <w:rsid w:val="00AC3798"/>
    <w:rsid w:val="00AC37F2"/>
    <w:rsid w:val="00AC38C8"/>
    <w:rsid w:val="00AC3941"/>
    <w:rsid w:val="00AC3B45"/>
    <w:rsid w:val="00AC3EE6"/>
    <w:rsid w:val="00AC3F5E"/>
    <w:rsid w:val="00AC4180"/>
    <w:rsid w:val="00AC4185"/>
    <w:rsid w:val="00AC42C2"/>
    <w:rsid w:val="00AC4511"/>
    <w:rsid w:val="00AC5220"/>
    <w:rsid w:val="00AC5283"/>
    <w:rsid w:val="00AC5301"/>
    <w:rsid w:val="00AC56BD"/>
    <w:rsid w:val="00AC5913"/>
    <w:rsid w:val="00AC5A58"/>
    <w:rsid w:val="00AC6041"/>
    <w:rsid w:val="00AC63E9"/>
    <w:rsid w:val="00AC6510"/>
    <w:rsid w:val="00AC65AC"/>
    <w:rsid w:val="00AC7024"/>
    <w:rsid w:val="00AC70F6"/>
    <w:rsid w:val="00AC7473"/>
    <w:rsid w:val="00AC74E2"/>
    <w:rsid w:val="00AC75E3"/>
    <w:rsid w:val="00AC7775"/>
    <w:rsid w:val="00AC7B53"/>
    <w:rsid w:val="00AC7B61"/>
    <w:rsid w:val="00AC7FA7"/>
    <w:rsid w:val="00AD024E"/>
    <w:rsid w:val="00AD0361"/>
    <w:rsid w:val="00AD097A"/>
    <w:rsid w:val="00AD0AFC"/>
    <w:rsid w:val="00AD0BC8"/>
    <w:rsid w:val="00AD1368"/>
    <w:rsid w:val="00AD197B"/>
    <w:rsid w:val="00AD1C57"/>
    <w:rsid w:val="00AD1CA6"/>
    <w:rsid w:val="00AD1D10"/>
    <w:rsid w:val="00AD1EE1"/>
    <w:rsid w:val="00AD20C0"/>
    <w:rsid w:val="00AD22FF"/>
    <w:rsid w:val="00AD2946"/>
    <w:rsid w:val="00AD2AB3"/>
    <w:rsid w:val="00AD2EC9"/>
    <w:rsid w:val="00AD2F81"/>
    <w:rsid w:val="00AD33B6"/>
    <w:rsid w:val="00AD35BE"/>
    <w:rsid w:val="00AD3877"/>
    <w:rsid w:val="00AD3A5D"/>
    <w:rsid w:val="00AD3BE9"/>
    <w:rsid w:val="00AD3BEE"/>
    <w:rsid w:val="00AD46B6"/>
    <w:rsid w:val="00AD48EA"/>
    <w:rsid w:val="00AD4CB9"/>
    <w:rsid w:val="00AD4F44"/>
    <w:rsid w:val="00AD57FA"/>
    <w:rsid w:val="00AD588C"/>
    <w:rsid w:val="00AD5A45"/>
    <w:rsid w:val="00AD5B6A"/>
    <w:rsid w:val="00AD5D6A"/>
    <w:rsid w:val="00AD5E51"/>
    <w:rsid w:val="00AD5F2C"/>
    <w:rsid w:val="00AD5F94"/>
    <w:rsid w:val="00AD633E"/>
    <w:rsid w:val="00AD6510"/>
    <w:rsid w:val="00AD6B5D"/>
    <w:rsid w:val="00AD6FA9"/>
    <w:rsid w:val="00AD70E1"/>
    <w:rsid w:val="00AD710C"/>
    <w:rsid w:val="00AD778D"/>
    <w:rsid w:val="00AD7AEA"/>
    <w:rsid w:val="00AD7D05"/>
    <w:rsid w:val="00AD7F82"/>
    <w:rsid w:val="00AE0049"/>
    <w:rsid w:val="00AE0080"/>
    <w:rsid w:val="00AE0125"/>
    <w:rsid w:val="00AE05E9"/>
    <w:rsid w:val="00AE09E1"/>
    <w:rsid w:val="00AE0AEE"/>
    <w:rsid w:val="00AE0BB6"/>
    <w:rsid w:val="00AE0C6B"/>
    <w:rsid w:val="00AE0C90"/>
    <w:rsid w:val="00AE0E7E"/>
    <w:rsid w:val="00AE131A"/>
    <w:rsid w:val="00AE18D0"/>
    <w:rsid w:val="00AE1A69"/>
    <w:rsid w:val="00AE1AD3"/>
    <w:rsid w:val="00AE253B"/>
    <w:rsid w:val="00AE285A"/>
    <w:rsid w:val="00AE2AC8"/>
    <w:rsid w:val="00AE2D15"/>
    <w:rsid w:val="00AE3051"/>
    <w:rsid w:val="00AE3241"/>
    <w:rsid w:val="00AE35A4"/>
    <w:rsid w:val="00AE3993"/>
    <w:rsid w:val="00AE3A5C"/>
    <w:rsid w:val="00AE3B9D"/>
    <w:rsid w:val="00AE3EFB"/>
    <w:rsid w:val="00AE3F9F"/>
    <w:rsid w:val="00AE41A0"/>
    <w:rsid w:val="00AE4257"/>
    <w:rsid w:val="00AE47CF"/>
    <w:rsid w:val="00AE49FB"/>
    <w:rsid w:val="00AE518E"/>
    <w:rsid w:val="00AE5722"/>
    <w:rsid w:val="00AE586F"/>
    <w:rsid w:val="00AE58D1"/>
    <w:rsid w:val="00AE5CA9"/>
    <w:rsid w:val="00AE5CC7"/>
    <w:rsid w:val="00AE5FE6"/>
    <w:rsid w:val="00AE6311"/>
    <w:rsid w:val="00AE639D"/>
    <w:rsid w:val="00AE63BF"/>
    <w:rsid w:val="00AE65DD"/>
    <w:rsid w:val="00AE6631"/>
    <w:rsid w:val="00AE679E"/>
    <w:rsid w:val="00AE69C4"/>
    <w:rsid w:val="00AE6AA8"/>
    <w:rsid w:val="00AE6D0D"/>
    <w:rsid w:val="00AE7020"/>
    <w:rsid w:val="00AE711F"/>
    <w:rsid w:val="00AE71BF"/>
    <w:rsid w:val="00AE723B"/>
    <w:rsid w:val="00AE73E9"/>
    <w:rsid w:val="00AE7448"/>
    <w:rsid w:val="00AE77C8"/>
    <w:rsid w:val="00AE790F"/>
    <w:rsid w:val="00AE7A1D"/>
    <w:rsid w:val="00AE7CD0"/>
    <w:rsid w:val="00AE7D9C"/>
    <w:rsid w:val="00AF00BD"/>
    <w:rsid w:val="00AF01DA"/>
    <w:rsid w:val="00AF04E7"/>
    <w:rsid w:val="00AF061D"/>
    <w:rsid w:val="00AF0996"/>
    <w:rsid w:val="00AF10CE"/>
    <w:rsid w:val="00AF13D0"/>
    <w:rsid w:val="00AF176A"/>
    <w:rsid w:val="00AF1B1B"/>
    <w:rsid w:val="00AF1BEB"/>
    <w:rsid w:val="00AF1FD1"/>
    <w:rsid w:val="00AF20BD"/>
    <w:rsid w:val="00AF21C6"/>
    <w:rsid w:val="00AF22C7"/>
    <w:rsid w:val="00AF23E5"/>
    <w:rsid w:val="00AF264D"/>
    <w:rsid w:val="00AF26AA"/>
    <w:rsid w:val="00AF2899"/>
    <w:rsid w:val="00AF29D0"/>
    <w:rsid w:val="00AF2AA9"/>
    <w:rsid w:val="00AF2F0E"/>
    <w:rsid w:val="00AF30B4"/>
    <w:rsid w:val="00AF36F7"/>
    <w:rsid w:val="00AF37AD"/>
    <w:rsid w:val="00AF3A7B"/>
    <w:rsid w:val="00AF3CE3"/>
    <w:rsid w:val="00AF3D65"/>
    <w:rsid w:val="00AF3DB4"/>
    <w:rsid w:val="00AF40EB"/>
    <w:rsid w:val="00AF468B"/>
    <w:rsid w:val="00AF480A"/>
    <w:rsid w:val="00AF4955"/>
    <w:rsid w:val="00AF4BDB"/>
    <w:rsid w:val="00AF4CA3"/>
    <w:rsid w:val="00AF50CF"/>
    <w:rsid w:val="00AF53F8"/>
    <w:rsid w:val="00AF5550"/>
    <w:rsid w:val="00AF56BE"/>
    <w:rsid w:val="00AF576E"/>
    <w:rsid w:val="00AF586B"/>
    <w:rsid w:val="00AF5D38"/>
    <w:rsid w:val="00AF5E9F"/>
    <w:rsid w:val="00AF62D4"/>
    <w:rsid w:val="00AF6908"/>
    <w:rsid w:val="00AF6925"/>
    <w:rsid w:val="00AF6CFD"/>
    <w:rsid w:val="00AF6D6B"/>
    <w:rsid w:val="00AF6F13"/>
    <w:rsid w:val="00AF77DB"/>
    <w:rsid w:val="00AF797D"/>
    <w:rsid w:val="00B00089"/>
    <w:rsid w:val="00B001EB"/>
    <w:rsid w:val="00B00337"/>
    <w:rsid w:val="00B00448"/>
    <w:rsid w:val="00B00969"/>
    <w:rsid w:val="00B00CBB"/>
    <w:rsid w:val="00B00CE2"/>
    <w:rsid w:val="00B00D73"/>
    <w:rsid w:val="00B011AA"/>
    <w:rsid w:val="00B01290"/>
    <w:rsid w:val="00B013C2"/>
    <w:rsid w:val="00B015B6"/>
    <w:rsid w:val="00B0161B"/>
    <w:rsid w:val="00B0182C"/>
    <w:rsid w:val="00B01890"/>
    <w:rsid w:val="00B01B35"/>
    <w:rsid w:val="00B02196"/>
    <w:rsid w:val="00B02653"/>
    <w:rsid w:val="00B026B6"/>
    <w:rsid w:val="00B0280B"/>
    <w:rsid w:val="00B02AFF"/>
    <w:rsid w:val="00B02C34"/>
    <w:rsid w:val="00B02CBF"/>
    <w:rsid w:val="00B02D6A"/>
    <w:rsid w:val="00B02DC6"/>
    <w:rsid w:val="00B034B7"/>
    <w:rsid w:val="00B0353A"/>
    <w:rsid w:val="00B0371D"/>
    <w:rsid w:val="00B037BE"/>
    <w:rsid w:val="00B0386B"/>
    <w:rsid w:val="00B03D82"/>
    <w:rsid w:val="00B03DE6"/>
    <w:rsid w:val="00B03FD9"/>
    <w:rsid w:val="00B0411E"/>
    <w:rsid w:val="00B04146"/>
    <w:rsid w:val="00B0422F"/>
    <w:rsid w:val="00B04231"/>
    <w:rsid w:val="00B046AC"/>
    <w:rsid w:val="00B048FF"/>
    <w:rsid w:val="00B049EE"/>
    <w:rsid w:val="00B049FC"/>
    <w:rsid w:val="00B04C7C"/>
    <w:rsid w:val="00B04D0B"/>
    <w:rsid w:val="00B0506D"/>
    <w:rsid w:val="00B053A6"/>
    <w:rsid w:val="00B05818"/>
    <w:rsid w:val="00B05CC4"/>
    <w:rsid w:val="00B05E19"/>
    <w:rsid w:val="00B0638D"/>
    <w:rsid w:val="00B064A8"/>
    <w:rsid w:val="00B06619"/>
    <w:rsid w:val="00B0670C"/>
    <w:rsid w:val="00B068BD"/>
    <w:rsid w:val="00B0695B"/>
    <w:rsid w:val="00B0701E"/>
    <w:rsid w:val="00B072F4"/>
    <w:rsid w:val="00B073B7"/>
    <w:rsid w:val="00B073F9"/>
    <w:rsid w:val="00B075E4"/>
    <w:rsid w:val="00B07603"/>
    <w:rsid w:val="00B1017E"/>
    <w:rsid w:val="00B1027D"/>
    <w:rsid w:val="00B103DF"/>
    <w:rsid w:val="00B10544"/>
    <w:rsid w:val="00B109CA"/>
    <w:rsid w:val="00B10AB0"/>
    <w:rsid w:val="00B10B53"/>
    <w:rsid w:val="00B10B78"/>
    <w:rsid w:val="00B10DA3"/>
    <w:rsid w:val="00B1114D"/>
    <w:rsid w:val="00B11451"/>
    <w:rsid w:val="00B1145F"/>
    <w:rsid w:val="00B11579"/>
    <w:rsid w:val="00B11EFD"/>
    <w:rsid w:val="00B1204C"/>
    <w:rsid w:val="00B12137"/>
    <w:rsid w:val="00B122C6"/>
    <w:rsid w:val="00B122F8"/>
    <w:rsid w:val="00B125F9"/>
    <w:rsid w:val="00B129CC"/>
    <w:rsid w:val="00B12B25"/>
    <w:rsid w:val="00B12CBA"/>
    <w:rsid w:val="00B136E0"/>
    <w:rsid w:val="00B1395B"/>
    <w:rsid w:val="00B1398E"/>
    <w:rsid w:val="00B13AE1"/>
    <w:rsid w:val="00B13D2E"/>
    <w:rsid w:val="00B143A8"/>
    <w:rsid w:val="00B14523"/>
    <w:rsid w:val="00B14569"/>
    <w:rsid w:val="00B1479F"/>
    <w:rsid w:val="00B149C1"/>
    <w:rsid w:val="00B14AD1"/>
    <w:rsid w:val="00B14AEE"/>
    <w:rsid w:val="00B14B0E"/>
    <w:rsid w:val="00B153F1"/>
    <w:rsid w:val="00B15553"/>
    <w:rsid w:val="00B15813"/>
    <w:rsid w:val="00B160D2"/>
    <w:rsid w:val="00B16165"/>
    <w:rsid w:val="00B16475"/>
    <w:rsid w:val="00B16657"/>
    <w:rsid w:val="00B16748"/>
    <w:rsid w:val="00B169C1"/>
    <w:rsid w:val="00B16C4C"/>
    <w:rsid w:val="00B16C6F"/>
    <w:rsid w:val="00B16CD5"/>
    <w:rsid w:val="00B17062"/>
    <w:rsid w:val="00B17402"/>
    <w:rsid w:val="00B1748A"/>
    <w:rsid w:val="00B174D2"/>
    <w:rsid w:val="00B175FB"/>
    <w:rsid w:val="00B178A2"/>
    <w:rsid w:val="00B17E1A"/>
    <w:rsid w:val="00B17E9A"/>
    <w:rsid w:val="00B17F0E"/>
    <w:rsid w:val="00B20062"/>
    <w:rsid w:val="00B201A8"/>
    <w:rsid w:val="00B203C0"/>
    <w:rsid w:val="00B20514"/>
    <w:rsid w:val="00B20A4A"/>
    <w:rsid w:val="00B20ABD"/>
    <w:rsid w:val="00B20FF7"/>
    <w:rsid w:val="00B2105F"/>
    <w:rsid w:val="00B210EA"/>
    <w:rsid w:val="00B21323"/>
    <w:rsid w:val="00B2132F"/>
    <w:rsid w:val="00B21702"/>
    <w:rsid w:val="00B217B2"/>
    <w:rsid w:val="00B21AA1"/>
    <w:rsid w:val="00B21AC6"/>
    <w:rsid w:val="00B21B8B"/>
    <w:rsid w:val="00B21BC1"/>
    <w:rsid w:val="00B21DC2"/>
    <w:rsid w:val="00B21E4C"/>
    <w:rsid w:val="00B22015"/>
    <w:rsid w:val="00B22074"/>
    <w:rsid w:val="00B2218C"/>
    <w:rsid w:val="00B2244B"/>
    <w:rsid w:val="00B224C6"/>
    <w:rsid w:val="00B22577"/>
    <w:rsid w:val="00B227C4"/>
    <w:rsid w:val="00B22807"/>
    <w:rsid w:val="00B22937"/>
    <w:rsid w:val="00B22946"/>
    <w:rsid w:val="00B22B35"/>
    <w:rsid w:val="00B22B93"/>
    <w:rsid w:val="00B22E14"/>
    <w:rsid w:val="00B22F44"/>
    <w:rsid w:val="00B22FFD"/>
    <w:rsid w:val="00B23102"/>
    <w:rsid w:val="00B23387"/>
    <w:rsid w:val="00B23720"/>
    <w:rsid w:val="00B23908"/>
    <w:rsid w:val="00B239EF"/>
    <w:rsid w:val="00B239F4"/>
    <w:rsid w:val="00B23CAB"/>
    <w:rsid w:val="00B2447D"/>
    <w:rsid w:val="00B24518"/>
    <w:rsid w:val="00B2494A"/>
    <w:rsid w:val="00B24AA7"/>
    <w:rsid w:val="00B24BAA"/>
    <w:rsid w:val="00B24BAB"/>
    <w:rsid w:val="00B253B9"/>
    <w:rsid w:val="00B25442"/>
    <w:rsid w:val="00B25821"/>
    <w:rsid w:val="00B258E0"/>
    <w:rsid w:val="00B2624B"/>
    <w:rsid w:val="00B26808"/>
    <w:rsid w:val="00B269F7"/>
    <w:rsid w:val="00B26AB1"/>
    <w:rsid w:val="00B26DF0"/>
    <w:rsid w:val="00B2705B"/>
    <w:rsid w:val="00B27630"/>
    <w:rsid w:val="00B27930"/>
    <w:rsid w:val="00B27B91"/>
    <w:rsid w:val="00B27CF7"/>
    <w:rsid w:val="00B27D79"/>
    <w:rsid w:val="00B27DB5"/>
    <w:rsid w:val="00B27ED4"/>
    <w:rsid w:val="00B30075"/>
    <w:rsid w:val="00B30182"/>
    <w:rsid w:val="00B30387"/>
    <w:rsid w:val="00B30459"/>
    <w:rsid w:val="00B305E3"/>
    <w:rsid w:val="00B3063B"/>
    <w:rsid w:val="00B307D5"/>
    <w:rsid w:val="00B30862"/>
    <w:rsid w:val="00B30B7D"/>
    <w:rsid w:val="00B30C82"/>
    <w:rsid w:val="00B30E9C"/>
    <w:rsid w:val="00B30F2B"/>
    <w:rsid w:val="00B31273"/>
    <w:rsid w:val="00B316D6"/>
    <w:rsid w:val="00B316FF"/>
    <w:rsid w:val="00B31703"/>
    <w:rsid w:val="00B31AE5"/>
    <w:rsid w:val="00B31B02"/>
    <w:rsid w:val="00B31BD9"/>
    <w:rsid w:val="00B31C44"/>
    <w:rsid w:val="00B31D76"/>
    <w:rsid w:val="00B31F8D"/>
    <w:rsid w:val="00B3212B"/>
    <w:rsid w:val="00B32181"/>
    <w:rsid w:val="00B321D8"/>
    <w:rsid w:val="00B32278"/>
    <w:rsid w:val="00B32406"/>
    <w:rsid w:val="00B3242A"/>
    <w:rsid w:val="00B325D9"/>
    <w:rsid w:val="00B32C8A"/>
    <w:rsid w:val="00B32D21"/>
    <w:rsid w:val="00B3314E"/>
    <w:rsid w:val="00B3324A"/>
    <w:rsid w:val="00B335E3"/>
    <w:rsid w:val="00B33755"/>
    <w:rsid w:val="00B33798"/>
    <w:rsid w:val="00B338AD"/>
    <w:rsid w:val="00B33ADA"/>
    <w:rsid w:val="00B33B55"/>
    <w:rsid w:val="00B33F6A"/>
    <w:rsid w:val="00B340F9"/>
    <w:rsid w:val="00B3434C"/>
    <w:rsid w:val="00B34703"/>
    <w:rsid w:val="00B3486B"/>
    <w:rsid w:val="00B34C5B"/>
    <w:rsid w:val="00B34E82"/>
    <w:rsid w:val="00B3500E"/>
    <w:rsid w:val="00B353E9"/>
    <w:rsid w:val="00B358E5"/>
    <w:rsid w:val="00B35AD0"/>
    <w:rsid w:val="00B35EC5"/>
    <w:rsid w:val="00B36309"/>
    <w:rsid w:val="00B36370"/>
    <w:rsid w:val="00B3655B"/>
    <w:rsid w:val="00B36805"/>
    <w:rsid w:val="00B36836"/>
    <w:rsid w:val="00B36C5B"/>
    <w:rsid w:val="00B3704C"/>
    <w:rsid w:val="00B377DB"/>
    <w:rsid w:val="00B37D73"/>
    <w:rsid w:val="00B404CD"/>
    <w:rsid w:val="00B4054C"/>
    <w:rsid w:val="00B40BC9"/>
    <w:rsid w:val="00B415FA"/>
    <w:rsid w:val="00B41BA4"/>
    <w:rsid w:val="00B41CDF"/>
    <w:rsid w:val="00B41D06"/>
    <w:rsid w:val="00B41D17"/>
    <w:rsid w:val="00B422C3"/>
    <w:rsid w:val="00B42396"/>
    <w:rsid w:val="00B42768"/>
    <w:rsid w:val="00B4293C"/>
    <w:rsid w:val="00B42A15"/>
    <w:rsid w:val="00B42B70"/>
    <w:rsid w:val="00B42C2F"/>
    <w:rsid w:val="00B438F6"/>
    <w:rsid w:val="00B43B5F"/>
    <w:rsid w:val="00B43C86"/>
    <w:rsid w:val="00B43E2E"/>
    <w:rsid w:val="00B4400D"/>
    <w:rsid w:val="00B4413F"/>
    <w:rsid w:val="00B44548"/>
    <w:rsid w:val="00B445C6"/>
    <w:rsid w:val="00B44729"/>
    <w:rsid w:val="00B4477D"/>
    <w:rsid w:val="00B44812"/>
    <w:rsid w:val="00B44A0D"/>
    <w:rsid w:val="00B44C56"/>
    <w:rsid w:val="00B44DA8"/>
    <w:rsid w:val="00B4506D"/>
    <w:rsid w:val="00B45321"/>
    <w:rsid w:val="00B4561A"/>
    <w:rsid w:val="00B4568C"/>
    <w:rsid w:val="00B456ED"/>
    <w:rsid w:val="00B456EF"/>
    <w:rsid w:val="00B45A75"/>
    <w:rsid w:val="00B45BB3"/>
    <w:rsid w:val="00B45F18"/>
    <w:rsid w:val="00B45FC4"/>
    <w:rsid w:val="00B463CB"/>
    <w:rsid w:val="00B46564"/>
    <w:rsid w:val="00B46923"/>
    <w:rsid w:val="00B46A69"/>
    <w:rsid w:val="00B46A74"/>
    <w:rsid w:val="00B4718F"/>
    <w:rsid w:val="00B479AC"/>
    <w:rsid w:val="00B47A02"/>
    <w:rsid w:val="00B47B8B"/>
    <w:rsid w:val="00B47BAB"/>
    <w:rsid w:val="00B50020"/>
    <w:rsid w:val="00B5040B"/>
    <w:rsid w:val="00B505E1"/>
    <w:rsid w:val="00B505EC"/>
    <w:rsid w:val="00B50C53"/>
    <w:rsid w:val="00B511AC"/>
    <w:rsid w:val="00B513A9"/>
    <w:rsid w:val="00B51662"/>
    <w:rsid w:val="00B517B9"/>
    <w:rsid w:val="00B51A52"/>
    <w:rsid w:val="00B51AE8"/>
    <w:rsid w:val="00B51DE1"/>
    <w:rsid w:val="00B51FD8"/>
    <w:rsid w:val="00B51FEF"/>
    <w:rsid w:val="00B5206E"/>
    <w:rsid w:val="00B5220C"/>
    <w:rsid w:val="00B52289"/>
    <w:rsid w:val="00B523E2"/>
    <w:rsid w:val="00B5263B"/>
    <w:rsid w:val="00B5267F"/>
    <w:rsid w:val="00B526BE"/>
    <w:rsid w:val="00B5283C"/>
    <w:rsid w:val="00B52A40"/>
    <w:rsid w:val="00B52A77"/>
    <w:rsid w:val="00B52D88"/>
    <w:rsid w:val="00B52E27"/>
    <w:rsid w:val="00B530D9"/>
    <w:rsid w:val="00B5328F"/>
    <w:rsid w:val="00B53431"/>
    <w:rsid w:val="00B53564"/>
    <w:rsid w:val="00B5399A"/>
    <w:rsid w:val="00B53C15"/>
    <w:rsid w:val="00B53E53"/>
    <w:rsid w:val="00B53F72"/>
    <w:rsid w:val="00B54022"/>
    <w:rsid w:val="00B542EF"/>
    <w:rsid w:val="00B54371"/>
    <w:rsid w:val="00B54528"/>
    <w:rsid w:val="00B546B0"/>
    <w:rsid w:val="00B549D7"/>
    <w:rsid w:val="00B54A2C"/>
    <w:rsid w:val="00B54BF8"/>
    <w:rsid w:val="00B54DBB"/>
    <w:rsid w:val="00B54ED3"/>
    <w:rsid w:val="00B557D9"/>
    <w:rsid w:val="00B55A14"/>
    <w:rsid w:val="00B55AC2"/>
    <w:rsid w:val="00B55AD1"/>
    <w:rsid w:val="00B55B1E"/>
    <w:rsid w:val="00B55D69"/>
    <w:rsid w:val="00B55E5B"/>
    <w:rsid w:val="00B564BC"/>
    <w:rsid w:val="00B56825"/>
    <w:rsid w:val="00B569F9"/>
    <w:rsid w:val="00B56AD6"/>
    <w:rsid w:val="00B57138"/>
    <w:rsid w:val="00B572AB"/>
    <w:rsid w:val="00B57630"/>
    <w:rsid w:val="00B5774F"/>
    <w:rsid w:val="00B57829"/>
    <w:rsid w:val="00B57A38"/>
    <w:rsid w:val="00B57BFB"/>
    <w:rsid w:val="00B57D92"/>
    <w:rsid w:val="00B57F25"/>
    <w:rsid w:val="00B57FC6"/>
    <w:rsid w:val="00B601EA"/>
    <w:rsid w:val="00B60750"/>
    <w:rsid w:val="00B6082C"/>
    <w:rsid w:val="00B60FFF"/>
    <w:rsid w:val="00B613C1"/>
    <w:rsid w:val="00B613D2"/>
    <w:rsid w:val="00B613E7"/>
    <w:rsid w:val="00B615BA"/>
    <w:rsid w:val="00B616C2"/>
    <w:rsid w:val="00B619FF"/>
    <w:rsid w:val="00B61D4E"/>
    <w:rsid w:val="00B61FC0"/>
    <w:rsid w:val="00B621D5"/>
    <w:rsid w:val="00B6253A"/>
    <w:rsid w:val="00B6259B"/>
    <w:rsid w:val="00B62926"/>
    <w:rsid w:val="00B629B6"/>
    <w:rsid w:val="00B62B06"/>
    <w:rsid w:val="00B62E1A"/>
    <w:rsid w:val="00B63415"/>
    <w:rsid w:val="00B6361F"/>
    <w:rsid w:val="00B6367A"/>
    <w:rsid w:val="00B63766"/>
    <w:rsid w:val="00B637F9"/>
    <w:rsid w:val="00B63846"/>
    <w:rsid w:val="00B63C96"/>
    <w:rsid w:val="00B63D8B"/>
    <w:rsid w:val="00B63F41"/>
    <w:rsid w:val="00B64146"/>
    <w:rsid w:val="00B64148"/>
    <w:rsid w:val="00B642DB"/>
    <w:rsid w:val="00B648B0"/>
    <w:rsid w:val="00B64BD7"/>
    <w:rsid w:val="00B6576F"/>
    <w:rsid w:val="00B65879"/>
    <w:rsid w:val="00B65C26"/>
    <w:rsid w:val="00B65EC1"/>
    <w:rsid w:val="00B66070"/>
    <w:rsid w:val="00B66231"/>
    <w:rsid w:val="00B6628D"/>
    <w:rsid w:val="00B664A1"/>
    <w:rsid w:val="00B66701"/>
    <w:rsid w:val="00B667E9"/>
    <w:rsid w:val="00B667EF"/>
    <w:rsid w:val="00B66BEB"/>
    <w:rsid w:val="00B66F3E"/>
    <w:rsid w:val="00B670E3"/>
    <w:rsid w:val="00B675DB"/>
    <w:rsid w:val="00B6792F"/>
    <w:rsid w:val="00B67A46"/>
    <w:rsid w:val="00B67AF0"/>
    <w:rsid w:val="00B67F71"/>
    <w:rsid w:val="00B67FC0"/>
    <w:rsid w:val="00B67FF0"/>
    <w:rsid w:val="00B70523"/>
    <w:rsid w:val="00B70742"/>
    <w:rsid w:val="00B70AFE"/>
    <w:rsid w:val="00B70C21"/>
    <w:rsid w:val="00B70E17"/>
    <w:rsid w:val="00B711A6"/>
    <w:rsid w:val="00B713F6"/>
    <w:rsid w:val="00B715DB"/>
    <w:rsid w:val="00B71647"/>
    <w:rsid w:val="00B7165D"/>
    <w:rsid w:val="00B71671"/>
    <w:rsid w:val="00B71761"/>
    <w:rsid w:val="00B71BCF"/>
    <w:rsid w:val="00B72058"/>
    <w:rsid w:val="00B72096"/>
    <w:rsid w:val="00B720D5"/>
    <w:rsid w:val="00B72387"/>
    <w:rsid w:val="00B7248B"/>
    <w:rsid w:val="00B72510"/>
    <w:rsid w:val="00B72540"/>
    <w:rsid w:val="00B72619"/>
    <w:rsid w:val="00B72878"/>
    <w:rsid w:val="00B729AF"/>
    <w:rsid w:val="00B72A80"/>
    <w:rsid w:val="00B72C01"/>
    <w:rsid w:val="00B72EE9"/>
    <w:rsid w:val="00B73132"/>
    <w:rsid w:val="00B73409"/>
    <w:rsid w:val="00B73C2C"/>
    <w:rsid w:val="00B73D3D"/>
    <w:rsid w:val="00B73DCD"/>
    <w:rsid w:val="00B73E33"/>
    <w:rsid w:val="00B73F5C"/>
    <w:rsid w:val="00B73FA6"/>
    <w:rsid w:val="00B74092"/>
    <w:rsid w:val="00B740AC"/>
    <w:rsid w:val="00B7422B"/>
    <w:rsid w:val="00B74393"/>
    <w:rsid w:val="00B74410"/>
    <w:rsid w:val="00B74553"/>
    <w:rsid w:val="00B746CE"/>
    <w:rsid w:val="00B747D6"/>
    <w:rsid w:val="00B74E4C"/>
    <w:rsid w:val="00B75196"/>
    <w:rsid w:val="00B75922"/>
    <w:rsid w:val="00B75BF0"/>
    <w:rsid w:val="00B75CB9"/>
    <w:rsid w:val="00B75EF5"/>
    <w:rsid w:val="00B75F9C"/>
    <w:rsid w:val="00B76041"/>
    <w:rsid w:val="00B762F2"/>
    <w:rsid w:val="00B764C8"/>
    <w:rsid w:val="00B766D1"/>
    <w:rsid w:val="00B77082"/>
    <w:rsid w:val="00B7719E"/>
    <w:rsid w:val="00B7722B"/>
    <w:rsid w:val="00B7738A"/>
    <w:rsid w:val="00B7754F"/>
    <w:rsid w:val="00B7763A"/>
    <w:rsid w:val="00B7767F"/>
    <w:rsid w:val="00B77803"/>
    <w:rsid w:val="00B7787E"/>
    <w:rsid w:val="00B80041"/>
    <w:rsid w:val="00B805FF"/>
    <w:rsid w:val="00B80696"/>
    <w:rsid w:val="00B8082F"/>
    <w:rsid w:val="00B80893"/>
    <w:rsid w:val="00B80C2A"/>
    <w:rsid w:val="00B810CF"/>
    <w:rsid w:val="00B81533"/>
    <w:rsid w:val="00B816F7"/>
    <w:rsid w:val="00B81A6A"/>
    <w:rsid w:val="00B81B68"/>
    <w:rsid w:val="00B81BFB"/>
    <w:rsid w:val="00B81FF8"/>
    <w:rsid w:val="00B822C9"/>
    <w:rsid w:val="00B82523"/>
    <w:rsid w:val="00B82568"/>
    <w:rsid w:val="00B828A1"/>
    <w:rsid w:val="00B82DB2"/>
    <w:rsid w:val="00B82FD2"/>
    <w:rsid w:val="00B8308D"/>
    <w:rsid w:val="00B83159"/>
    <w:rsid w:val="00B8317B"/>
    <w:rsid w:val="00B8318D"/>
    <w:rsid w:val="00B831F2"/>
    <w:rsid w:val="00B83C9B"/>
    <w:rsid w:val="00B847DD"/>
    <w:rsid w:val="00B848D2"/>
    <w:rsid w:val="00B84E37"/>
    <w:rsid w:val="00B84F71"/>
    <w:rsid w:val="00B85450"/>
    <w:rsid w:val="00B85AB7"/>
    <w:rsid w:val="00B85AB8"/>
    <w:rsid w:val="00B85AD4"/>
    <w:rsid w:val="00B85EFB"/>
    <w:rsid w:val="00B8653F"/>
    <w:rsid w:val="00B869D4"/>
    <w:rsid w:val="00B86AAA"/>
    <w:rsid w:val="00B8774A"/>
    <w:rsid w:val="00B87780"/>
    <w:rsid w:val="00B87A46"/>
    <w:rsid w:val="00B9024B"/>
    <w:rsid w:val="00B90577"/>
    <w:rsid w:val="00B90685"/>
    <w:rsid w:val="00B91421"/>
    <w:rsid w:val="00B916D6"/>
    <w:rsid w:val="00B9179E"/>
    <w:rsid w:val="00B91C06"/>
    <w:rsid w:val="00B91D55"/>
    <w:rsid w:val="00B921F6"/>
    <w:rsid w:val="00B922BF"/>
    <w:rsid w:val="00B9245E"/>
    <w:rsid w:val="00B92463"/>
    <w:rsid w:val="00B92A4C"/>
    <w:rsid w:val="00B92A74"/>
    <w:rsid w:val="00B92ECF"/>
    <w:rsid w:val="00B9311C"/>
    <w:rsid w:val="00B93164"/>
    <w:rsid w:val="00B932B4"/>
    <w:rsid w:val="00B93480"/>
    <w:rsid w:val="00B9388F"/>
    <w:rsid w:val="00B940A9"/>
    <w:rsid w:val="00B940F1"/>
    <w:rsid w:val="00B94213"/>
    <w:rsid w:val="00B94367"/>
    <w:rsid w:val="00B9467B"/>
    <w:rsid w:val="00B947AF"/>
    <w:rsid w:val="00B9481A"/>
    <w:rsid w:val="00B94B75"/>
    <w:rsid w:val="00B9573B"/>
    <w:rsid w:val="00B95AAF"/>
    <w:rsid w:val="00B95D11"/>
    <w:rsid w:val="00B961D3"/>
    <w:rsid w:val="00B962FA"/>
    <w:rsid w:val="00B96AA2"/>
    <w:rsid w:val="00B96BD7"/>
    <w:rsid w:val="00B96C7E"/>
    <w:rsid w:val="00B96E65"/>
    <w:rsid w:val="00B97081"/>
    <w:rsid w:val="00B971A7"/>
    <w:rsid w:val="00B9742F"/>
    <w:rsid w:val="00B976AF"/>
    <w:rsid w:val="00B97882"/>
    <w:rsid w:val="00B97983"/>
    <w:rsid w:val="00B97985"/>
    <w:rsid w:val="00B97BC0"/>
    <w:rsid w:val="00B97C83"/>
    <w:rsid w:val="00B97CB6"/>
    <w:rsid w:val="00B97E3F"/>
    <w:rsid w:val="00B97E62"/>
    <w:rsid w:val="00BA0159"/>
    <w:rsid w:val="00BA02C6"/>
    <w:rsid w:val="00BA02E4"/>
    <w:rsid w:val="00BA0328"/>
    <w:rsid w:val="00BA07C0"/>
    <w:rsid w:val="00BA0D79"/>
    <w:rsid w:val="00BA0EEA"/>
    <w:rsid w:val="00BA0F7C"/>
    <w:rsid w:val="00BA1654"/>
    <w:rsid w:val="00BA1AB7"/>
    <w:rsid w:val="00BA1CA0"/>
    <w:rsid w:val="00BA1E3C"/>
    <w:rsid w:val="00BA1E88"/>
    <w:rsid w:val="00BA1FA1"/>
    <w:rsid w:val="00BA206A"/>
    <w:rsid w:val="00BA22E3"/>
    <w:rsid w:val="00BA23DD"/>
    <w:rsid w:val="00BA254F"/>
    <w:rsid w:val="00BA2AAC"/>
    <w:rsid w:val="00BA315F"/>
    <w:rsid w:val="00BA32C0"/>
    <w:rsid w:val="00BA3471"/>
    <w:rsid w:val="00BA351E"/>
    <w:rsid w:val="00BA38F2"/>
    <w:rsid w:val="00BA3BC9"/>
    <w:rsid w:val="00BA3BF7"/>
    <w:rsid w:val="00BA3CC4"/>
    <w:rsid w:val="00BA3D7B"/>
    <w:rsid w:val="00BA4954"/>
    <w:rsid w:val="00BA4B21"/>
    <w:rsid w:val="00BA4EEF"/>
    <w:rsid w:val="00BA4F65"/>
    <w:rsid w:val="00BA5608"/>
    <w:rsid w:val="00BA576F"/>
    <w:rsid w:val="00BA5929"/>
    <w:rsid w:val="00BA5968"/>
    <w:rsid w:val="00BA5A38"/>
    <w:rsid w:val="00BA5CE0"/>
    <w:rsid w:val="00BA5D74"/>
    <w:rsid w:val="00BA5E9F"/>
    <w:rsid w:val="00BA6490"/>
    <w:rsid w:val="00BA68FF"/>
    <w:rsid w:val="00BA717E"/>
    <w:rsid w:val="00BA7206"/>
    <w:rsid w:val="00BA72A6"/>
    <w:rsid w:val="00BA739B"/>
    <w:rsid w:val="00BA77B4"/>
    <w:rsid w:val="00BA7947"/>
    <w:rsid w:val="00BA7D31"/>
    <w:rsid w:val="00BA7D5F"/>
    <w:rsid w:val="00BA7F78"/>
    <w:rsid w:val="00BA7FA0"/>
    <w:rsid w:val="00BB0077"/>
    <w:rsid w:val="00BB0703"/>
    <w:rsid w:val="00BB07C5"/>
    <w:rsid w:val="00BB07E3"/>
    <w:rsid w:val="00BB0816"/>
    <w:rsid w:val="00BB0A9D"/>
    <w:rsid w:val="00BB0FCD"/>
    <w:rsid w:val="00BB1103"/>
    <w:rsid w:val="00BB1163"/>
    <w:rsid w:val="00BB138F"/>
    <w:rsid w:val="00BB1508"/>
    <w:rsid w:val="00BB1A8C"/>
    <w:rsid w:val="00BB1B31"/>
    <w:rsid w:val="00BB1E69"/>
    <w:rsid w:val="00BB227E"/>
    <w:rsid w:val="00BB28C8"/>
    <w:rsid w:val="00BB28E8"/>
    <w:rsid w:val="00BB29C5"/>
    <w:rsid w:val="00BB2A78"/>
    <w:rsid w:val="00BB2B5A"/>
    <w:rsid w:val="00BB2BB6"/>
    <w:rsid w:val="00BB2C6D"/>
    <w:rsid w:val="00BB2D12"/>
    <w:rsid w:val="00BB2F6A"/>
    <w:rsid w:val="00BB324D"/>
    <w:rsid w:val="00BB33A6"/>
    <w:rsid w:val="00BB3738"/>
    <w:rsid w:val="00BB3C26"/>
    <w:rsid w:val="00BB3D85"/>
    <w:rsid w:val="00BB3D93"/>
    <w:rsid w:val="00BB406A"/>
    <w:rsid w:val="00BB416F"/>
    <w:rsid w:val="00BB4632"/>
    <w:rsid w:val="00BB47A3"/>
    <w:rsid w:val="00BB4C3F"/>
    <w:rsid w:val="00BB4CF2"/>
    <w:rsid w:val="00BB4E49"/>
    <w:rsid w:val="00BB4F3F"/>
    <w:rsid w:val="00BB4FD0"/>
    <w:rsid w:val="00BB5144"/>
    <w:rsid w:val="00BB523A"/>
    <w:rsid w:val="00BB5468"/>
    <w:rsid w:val="00BB551B"/>
    <w:rsid w:val="00BB554F"/>
    <w:rsid w:val="00BB5609"/>
    <w:rsid w:val="00BB5A01"/>
    <w:rsid w:val="00BB5E91"/>
    <w:rsid w:val="00BB61B6"/>
    <w:rsid w:val="00BB644D"/>
    <w:rsid w:val="00BB6917"/>
    <w:rsid w:val="00BB6EA7"/>
    <w:rsid w:val="00BB6EDD"/>
    <w:rsid w:val="00BB6F9D"/>
    <w:rsid w:val="00BB752A"/>
    <w:rsid w:val="00BB781A"/>
    <w:rsid w:val="00BB7B8B"/>
    <w:rsid w:val="00BB7E0C"/>
    <w:rsid w:val="00BC00B3"/>
    <w:rsid w:val="00BC0243"/>
    <w:rsid w:val="00BC0833"/>
    <w:rsid w:val="00BC08C9"/>
    <w:rsid w:val="00BC09AD"/>
    <w:rsid w:val="00BC0B15"/>
    <w:rsid w:val="00BC0B41"/>
    <w:rsid w:val="00BC0E16"/>
    <w:rsid w:val="00BC14C0"/>
    <w:rsid w:val="00BC1A5C"/>
    <w:rsid w:val="00BC1AF5"/>
    <w:rsid w:val="00BC1DE0"/>
    <w:rsid w:val="00BC21D2"/>
    <w:rsid w:val="00BC2230"/>
    <w:rsid w:val="00BC2B0E"/>
    <w:rsid w:val="00BC2F57"/>
    <w:rsid w:val="00BC32C5"/>
    <w:rsid w:val="00BC33F4"/>
    <w:rsid w:val="00BC371B"/>
    <w:rsid w:val="00BC3835"/>
    <w:rsid w:val="00BC3F21"/>
    <w:rsid w:val="00BC3F6F"/>
    <w:rsid w:val="00BC4180"/>
    <w:rsid w:val="00BC428C"/>
    <w:rsid w:val="00BC4522"/>
    <w:rsid w:val="00BC4B58"/>
    <w:rsid w:val="00BC4BFE"/>
    <w:rsid w:val="00BC4E47"/>
    <w:rsid w:val="00BC50BA"/>
    <w:rsid w:val="00BC537F"/>
    <w:rsid w:val="00BC57CB"/>
    <w:rsid w:val="00BC5993"/>
    <w:rsid w:val="00BC5A05"/>
    <w:rsid w:val="00BC5D39"/>
    <w:rsid w:val="00BC6045"/>
    <w:rsid w:val="00BC60D8"/>
    <w:rsid w:val="00BC6111"/>
    <w:rsid w:val="00BC6416"/>
    <w:rsid w:val="00BC6D5B"/>
    <w:rsid w:val="00BC7120"/>
    <w:rsid w:val="00BC749F"/>
    <w:rsid w:val="00BC7849"/>
    <w:rsid w:val="00BC786E"/>
    <w:rsid w:val="00BC78CE"/>
    <w:rsid w:val="00BC790C"/>
    <w:rsid w:val="00BC7C27"/>
    <w:rsid w:val="00BC7C41"/>
    <w:rsid w:val="00BC7D4B"/>
    <w:rsid w:val="00BC7F74"/>
    <w:rsid w:val="00BD0053"/>
    <w:rsid w:val="00BD017C"/>
    <w:rsid w:val="00BD02B3"/>
    <w:rsid w:val="00BD04E0"/>
    <w:rsid w:val="00BD057A"/>
    <w:rsid w:val="00BD080D"/>
    <w:rsid w:val="00BD0835"/>
    <w:rsid w:val="00BD0846"/>
    <w:rsid w:val="00BD091F"/>
    <w:rsid w:val="00BD0CA8"/>
    <w:rsid w:val="00BD1075"/>
    <w:rsid w:val="00BD1459"/>
    <w:rsid w:val="00BD1592"/>
    <w:rsid w:val="00BD1688"/>
    <w:rsid w:val="00BD19D2"/>
    <w:rsid w:val="00BD1AB8"/>
    <w:rsid w:val="00BD1B27"/>
    <w:rsid w:val="00BD1B4D"/>
    <w:rsid w:val="00BD25DD"/>
    <w:rsid w:val="00BD2912"/>
    <w:rsid w:val="00BD2B00"/>
    <w:rsid w:val="00BD2D34"/>
    <w:rsid w:val="00BD2E42"/>
    <w:rsid w:val="00BD31C9"/>
    <w:rsid w:val="00BD31DE"/>
    <w:rsid w:val="00BD34F7"/>
    <w:rsid w:val="00BD395A"/>
    <w:rsid w:val="00BD3981"/>
    <w:rsid w:val="00BD3A84"/>
    <w:rsid w:val="00BD3C47"/>
    <w:rsid w:val="00BD3D90"/>
    <w:rsid w:val="00BD40FD"/>
    <w:rsid w:val="00BD441D"/>
    <w:rsid w:val="00BD47A6"/>
    <w:rsid w:val="00BD4BFC"/>
    <w:rsid w:val="00BD4C2C"/>
    <w:rsid w:val="00BD4C8F"/>
    <w:rsid w:val="00BD512D"/>
    <w:rsid w:val="00BD53F4"/>
    <w:rsid w:val="00BD5442"/>
    <w:rsid w:val="00BD5539"/>
    <w:rsid w:val="00BD5963"/>
    <w:rsid w:val="00BD5A10"/>
    <w:rsid w:val="00BD5B29"/>
    <w:rsid w:val="00BD5C2E"/>
    <w:rsid w:val="00BD5DE9"/>
    <w:rsid w:val="00BD5EC5"/>
    <w:rsid w:val="00BD61E1"/>
    <w:rsid w:val="00BD653F"/>
    <w:rsid w:val="00BD671F"/>
    <w:rsid w:val="00BD6AF6"/>
    <w:rsid w:val="00BD6FCE"/>
    <w:rsid w:val="00BD7233"/>
    <w:rsid w:val="00BD7323"/>
    <w:rsid w:val="00BD77DB"/>
    <w:rsid w:val="00BD79B9"/>
    <w:rsid w:val="00BD7A27"/>
    <w:rsid w:val="00BD7A9F"/>
    <w:rsid w:val="00BD7D41"/>
    <w:rsid w:val="00BD7E1E"/>
    <w:rsid w:val="00BE005D"/>
    <w:rsid w:val="00BE0066"/>
    <w:rsid w:val="00BE00A0"/>
    <w:rsid w:val="00BE022D"/>
    <w:rsid w:val="00BE04DD"/>
    <w:rsid w:val="00BE0800"/>
    <w:rsid w:val="00BE0B1C"/>
    <w:rsid w:val="00BE0C1C"/>
    <w:rsid w:val="00BE0C82"/>
    <w:rsid w:val="00BE0CD7"/>
    <w:rsid w:val="00BE1011"/>
    <w:rsid w:val="00BE1040"/>
    <w:rsid w:val="00BE1128"/>
    <w:rsid w:val="00BE117E"/>
    <w:rsid w:val="00BE1582"/>
    <w:rsid w:val="00BE17AB"/>
    <w:rsid w:val="00BE1B58"/>
    <w:rsid w:val="00BE1B8D"/>
    <w:rsid w:val="00BE1E67"/>
    <w:rsid w:val="00BE1E6B"/>
    <w:rsid w:val="00BE1F9D"/>
    <w:rsid w:val="00BE1FF1"/>
    <w:rsid w:val="00BE229E"/>
    <w:rsid w:val="00BE24D9"/>
    <w:rsid w:val="00BE2E63"/>
    <w:rsid w:val="00BE3028"/>
    <w:rsid w:val="00BE31D0"/>
    <w:rsid w:val="00BE32BB"/>
    <w:rsid w:val="00BE38E7"/>
    <w:rsid w:val="00BE3B7E"/>
    <w:rsid w:val="00BE4243"/>
    <w:rsid w:val="00BE489A"/>
    <w:rsid w:val="00BE494E"/>
    <w:rsid w:val="00BE4A8D"/>
    <w:rsid w:val="00BE4AC0"/>
    <w:rsid w:val="00BE4C7C"/>
    <w:rsid w:val="00BE4EE3"/>
    <w:rsid w:val="00BE5024"/>
    <w:rsid w:val="00BE5232"/>
    <w:rsid w:val="00BE5A16"/>
    <w:rsid w:val="00BE5B02"/>
    <w:rsid w:val="00BE5D89"/>
    <w:rsid w:val="00BE614A"/>
    <w:rsid w:val="00BE665C"/>
    <w:rsid w:val="00BE671D"/>
    <w:rsid w:val="00BE7228"/>
    <w:rsid w:val="00BE7263"/>
    <w:rsid w:val="00BE72CA"/>
    <w:rsid w:val="00BE77B8"/>
    <w:rsid w:val="00BE78F6"/>
    <w:rsid w:val="00BE7941"/>
    <w:rsid w:val="00BE7AD8"/>
    <w:rsid w:val="00BE7B06"/>
    <w:rsid w:val="00BF0052"/>
    <w:rsid w:val="00BF00FD"/>
    <w:rsid w:val="00BF0153"/>
    <w:rsid w:val="00BF01A3"/>
    <w:rsid w:val="00BF02B5"/>
    <w:rsid w:val="00BF06E0"/>
    <w:rsid w:val="00BF07DF"/>
    <w:rsid w:val="00BF0CFF"/>
    <w:rsid w:val="00BF0F84"/>
    <w:rsid w:val="00BF15AE"/>
    <w:rsid w:val="00BF15C4"/>
    <w:rsid w:val="00BF1893"/>
    <w:rsid w:val="00BF1C3E"/>
    <w:rsid w:val="00BF1E03"/>
    <w:rsid w:val="00BF1F61"/>
    <w:rsid w:val="00BF1F78"/>
    <w:rsid w:val="00BF2328"/>
    <w:rsid w:val="00BF23BC"/>
    <w:rsid w:val="00BF254B"/>
    <w:rsid w:val="00BF25AE"/>
    <w:rsid w:val="00BF25B6"/>
    <w:rsid w:val="00BF25C6"/>
    <w:rsid w:val="00BF2B9F"/>
    <w:rsid w:val="00BF2DC4"/>
    <w:rsid w:val="00BF2DEE"/>
    <w:rsid w:val="00BF2E8D"/>
    <w:rsid w:val="00BF2EA9"/>
    <w:rsid w:val="00BF3180"/>
    <w:rsid w:val="00BF3478"/>
    <w:rsid w:val="00BF3558"/>
    <w:rsid w:val="00BF3966"/>
    <w:rsid w:val="00BF3CF2"/>
    <w:rsid w:val="00BF3D1A"/>
    <w:rsid w:val="00BF40A1"/>
    <w:rsid w:val="00BF4199"/>
    <w:rsid w:val="00BF452F"/>
    <w:rsid w:val="00BF4B5E"/>
    <w:rsid w:val="00BF509A"/>
    <w:rsid w:val="00BF5727"/>
    <w:rsid w:val="00BF572D"/>
    <w:rsid w:val="00BF5901"/>
    <w:rsid w:val="00BF594D"/>
    <w:rsid w:val="00BF59AF"/>
    <w:rsid w:val="00BF5A9F"/>
    <w:rsid w:val="00BF5B14"/>
    <w:rsid w:val="00BF5EE1"/>
    <w:rsid w:val="00BF624C"/>
    <w:rsid w:val="00BF6960"/>
    <w:rsid w:val="00BF6AA7"/>
    <w:rsid w:val="00BF731B"/>
    <w:rsid w:val="00BF769B"/>
    <w:rsid w:val="00BF77F6"/>
    <w:rsid w:val="00BF7870"/>
    <w:rsid w:val="00BF7A88"/>
    <w:rsid w:val="00BF7D78"/>
    <w:rsid w:val="00BF7D89"/>
    <w:rsid w:val="00C0016F"/>
    <w:rsid w:val="00C0025E"/>
    <w:rsid w:val="00C00431"/>
    <w:rsid w:val="00C0071B"/>
    <w:rsid w:val="00C00794"/>
    <w:rsid w:val="00C007EF"/>
    <w:rsid w:val="00C00DF7"/>
    <w:rsid w:val="00C01A18"/>
    <w:rsid w:val="00C01A4A"/>
    <w:rsid w:val="00C01ABC"/>
    <w:rsid w:val="00C01D02"/>
    <w:rsid w:val="00C01E2E"/>
    <w:rsid w:val="00C01E78"/>
    <w:rsid w:val="00C02234"/>
    <w:rsid w:val="00C02343"/>
    <w:rsid w:val="00C028D3"/>
    <w:rsid w:val="00C02C6F"/>
    <w:rsid w:val="00C02D88"/>
    <w:rsid w:val="00C02E6E"/>
    <w:rsid w:val="00C033F5"/>
    <w:rsid w:val="00C03445"/>
    <w:rsid w:val="00C03673"/>
    <w:rsid w:val="00C03A33"/>
    <w:rsid w:val="00C03BD9"/>
    <w:rsid w:val="00C03C99"/>
    <w:rsid w:val="00C03FCD"/>
    <w:rsid w:val="00C04258"/>
    <w:rsid w:val="00C047D4"/>
    <w:rsid w:val="00C04821"/>
    <w:rsid w:val="00C04BD5"/>
    <w:rsid w:val="00C050C2"/>
    <w:rsid w:val="00C05691"/>
    <w:rsid w:val="00C05C9D"/>
    <w:rsid w:val="00C05EF1"/>
    <w:rsid w:val="00C0611B"/>
    <w:rsid w:val="00C06137"/>
    <w:rsid w:val="00C0622B"/>
    <w:rsid w:val="00C062A9"/>
    <w:rsid w:val="00C06326"/>
    <w:rsid w:val="00C06926"/>
    <w:rsid w:val="00C0699A"/>
    <w:rsid w:val="00C06DD9"/>
    <w:rsid w:val="00C06F2A"/>
    <w:rsid w:val="00C06F4B"/>
    <w:rsid w:val="00C07212"/>
    <w:rsid w:val="00C077CA"/>
    <w:rsid w:val="00C07873"/>
    <w:rsid w:val="00C079AC"/>
    <w:rsid w:val="00C07AC9"/>
    <w:rsid w:val="00C07B66"/>
    <w:rsid w:val="00C10015"/>
    <w:rsid w:val="00C1007D"/>
    <w:rsid w:val="00C10110"/>
    <w:rsid w:val="00C10160"/>
    <w:rsid w:val="00C102A6"/>
    <w:rsid w:val="00C1046B"/>
    <w:rsid w:val="00C105C6"/>
    <w:rsid w:val="00C109D6"/>
    <w:rsid w:val="00C10AE0"/>
    <w:rsid w:val="00C10EC3"/>
    <w:rsid w:val="00C10F77"/>
    <w:rsid w:val="00C1122E"/>
    <w:rsid w:val="00C11986"/>
    <w:rsid w:val="00C11B21"/>
    <w:rsid w:val="00C11EA9"/>
    <w:rsid w:val="00C12764"/>
    <w:rsid w:val="00C12C59"/>
    <w:rsid w:val="00C12CA7"/>
    <w:rsid w:val="00C12E0B"/>
    <w:rsid w:val="00C12E15"/>
    <w:rsid w:val="00C12E32"/>
    <w:rsid w:val="00C12FE0"/>
    <w:rsid w:val="00C13170"/>
    <w:rsid w:val="00C132E5"/>
    <w:rsid w:val="00C13458"/>
    <w:rsid w:val="00C13516"/>
    <w:rsid w:val="00C13B80"/>
    <w:rsid w:val="00C13E2E"/>
    <w:rsid w:val="00C13F45"/>
    <w:rsid w:val="00C1405C"/>
    <w:rsid w:val="00C140DE"/>
    <w:rsid w:val="00C14192"/>
    <w:rsid w:val="00C143C1"/>
    <w:rsid w:val="00C1489A"/>
    <w:rsid w:val="00C14B45"/>
    <w:rsid w:val="00C150F3"/>
    <w:rsid w:val="00C15130"/>
    <w:rsid w:val="00C15285"/>
    <w:rsid w:val="00C152A2"/>
    <w:rsid w:val="00C15627"/>
    <w:rsid w:val="00C15A64"/>
    <w:rsid w:val="00C15AEA"/>
    <w:rsid w:val="00C15E47"/>
    <w:rsid w:val="00C16100"/>
    <w:rsid w:val="00C161A4"/>
    <w:rsid w:val="00C161EE"/>
    <w:rsid w:val="00C16208"/>
    <w:rsid w:val="00C1629C"/>
    <w:rsid w:val="00C167ED"/>
    <w:rsid w:val="00C16804"/>
    <w:rsid w:val="00C16864"/>
    <w:rsid w:val="00C16978"/>
    <w:rsid w:val="00C169E0"/>
    <w:rsid w:val="00C16BCE"/>
    <w:rsid w:val="00C16C42"/>
    <w:rsid w:val="00C16D1A"/>
    <w:rsid w:val="00C16E09"/>
    <w:rsid w:val="00C173B3"/>
    <w:rsid w:val="00C175FF"/>
    <w:rsid w:val="00C176B6"/>
    <w:rsid w:val="00C17713"/>
    <w:rsid w:val="00C17A03"/>
    <w:rsid w:val="00C17C48"/>
    <w:rsid w:val="00C17CFC"/>
    <w:rsid w:val="00C17E70"/>
    <w:rsid w:val="00C17F58"/>
    <w:rsid w:val="00C20367"/>
    <w:rsid w:val="00C20382"/>
    <w:rsid w:val="00C20627"/>
    <w:rsid w:val="00C2071D"/>
    <w:rsid w:val="00C20AA1"/>
    <w:rsid w:val="00C20F7D"/>
    <w:rsid w:val="00C20F83"/>
    <w:rsid w:val="00C21199"/>
    <w:rsid w:val="00C211FD"/>
    <w:rsid w:val="00C2166E"/>
    <w:rsid w:val="00C216CA"/>
    <w:rsid w:val="00C217BB"/>
    <w:rsid w:val="00C217D4"/>
    <w:rsid w:val="00C219F2"/>
    <w:rsid w:val="00C21AC5"/>
    <w:rsid w:val="00C22AF9"/>
    <w:rsid w:val="00C22B70"/>
    <w:rsid w:val="00C22D08"/>
    <w:rsid w:val="00C22DFB"/>
    <w:rsid w:val="00C2301C"/>
    <w:rsid w:val="00C23067"/>
    <w:rsid w:val="00C2355B"/>
    <w:rsid w:val="00C23650"/>
    <w:rsid w:val="00C236D8"/>
    <w:rsid w:val="00C2372E"/>
    <w:rsid w:val="00C2373D"/>
    <w:rsid w:val="00C23861"/>
    <w:rsid w:val="00C23A0A"/>
    <w:rsid w:val="00C24077"/>
    <w:rsid w:val="00C24308"/>
    <w:rsid w:val="00C243C2"/>
    <w:rsid w:val="00C24683"/>
    <w:rsid w:val="00C2488D"/>
    <w:rsid w:val="00C248EC"/>
    <w:rsid w:val="00C249F4"/>
    <w:rsid w:val="00C24A83"/>
    <w:rsid w:val="00C24DF8"/>
    <w:rsid w:val="00C25067"/>
    <w:rsid w:val="00C252B4"/>
    <w:rsid w:val="00C2530D"/>
    <w:rsid w:val="00C253EC"/>
    <w:rsid w:val="00C25423"/>
    <w:rsid w:val="00C25571"/>
    <w:rsid w:val="00C2580A"/>
    <w:rsid w:val="00C2591A"/>
    <w:rsid w:val="00C25BF0"/>
    <w:rsid w:val="00C25CE1"/>
    <w:rsid w:val="00C26303"/>
    <w:rsid w:val="00C26894"/>
    <w:rsid w:val="00C268BE"/>
    <w:rsid w:val="00C269ED"/>
    <w:rsid w:val="00C269EF"/>
    <w:rsid w:val="00C26AE7"/>
    <w:rsid w:val="00C26C22"/>
    <w:rsid w:val="00C26CE3"/>
    <w:rsid w:val="00C26D3D"/>
    <w:rsid w:val="00C26D96"/>
    <w:rsid w:val="00C26F24"/>
    <w:rsid w:val="00C27370"/>
    <w:rsid w:val="00C276D3"/>
    <w:rsid w:val="00C2778C"/>
    <w:rsid w:val="00C27DAE"/>
    <w:rsid w:val="00C30517"/>
    <w:rsid w:val="00C306A7"/>
    <w:rsid w:val="00C306B3"/>
    <w:rsid w:val="00C307C4"/>
    <w:rsid w:val="00C30840"/>
    <w:rsid w:val="00C30E34"/>
    <w:rsid w:val="00C30E7B"/>
    <w:rsid w:val="00C30F55"/>
    <w:rsid w:val="00C30FC7"/>
    <w:rsid w:val="00C313B6"/>
    <w:rsid w:val="00C31416"/>
    <w:rsid w:val="00C31475"/>
    <w:rsid w:val="00C31493"/>
    <w:rsid w:val="00C31550"/>
    <w:rsid w:val="00C315E7"/>
    <w:rsid w:val="00C32212"/>
    <w:rsid w:val="00C32428"/>
    <w:rsid w:val="00C32627"/>
    <w:rsid w:val="00C326A1"/>
    <w:rsid w:val="00C328E5"/>
    <w:rsid w:val="00C329A9"/>
    <w:rsid w:val="00C32BF6"/>
    <w:rsid w:val="00C32DC2"/>
    <w:rsid w:val="00C32DD2"/>
    <w:rsid w:val="00C32EB5"/>
    <w:rsid w:val="00C32F92"/>
    <w:rsid w:val="00C3335F"/>
    <w:rsid w:val="00C3353C"/>
    <w:rsid w:val="00C33659"/>
    <w:rsid w:val="00C33A0A"/>
    <w:rsid w:val="00C33A29"/>
    <w:rsid w:val="00C33A76"/>
    <w:rsid w:val="00C33A78"/>
    <w:rsid w:val="00C33BF2"/>
    <w:rsid w:val="00C34114"/>
    <w:rsid w:val="00C344B4"/>
    <w:rsid w:val="00C3481F"/>
    <w:rsid w:val="00C348AB"/>
    <w:rsid w:val="00C34BF5"/>
    <w:rsid w:val="00C34C85"/>
    <w:rsid w:val="00C3518E"/>
    <w:rsid w:val="00C35218"/>
    <w:rsid w:val="00C35293"/>
    <w:rsid w:val="00C355DE"/>
    <w:rsid w:val="00C356E5"/>
    <w:rsid w:val="00C3593B"/>
    <w:rsid w:val="00C35BC4"/>
    <w:rsid w:val="00C35DCF"/>
    <w:rsid w:val="00C35E32"/>
    <w:rsid w:val="00C3605A"/>
    <w:rsid w:val="00C36321"/>
    <w:rsid w:val="00C365AC"/>
    <w:rsid w:val="00C36C05"/>
    <w:rsid w:val="00C36C6A"/>
    <w:rsid w:val="00C36F36"/>
    <w:rsid w:val="00C374B5"/>
    <w:rsid w:val="00C37568"/>
    <w:rsid w:val="00C375FD"/>
    <w:rsid w:val="00C37A89"/>
    <w:rsid w:val="00C37CA7"/>
    <w:rsid w:val="00C37CCB"/>
    <w:rsid w:val="00C4020F"/>
    <w:rsid w:val="00C4035A"/>
    <w:rsid w:val="00C40423"/>
    <w:rsid w:val="00C40492"/>
    <w:rsid w:val="00C40776"/>
    <w:rsid w:val="00C408FC"/>
    <w:rsid w:val="00C40CC9"/>
    <w:rsid w:val="00C40DBF"/>
    <w:rsid w:val="00C4140D"/>
    <w:rsid w:val="00C41587"/>
    <w:rsid w:val="00C41AEA"/>
    <w:rsid w:val="00C41DF8"/>
    <w:rsid w:val="00C420D3"/>
    <w:rsid w:val="00C42A27"/>
    <w:rsid w:val="00C42BBA"/>
    <w:rsid w:val="00C42D1B"/>
    <w:rsid w:val="00C42F3F"/>
    <w:rsid w:val="00C431A7"/>
    <w:rsid w:val="00C4324F"/>
    <w:rsid w:val="00C435D7"/>
    <w:rsid w:val="00C43683"/>
    <w:rsid w:val="00C43D2A"/>
    <w:rsid w:val="00C43F6D"/>
    <w:rsid w:val="00C43FBA"/>
    <w:rsid w:val="00C444EF"/>
    <w:rsid w:val="00C447EF"/>
    <w:rsid w:val="00C449DC"/>
    <w:rsid w:val="00C44F92"/>
    <w:rsid w:val="00C450CF"/>
    <w:rsid w:val="00C458F0"/>
    <w:rsid w:val="00C45A62"/>
    <w:rsid w:val="00C45D4C"/>
    <w:rsid w:val="00C45E2D"/>
    <w:rsid w:val="00C45EDE"/>
    <w:rsid w:val="00C46156"/>
    <w:rsid w:val="00C4630A"/>
    <w:rsid w:val="00C4638B"/>
    <w:rsid w:val="00C464F9"/>
    <w:rsid w:val="00C467CD"/>
    <w:rsid w:val="00C468D5"/>
    <w:rsid w:val="00C468E1"/>
    <w:rsid w:val="00C46C3C"/>
    <w:rsid w:val="00C46D17"/>
    <w:rsid w:val="00C46EA9"/>
    <w:rsid w:val="00C46ECE"/>
    <w:rsid w:val="00C46F8A"/>
    <w:rsid w:val="00C46FDF"/>
    <w:rsid w:val="00C475C0"/>
    <w:rsid w:val="00C47680"/>
    <w:rsid w:val="00C4783C"/>
    <w:rsid w:val="00C4791E"/>
    <w:rsid w:val="00C47BD7"/>
    <w:rsid w:val="00C47C7D"/>
    <w:rsid w:val="00C47EE8"/>
    <w:rsid w:val="00C501DD"/>
    <w:rsid w:val="00C50410"/>
    <w:rsid w:val="00C507F1"/>
    <w:rsid w:val="00C507F4"/>
    <w:rsid w:val="00C50DF1"/>
    <w:rsid w:val="00C511DA"/>
    <w:rsid w:val="00C5132D"/>
    <w:rsid w:val="00C519A2"/>
    <w:rsid w:val="00C51A28"/>
    <w:rsid w:val="00C51D22"/>
    <w:rsid w:val="00C51D43"/>
    <w:rsid w:val="00C51F0C"/>
    <w:rsid w:val="00C52735"/>
    <w:rsid w:val="00C52741"/>
    <w:rsid w:val="00C527E7"/>
    <w:rsid w:val="00C528D1"/>
    <w:rsid w:val="00C5297E"/>
    <w:rsid w:val="00C52D09"/>
    <w:rsid w:val="00C52D4A"/>
    <w:rsid w:val="00C52DD7"/>
    <w:rsid w:val="00C53326"/>
    <w:rsid w:val="00C5337C"/>
    <w:rsid w:val="00C53672"/>
    <w:rsid w:val="00C53AEB"/>
    <w:rsid w:val="00C53DE4"/>
    <w:rsid w:val="00C53F9A"/>
    <w:rsid w:val="00C54966"/>
    <w:rsid w:val="00C54CF4"/>
    <w:rsid w:val="00C54E3D"/>
    <w:rsid w:val="00C54F8D"/>
    <w:rsid w:val="00C55DCD"/>
    <w:rsid w:val="00C55E1E"/>
    <w:rsid w:val="00C55F45"/>
    <w:rsid w:val="00C55FFA"/>
    <w:rsid w:val="00C565ED"/>
    <w:rsid w:val="00C5686A"/>
    <w:rsid w:val="00C56BD4"/>
    <w:rsid w:val="00C56D05"/>
    <w:rsid w:val="00C56EA2"/>
    <w:rsid w:val="00C57067"/>
    <w:rsid w:val="00C570C6"/>
    <w:rsid w:val="00C570F2"/>
    <w:rsid w:val="00C57244"/>
    <w:rsid w:val="00C57273"/>
    <w:rsid w:val="00C573AE"/>
    <w:rsid w:val="00C574BE"/>
    <w:rsid w:val="00C577A5"/>
    <w:rsid w:val="00C5788A"/>
    <w:rsid w:val="00C5791D"/>
    <w:rsid w:val="00C57A6C"/>
    <w:rsid w:val="00C57A72"/>
    <w:rsid w:val="00C57BAC"/>
    <w:rsid w:val="00C60183"/>
    <w:rsid w:val="00C602C3"/>
    <w:rsid w:val="00C602D9"/>
    <w:rsid w:val="00C60423"/>
    <w:rsid w:val="00C60518"/>
    <w:rsid w:val="00C6052B"/>
    <w:rsid w:val="00C60610"/>
    <w:rsid w:val="00C606BB"/>
    <w:rsid w:val="00C60B88"/>
    <w:rsid w:val="00C60C24"/>
    <w:rsid w:val="00C60C63"/>
    <w:rsid w:val="00C60D94"/>
    <w:rsid w:val="00C60F58"/>
    <w:rsid w:val="00C60F85"/>
    <w:rsid w:val="00C610E7"/>
    <w:rsid w:val="00C61407"/>
    <w:rsid w:val="00C615A2"/>
    <w:rsid w:val="00C616DE"/>
    <w:rsid w:val="00C61A6F"/>
    <w:rsid w:val="00C61A98"/>
    <w:rsid w:val="00C61B06"/>
    <w:rsid w:val="00C621E3"/>
    <w:rsid w:val="00C622FB"/>
    <w:rsid w:val="00C62B2C"/>
    <w:rsid w:val="00C62E3E"/>
    <w:rsid w:val="00C62F7E"/>
    <w:rsid w:val="00C63142"/>
    <w:rsid w:val="00C6329E"/>
    <w:rsid w:val="00C632CB"/>
    <w:rsid w:val="00C633AD"/>
    <w:rsid w:val="00C6344A"/>
    <w:rsid w:val="00C63504"/>
    <w:rsid w:val="00C63CCF"/>
    <w:rsid w:val="00C63D5E"/>
    <w:rsid w:val="00C63D63"/>
    <w:rsid w:val="00C63D91"/>
    <w:rsid w:val="00C64164"/>
    <w:rsid w:val="00C641A4"/>
    <w:rsid w:val="00C6477C"/>
    <w:rsid w:val="00C64937"/>
    <w:rsid w:val="00C64C13"/>
    <w:rsid w:val="00C64E2E"/>
    <w:rsid w:val="00C654A3"/>
    <w:rsid w:val="00C657BC"/>
    <w:rsid w:val="00C65A1B"/>
    <w:rsid w:val="00C65D77"/>
    <w:rsid w:val="00C65FE8"/>
    <w:rsid w:val="00C661A5"/>
    <w:rsid w:val="00C662C7"/>
    <w:rsid w:val="00C668D2"/>
    <w:rsid w:val="00C66AFF"/>
    <w:rsid w:val="00C66B92"/>
    <w:rsid w:val="00C66C5A"/>
    <w:rsid w:val="00C67948"/>
    <w:rsid w:val="00C67C36"/>
    <w:rsid w:val="00C67D3F"/>
    <w:rsid w:val="00C67E0E"/>
    <w:rsid w:val="00C67E69"/>
    <w:rsid w:val="00C67EB8"/>
    <w:rsid w:val="00C704B8"/>
    <w:rsid w:val="00C70565"/>
    <w:rsid w:val="00C707CC"/>
    <w:rsid w:val="00C70808"/>
    <w:rsid w:val="00C70837"/>
    <w:rsid w:val="00C70A97"/>
    <w:rsid w:val="00C70DD6"/>
    <w:rsid w:val="00C70F07"/>
    <w:rsid w:val="00C711E2"/>
    <w:rsid w:val="00C71217"/>
    <w:rsid w:val="00C7145A"/>
    <w:rsid w:val="00C715D5"/>
    <w:rsid w:val="00C717A1"/>
    <w:rsid w:val="00C71C1F"/>
    <w:rsid w:val="00C71F86"/>
    <w:rsid w:val="00C720F4"/>
    <w:rsid w:val="00C72220"/>
    <w:rsid w:val="00C725FD"/>
    <w:rsid w:val="00C726AC"/>
    <w:rsid w:val="00C72D2B"/>
    <w:rsid w:val="00C72E6D"/>
    <w:rsid w:val="00C72E90"/>
    <w:rsid w:val="00C7309E"/>
    <w:rsid w:val="00C73171"/>
    <w:rsid w:val="00C731F3"/>
    <w:rsid w:val="00C73265"/>
    <w:rsid w:val="00C734C4"/>
    <w:rsid w:val="00C7392C"/>
    <w:rsid w:val="00C73A04"/>
    <w:rsid w:val="00C73FA5"/>
    <w:rsid w:val="00C73FB7"/>
    <w:rsid w:val="00C7434F"/>
    <w:rsid w:val="00C74397"/>
    <w:rsid w:val="00C7458F"/>
    <w:rsid w:val="00C745E0"/>
    <w:rsid w:val="00C746C2"/>
    <w:rsid w:val="00C748D7"/>
    <w:rsid w:val="00C74A13"/>
    <w:rsid w:val="00C74B3A"/>
    <w:rsid w:val="00C74B77"/>
    <w:rsid w:val="00C74FFD"/>
    <w:rsid w:val="00C7500B"/>
    <w:rsid w:val="00C75156"/>
    <w:rsid w:val="00C7541B"/>
    <w:rsid w:val="00C75457"/>
    <w:rsid w:val="00C75803"/>
    <w:rsid w:val="00C75823"/>
    <w:rsid w:val="00C75B64"/>
    <w:rsid w:val="00C75D12"/>
    <w:rsid w:val="00C760A3"/>
    <w:rsid w:val="00C763F1"/>
    <w:rsid w:val="00C7646F"/>
    <w:rsid w:val="00C7663C"/>
    <w:rsid w:val="00C7673B"/>
    <w:rsid w:val="00C76789"/>
    <w:rsid w:val="00C767BA"/>
    <w:rsid w:val="00C76A39"/>
    <w:rsid w:val="00C76ABB"/>
    <w:rsid w:val="00C76B06"/>
    <w:rsid w:val="00C76D40"/>
    <w:rsid w:val="00C76F04"/>
    <w:rsid w:val="00C771BE"/>
    <w:rsid w:val="00C77432"/>
    <w:rsid w:val="00C77460"/>
    <w:rsid w:val="00C774F2"/>
    <w:rsid w:val="00C77547"/>
    <w:rsid w:val="00C77D55"/>
    <w:rsid w:val="00C77D85"/>
    <w:rsid w:val="00C80A22"/>
    <w:rsid w:val="00C80D98"/>
    <w:rsid w:val="00C81017"/>
    <w:rsid w:val="00C81195"/>
    <w:rsid w:val="00C81581"/>
    <w:rsid w:val="00C81B00"/>
    <w:rsid w:val="00C81DAB"/>
    <w:rsid w:val="00C81DDA"/>
    <w:rsid w:val="00C81F47"/>
    <w:rsid w:val="00C81FF3"/>
    <w:rsid w:val="00C82277"/>
    <w:rsid w:val="00C82459"/>
    <w:rsid w:val="00C82515"/>
    <w:rsid w:val="00C8281E"/>
    <w:rsid w:val="00C82A00"/>
    <w:rsid w:val="00C82B93"/>
    <w:rsid w:val="00C82D79"/>
    <w:rsid w:val="00C82F44"/>
    <w:rsid w:val="00C82F5A"/>
    <w:rsid w:val="00C83240"/>
    <w:rsid w:val="00C832D8"/>
    <w:rsid w:val="00C832FF"/>
    <w:rsid w:val="00C8344E"/>
    <w:rsid w:val="00C83547"/>
    <w:rsid w:val="00C83561"/>
    <w:rsid w:val="00C83E39"/>
    <w:rsid w:val="00C83F29"/>
    <w:rsid w:val="00C8404C"/>
    <w:rsid w:val="00C84063"/>
    <w:rsid w:val="00C84314"/>
    <w:rsid w:val="00C843AE"/>
    <w:rsid w:val="00C8445B"/>
    <w:rsid w:val="00C84802"/>
    <w:rsid w:val="00C84B71"/>
    <w:rsid w:val="00C851B9"/>
    <w:rsid w:val="00C854E0"/>
    <w:rsid w:val="00C8555C"/>
    <w:rsid w:val="00C85782"/>
    <w:rsid w:val="00C85A64"/>
    <w:rsid w:val="00C85B81"/>
    <w:rsid w:val="00C85B96"/>
    <w:rsid w:val="00C85C80"/>
    <w:rsid w:val="00C85E28"/>
    <w:rsid w:val="00C86124"/>
    <w:rsid w:val="00C86169"/>
    <w:rsid w:val="00C865D1"/>
    <w:rsid w:val="00C868BC"/>
    <w:rsid w:val="00C86968"/>
    <w:rsid w:val="00C86F45"/>
    <w:rsid w:val="00C87276"/>
    <w:rsid w:val="00C87407"/>
    <w:rsid w:val="00C874AB"/>
    <w:rsid w:val="00C877CD"/>
    <w:rsid w:val="00C87C89"/>
    <w:rsid w:val="00C87D10"/>
    <w:rsid w:val="00C87F05"/>
    <w:rsid w:val="00C9079F"/>
    <w:rsid w:val="00C90858"/>
    <w:rsid w:val="00C909FF"/>
    <w:rsid w:val="00C90CB8"/>
    <w:rsid w:val="00C90D91"/>
    <w:rsid w:val="00C91161"/>
    <w:rsid w:val="00C91273"/>
    <w:rsid w:val="00C9134A"/>
    <w:rsid w:val="00C91473"/>
    <w:rsid w:val="00C915B6"/>
    <w:rsid w:val="00C91603"/>
    <w:rsid w:val="00C917B9"/>
    <w:rsid w:val="00C91904"/>
    <w:rsid w:val="00C9191E"/>
    <w:rsid w:val="00C91A02"/>
    <w:rsid w:val="00C91B51"/>
    <w:rsid w:val="00C91BA6"/>
    <w:rsid w:val="00C91E29"/>
    <w:rsid w:val="00C91FA0"/>
    <w:rsid w:val="00C92046"/>
    <w:rsid w:val="00C9213F"/>
    <w:rsid w:val="00C92391"/>
    <w:rsid w:val="00C92626"/>
    <w:rsid w:val="00C92C84"/>
    <w:rsid w:val="00C92CA5"/>
    <w:rsid w:val="00C92F14"/>
    <w:rsid w:val="00C9357F"/>
    <w:rsid w:val="00C9373C"/>
    <w:rsid w:val="00C93785"/>
    <w:rsid w:val="00C93923"/>
    <w:rsid w:val="00C93B9B"/>
    <w:rsid w:val="00C93CF0"/>
    <w:rsid w:val="00C93E19"/>
    <w:rsid w:val="00C94403"/>
    <w:rsid w:val="00C94A04"/>
    <w:rsid w:val="00C94C4C"/>
    <w:rsid w:val="00C94E54"/>
    <w:rsid w:val="00C94EF9"/>
    <w:rsid w:val="00C94F2D"/>
    <w:rsid w:val="00C951B7"/>
    <w:rsid w:val="00C951F7"/>
    <w:rsid w:val="00C954C9"/>
    <w:rsid w:val="00C956FF"/>
    <w:rsid w:val="00C95C66"/>
    <w:rsid w:val="00C9601D"/>
    <w:rsid w:val="00C9607D"/>
    <w:rsid w:val="00C96300"/>
    <w:rsid w:val="00C963A2"/>
    <w:rsid w:val="00C965BD"/>
    <w:rsid w:val="00C96988"/>
    <w:rsid w:val="00C969E3"/>
    <w:rsid w:val="00C96B1F"/>
    <w:rsid w:val="00C96DF7"/>
    <w:rsid w:val="00C96F8F"/>
    <w:rsid w:val="00C97056"/>
    <w:rsid w:val="00C973D3"/>
    <w:rsid w:val="00C97528"/>
    <w:rsid w:val="00C976C9"/>
    <w:rsid w:val="00C978E6"/>
    <w:rsid w:val="00C9796D"/>
    <w:rsid w:val="00CA0193"/>
    <w:rsid w:val="00CA0880"/>
    <w:rsid w:val="00CA0A22"/>
    <w:rsid w:val="00CA0C0D"/>
    <w:rsid w:val="00CA0CBF"/>
    <w:rsid w:val="00CA12FC"/>
    <w:rsid w:val="00CA13FA"/>
    <w:rsid w:val="00CA1603"/>
    <w:rsid w:val="00CA17D2"/>
    <w:rsid w:val="00CA1C4E"/>
    <w:rsid w:val="00CA1D8B"/>
    <w:rsid w:val="00CA1EB7"/>
    <w:rsid w:val="00CA1F13"/>
    <w:rsid w:val="00CA210C"/>
    <w:rsid w:val="00CA2194"/>
    <w:rsid w:val="00CA2282"/>
    <w:rsid w:val="00CA2633"/>
    <w:rsid w:val="00CA2818"/>
    <w:rsid w:val="00CA293B"/>
    <w:rsid w:val="00CA2F19"/>
    <w:rsid w:val="00CA3086"/>
    <w:rsid w:val="00CA3432"/>
    <w:rsid w:val="00CA367A"/>
    <w:rsid w:val="00CA3A9F"/>
    <w:rsid w:val="00CA3AAA"/>
    <w:rsid w:val="00CA3B1A"/>
    <w:rsid w:val="00CA3D70"/>
    <w:rsid w:val="00CA4027"/>
    <w:rsid w:val="00CA418C"/>
    <w:rsid w:val="00CA4628"/>
    <w:rsid w:val="00CA471A"/>
    <w:rsid w:val="00CA47E5"/>
    <w:rsid w:val="00CA489F"/>
    <w:rsid w:val="00CA493E"/>
    <w:rsid w:val="00CA4F50"/>
    <w:rsid w:val="00CA559B"/>
    <w:rsid w:val="00CA568B"/>
    <w:rsid w:val="00CA5905"/>
    <w:rsid w:val="00CA5B85"/>
    <w:rsid w:val="00CA5DDA"/>
    <w:rsid w:val="00CA67E3"/>
    <w:rsid w:val="00CA6812"/>
    <w:rsid w:val="00CA6B6D"/>
    <w:rsid w:val="00CA6D32"/>
    <w:rsid w:val="00CA6D39"/>
    <w:rsid w:val="00CA6FAF"/>
    <w:rsid w:val="00CA7020"/>
    <w:rsid w:val="00CA7506"/>
    <w:rsid w:val="00CA775C"/>
    <w:rsid w:val="00CA78B2"/>
    <w:rsid w:val="00CA79E9"/>
    <w:rsid w:val="00CA7C33"/>
    <w:rsid w:val="00CB044C"/>
    <w:rsid w:val="00CB0593"/>
    <w:rsid w:val="00CB09C5"/>
    <w:rsid w:val="00CB0FB4"/>
    <w:rsid w:val="00CB1036"/>
    <w:rsid w:val="00CB1251"/>
    <w:rsid w:val="00CB1443"/>
    <w:rsid w:val="00CB1477"/>
    <w:rsid w:val="00CB1726"/>
    <w:rsid w:val="00CB1750"/>
    <w:rsid w:val="00CB179A"/>
    <w:rsid w:val="00CB1841"/>
    <w:rsid w:val="00CB1878"/>
    <w:rsid w:val="00CB18AA"/>
    <w:rsid w:val="00CB1A0D"/>
    <w:rsid w:val="00CB1FD2"/>
    <w:rsid w:val="00CB200B"/>
    <w:rsid w:val="00CB2937"/>
    <w:rsid w:val="00CB2C22"/>
    <w:rsid w:val="00CB2CEB"/>
    <w:rsid w:val="00CB37D2"/>
    <w:rsid w:val="00CB39C6"/>
    <w:rsid w:val="00CB4214"/>
    <w:rsid w:val="00CB50E8"/>
    <w:rsid w:val="00CB521D"/>
    <w:rsid w:val="00CB5E5A"/>
    <w:rsid w:val="00CB612E"/>
    <w:rsid w:val="00CB61F0"/>
    <w:rsid w:val="00CB65BA"/>
    <w:rsid w:val="00CB660C"/>
    <w:rsid w:val="00CB6700"/>
    <w:rsid w:val="00CB6786"/>
    <w:rsid w:val="00CB6803"/>
    <w:rsid w:val="00CB69A2"/>
    <w:rsid w:val="00CB6BA5"/>
    <w:rsid w:val="00CB6BD6"/>
    <w:rsid w:val="00CB6CEE"/>
    <w:rsid w:val="00CB6E7E"/>
    <w:rsid w:val="00CB6FBB"/>
    <w:rsid w:val="00CB72CF"/>
    <w:rsid w:val="00CB7403"/>
    <w:rsid w:val="00CB7593"/>
    <w:rsid w:val="00CB7595"/>
    <w:rsid w:val="00CB7B06"/>
    <w:rsid w:val="00CB7D91"/>
    <w:rsid w:val="00CB7ED5"/>
    <w:rsid w:val="00CB7FD8"/>
    <w:rsid w:val="00CC00FF"/>
    <w:rsid w:val="00CC03D3"/>
    <w:rsid w:val="00CC03DC"/>
    <w:rsid w:val="00CC04DE"/>
    <w:rsid w:val="00CC06C8"/>
    <w:rsid w:val="00CC0789"/>
    <w:rsid w:val="00CC07DF"/>
    <w:rsid w:val="00CC0B4E"/>
    <w:rsid w:val="00CC15CA"/>
    <w:rsid w:val="00CC15F5"/>
    <w:rsid w:val="00CC1920"/>
    <w:rsid w:val="00CC19CA"/>
    <w:rsid w:val="00CC1ABA"/>
    <w:rsid w:val="00CC1B63"/>
    <w:rsid w:val="00CC1C44"/>
    <w:rsid w:val="00CC1F58"/>
    <w:rsid w:val="00CC1FB6"/>
    <w:rsid w:val="00CC2171"/>
    <w:rsid w:val="00CC28B5"/>
    <w:rsid w:val="00CC2AA9"/>
    <w:rsid w:val="00CC2B97"/>
    <w:rsid w:val="00CC2F99"/>
    <w:rsid w:val="00CC30E9"/>
    <w:rsid w:val="00CC3104"/>
    <w:rsid w:val="00CC31C0"/>
    <w:rsid w:val="00CC34EE"/>
    <w:rsid w:val="00CC3BFC"/>
    <w:rsid w:val="00CC3C1F"/>
    <w:rsid w:val="00CC3CAA"/>
    <w:rsid w:val="00CC3F92"/>
    <w:rsid w:val="00CC4014"/>
    <w:rsid w:val="00CC4432"/>
    <w:rsid w:val="00CC4938"/>
    <w:rsid w:val="00CC4CC9"/>
    <w:rsid w:val="00CC4F13"/>
    <w:rsid w:val="00CC4F99"/>
    <w:rsid w:val="00CC51FA"/>
    <w:rsid w:val="00CC52C6"/>
    <w:rsid w:val="00CC5399"/>
    <w:rsid w:val="00CC54F6"/>
    <w:rsid w:val="00CC55E0"/>
    <w:rsid w:val="00CC5734"/>
    <w:rsid w:val="00CC5A67"/>
    <w:rsid w:val="00CC5A7D"/>
    <w:rsid w:val="00CC5A84"/>
    <w:rsid w:val="00CC5B7D"/>
    <w:rsid w:val="00CC5C90"/>
    <w:rsid w:val="00CC6121"/>
    <w:rsid w:val="00CC61FE"/>
    <w:rsid w:val="00CC7589"/>
    <w:rsid w:val="00CC75ED"/>
    <w:rsid w:val="00CC782D"/>
    <w:rsid w:val="00CC78FF"/>
    <w:rsid w:val="00CC79FF"/>
    <w:rsid w:val="00CC7BCD"/>
    <w:rsid w:val="00CC7DC8"/>
    <w:rsid w:val="00CC7E0C"/>
    <w:rsid w:val="00CC7EA8"/>
    <w:rsid w:val="00CC7F53"/>
    <w:rsid w:val="00CD0098"/>
    <w:rsid w:val="00CD04D7"/>
    <w:rsid w:val="00CD0505"/>
    <w:rsid w:val="00CD07E4"/>
    <w:rsid w:val="00CD0946"/>
    <w:rsid w:val="00CD0B0F"/>
    <w:rsid w:val="00CD1008"/>
    <w:rsid w:val="00CD10B7"/>
    <w:rsid w:val="00CD1584"/>
    <w:rsid w:val="00CD195D"/>
    <w:rsid w:val="00CD19E5"/>
    <w:rsid w:val="00CD19E9"/>
    <w:rsid w:val="00CD1B3D"/>
    <w:rsid w:val="00CD2030"/>
    <w:rsid w:val="00CD2099"/>
    <w:rsid w:val="00CD2321"/>
    <w:rsid w:val="00CD2793"/>
    <w:rsid w:val="00CD2B11"/>
    <w:rsid w:val="00CD2BCC"/>
    <w:rsid w:val="00CD3845"/>
    <w:rsid w:val="00CD3B4D"/>
    <w:rsid w:val="00CD3C76"/>
    <w:rsid w:val="00CD3DB7"/>
    <w:rsid w:val="00CD3DD6"/>
    <w:rsid w:val="00CD4165"/>
    <w:rsid w:val="00CD46A1"/>
    <w:rsid w:val="00CD47A6"/>
    <w:rsid w:val="00CD4935"/>
    <w:rsid w:val="00CD4B9A"/>
    <w:rsid w:val="00CD53E5"/>
    <w:rsid w:val="00CD545B"/>
    <w:rsid w:val="00CD5804"/>
    <w:rsid w:val="00CD583C"/>
    <w:rsid w:val="00CD5961"/>
    <w:rsid w:val="00CD5A84"/>
    <w:rsid w:val="00CD5D67"/>
    <w:rsid w:val="00CD65DA"/>
    <w:rsid w:val="00CD67AF"/>
    <w:rsid w:val="00CD6A4E"/>
    <w:rsid w:val="00CD6CB5"/>
    <w:rsid w:val="00CD732D"/>
    <w:rsid w:val="00CD73EB"/>
    <w:rsid w:val="00CD758D"/>
    <w:rsid w:val="00CD7811"/>
    <w:rsid w:val="00CD788C"/>
    <w:rsid w:val="00CD7CC1"/>
    <w:rsid w:val="00CE01C0"/>
    <w:rsid w:val="00CE027B"/>
    <w:rsid w:val="00CE0303"/>
    <w:rsid w:val="00CE0DA9"/>
    <w:rsid w:val="00CE0E14"/>
    <w:rsid w:val="00CE1090"/>
    <w:rsid w:val="00CE11A2"/>
    <w:rsid w:val="00CE13BB"/>
    <w:rsid w:val="00CE1C99"/>
    <w:rsid w:val="00CE231F"/>
    <w:rsid w:val="00CE23A5"/>
    <w:rsid w:val="00CE26C8"/>
    <w:rsid w:val="00CE2A79"/>
    <w:rsid w:val="00CE2BC5"/>
    <w:rsid w:val="00CE2E63"/>
    <w:rsid w:val="00CE2E85"/>
    <w:rsid w:val="00CE369A"/>
    <w:rsid w:val="00CE3749"/>
    <w:rsid w:val="00CE37CC"/>
    <w:rsid w:val="00CE3D3E"/>
    <w:rsid w:val="00CE3EED"/>
    <w:rsid w:val="00CE4043"/>
    <w:rsid w:val="00CE40D1"/>
    <w:rsid w:val="00CE41AA"/>
    <w:rsid w:val="00CE4514"/>
    <w:rsid w:val="00CE49F7"/>
    <w:rsid w:val="00CE4E85"/>
    <w:rsid w:val="00CE4F57"/>
    <w:rsid w:val="00CE5033"/>
    <w:rsid w:val="00CE50E6"/>
    <w:rsid w:val="00CE5312"/>
    <w:rsid w:val="00CE54B2"/>
    <w:rsid w:val="00CE574C"/>
    <w:rsid w:val="00CE58DC"/>
    <w:rsid w:val="00CE5E18"/>
    <w:rsid w:val="00CE5E24"/>
    <w:rsid w:val="00CE5E27"/>
    <w:rsid w:val="00CE60D5"/>
    <w:rsid w:val="00CE6650"/>
    <w:rsid w:val="00CE6B2C"/>
    <w:rsid w:val="00CE6B5A"/>
    <w:rsid w:val="00CE6C40"/>
    <w:rsid w:val="00CE6C86"/>
    <w:rsid w:val="00CE6D4B"/>
    <w:rsid w:val="00CE6EFB"/>
    <w:rsid w:val="00CE70A0"/>
    <w:rsid w:val="00CE7528"/>
    <w:rsid w:val="00CE769E"/>
    <w:rsid w:val="00CE77AE"/>
    <w:rsid w:val="00CE7C30"/>
    <w:rsid w:val="00CE7EBA"/>
    <w:rsid w:val="00CF0166"/>
    <w:rsid w:val="00CF076B"/>
    <w:rsid w:val="00CF07DD"/>
    <w:rsid w:val="00CF0AAE"/>
    <w:rsid w:val="00CF11FB"/>
    <w:rsid w:val="00CF1434"/>
    <w:rsid w:val="00CF14F4"/>
    <w:rsid w:val="00CF151B"/>
    <w:rsid w:val="00CF19F4"/>
    <w:rsid w:val="00CF1C62"/>
    <w:rsid w:val="00CF2136"/>
    <w:rsid w:val="00CF21DE"/>
    <w:rsid w:val="00CF2309"/>
    <w:rsid w:val="00CF280A"/>
    <w:rsid w:val="00CF29C1"/>
    <w:rsid w:val="00CF2CA9"/>
    <w:rsid w:val="00CF2E75"/>
    <w:rsid w:val="00CF3062"/>
    <w:rsid w:val="00CF349B"/>
    <w:rsid w:val="00CF3667"/>
    <w:rsid w:val="00CF3900"/>
    <w:rsid w:val="00CF39AC"/>
    <w:rsid w:val="00CF3E5A"/>
    <w:rsid w:val="00CF3FAC"/>
    <w:rsid w:val="00CF4133"/>
    <w:rsid w:val="00CF4228"/>
    <w:rsid w:val="00CF43D2"/>
    <w:rsid w:val="00CF462C"/>
    <w:rsid w:val="00CF47F9"/>
    <w:rsid w:val="00CF4985"/>
    <w:rsid w:val="00CF4B20"/>
    <w:rsid w:val="00CF4F2D"/>
    <w:rsid w:val="00CF5109"/>
    <w:rsid w:val="00CF51CC"/>
    <w:rsid w:val="00CF59D5"/>
    <w:rsid w:val="00CF5B09"/>
    <w:rsid w:val="00CF5C85"/>
    <w:rsid w:val="00CF627B"/>
    <w:rsid w:val="00CF62C0"/>
    <w:rsid w:val="00CF64EE"/>
    <w:rsid w:val="00CF6668"/>
    <w:rsid w:val="00CF6A50"/>
    <w:rsid w:val="00CF6A54"/>
    <w:rsid w:val="00CF6ADC"/>
    <w:rsid w:val="00CF6B58"/>
    <w:rsid w:val="00CF6C7B"/>
    <w:rsid w:val="00CF6C92"/>
    <w:rsid w:val="00CF6FA5"/>
    <w:rsid w:val="00CF7306"/>
    <w:rsid w:val="00CF77D4"/>
    <w:rsid w:val="00CF77DC"/>
    <w:rsid w:val="00CF785E"/>
    <w:rsid w:val="00CF79D3"/>
    <w:rsid w:val="00CF79EF"/>
    <w:rsid w:val="00CF7B39"/>
    <w:rsid w:val="00CF7B57"/>
    <w:rsid w:val="00CF7D42"/>
    <w:rsid w:val="00D002BB"/>
    <w:rsid w:val="00D00498"/>
    <w:rsid w:val="00D005AA"/>
    <w:rsid w:val="00D00618"/>
    <w:rsid w:val="00D007C8"/>
    <w:rsid w:val="00D00964"/>
    <w:rsid w:val="00D00A5A"/>
    <w:rsid w:val="00D00A77"/>
    <w:rsid w:val="00D00AF8"/>
    <w:rsid w:val="00D00C40"/>
    <w:rsid w:val="00D00D5D"/>
    <w:rsid w:val="00D00D8F"/>
    <w:rsid w:val="00D00EAF"/>
    <w:rsid w:val="00D00EBB"/>
    <w:rsid w:val="00D00F4F"/>
    <w:rsid w:val="00D011DC"/>
    <w:rsid w:val="00D0148E"/>
    <w:rsid w:val="00D015CA"/>
    <w:rsid w:val="00D01713"/>
    <w:rsid w:val="00D019CF"/>
    <w:rsid w:val="00D01A01"/>
    <w:rsid w:val="00D01AE4"/>
    <w:rsid w:val="00D01B80"/>
    <w:rsid w:val="00D01D79"/>
    <w:rsid w:val="00D01E30"/>
    <w:rsid w:val="00D01E85"/>
    <w:rsid w:val="00D01EBD"/>
    <w:rsid w:val="00D0210B"/>
    <w:rsid w:val="00D0232F"/>
    <w:rsid w:val="00D024AD"/>
    <w:rsid w:val="00D024C3"/>
    <w:rsid w:val="00D02561"/>
    <w:rsid w:val="00D02F5C"/>
    <w:rsid w:val="00D03420"/>
    <w:rsid w:val="00D034CC"/>
    <w:rsid w:val="00D03531"/>
    <w:rsid w:val="00D0363F"/>
    <w:rsid w:val="00D03AE1"/>
    <w:rsid w:val="00D03DA9"/>
    <w:rsid w:val="00D03E96"/>
    <w:rsid w:val="00D043D4"/>
    <w:rsid w:val="00D043ED"/>
    <w:rsid w:val="00D04843"/>
    <w:rsid w:val="00D048F9"/>
    <w:rsid w:val="00D04CBA"/>
    <w:rsid w:val="00D04EB9"/>
    <w:rsid w:val="00D0508F"/>
    <w:rsid w:val="00D050D1"/>
    <w:rsid w:val="00D05999"/>
    <w:rsid w:val="00D059D3"/>
    <w:rsid w:val="00D05B7E"/>
    <w:rsid w:val="00D05C50"/>
    <w:rsid w:val="00D0644B"/>
    <w:rsid w:val="00D064BE"/>
    <w:rsid w:val="00D064DA"/>
    <w:rsid w:val="00D067B7"/>
    <w:rsid w:val="00D068CD"/>
    <w:rsid w:val="00D069FF"/>
    <w:rsid w:val="00D06A27"/>
    <w:rsid w:val="00D06BE3"/>
    <w:rsid w:val="00D06D55"/>
    <w:rsid w:val="00D0709E"/>
    <w:rsid w:val="00D0785D"/>
    <w:rsid w:val="00D079B4"/>
    <w:rsid w:val="00D07E2B"/>
    <w:rsid w:val="00D10067"/>
    <w:rsid w:val="00D1065F"/>
    <w:rsid w:val="00D1077E"/>
    <w:rsid w:val="00D107F5"/>
    <w:rsid w:val="00D1081D"/>
    <w:rsid w:val="00D10858"/>
    <w:rsid w:val="00D10938"/>
    <w:rsid w:val="00D10985"/>
    <w:rsid w:val="00D10FFD"/>
    <w:rsid w:val="00D11404"/>
    <w:rsid w:val="00D11D7D"/>
    <w:rsid w:val="00D11DC9"/>
    <w:rsid w:val="00D11E37"/>
    <w:rsid w:val="00D11F37"/>
    <w:rsid w:val="00D12338"/>
    <w:rsid w:val="00D1263E"/>
    <w:rsid w:val="00D128D5"/>
    <w:rsid w:val="00D12A0A"/>
    <w:rsid w:val="00D12B13"/>
    <w:rsid w:val="00D12DB0"/>
    <w:rsid w:val="00D12E2C"/>
    <w:rsid w:val="00D12F9E"/>
    <w:rsid w:val="00D1324D"/>
    <w:rsid w:val="00D13344"/>
    <w:rsid w:val="00D13385"/>
    <w:rsid w:val="00D134E3"/>
    <w:rsid w:val="00D13669"/>
    <w:rsid w:val="00D1399C"/>
    <w:rsid w:val="00D139F3"/>
    <w:rsid w:val="00D13B71"/>
    <w:rsid w:val="00D13C4F"/>
    <w:rsid w:val="00D13E54"/>
    <w:rsid w:val="00D13FB1"/>
    <w:rsid w:val="00D140AC"/>
    <w:rsid w:val="00D1422C"/>
    <w:rsid w:val="00D143BA"/>
    <w:rsid w:val="00D146C5"/>
    <w:rsid w:val="00D1499D"/>
    <w:rsid w:val="00D14BFE"/>
    <w:rsid w:val="00D15016"/>
    <w:rsid w:val="00D150D6"/>
    <w:rsid w:val="00D1555E"/>
    <w:rsid w:val="00D15AF8"/>
    <w:rsid w:val="00D15B6C"/>
    <w:rsid w:val="00D15DB3"/>
    <w:rsid w:val="00D15F97"/>
    <w:rsid w:val="00D163F0"/>
    <w:rsid w:val="00D16B9F"/>
    <w:rsid w:val="00D16BCC"/>
    <w:rsid w:val="00D16C84"/>
    <w:rsid w:val="00D172D3"/>
    <w:rsid w:val="00D174BB"/>
    <w:rsid w:val="00D174D6"/>
    <w:rsid w:val="00D17804"/>
    <w:rsid w:val="00D178E1"/>
    <w:rsid w:val="00D178EA"/>
    <w:rsid w:val="00D1799E"/>
    <w:rsid w:val="00D17B23"/>
    <w:rsid w:val="00D17BAA"/>
    <w:rsid w:val="00D17C9D"/>
    <w:rsid w:val="00D17F3D"/>
    <w:rsid w:val="00D202C2"/>
    <w:rsid w:val="00D20731"/>
    <w:rsid w:val="00D20A1A"/>
    <w:rsid w:val="00D20C25"/>
    <w:rsid w:val="00D20D88"/>
    <w:rsid w:val="00D20E3B"/>
    <w:rsid w:val="00D2118D"/>
    <w:rsid w:val="00D21388"/>
    <w:rsid w:val="00D21AA7"/>
    <w:rsid w:val="00D21DEF"/>
    <w:rsid w:val="00D21F24"/>
    <w:rsid w:val="00D22911"/>
    <w:rsid w:val="00D2296D"/>
    <w:rsid w:val="00D22A47"/>
    <w:rsid w:val="00D22AE2"/>
    <w:rsid w:val="00D22B0B"/>
    <w:rsid w:val="00D22C1A"/>
    <w:rsid w:val="00D22D5F"/>
    <w:rsid w:val="00D22E4A"/>
    <w:rsid w:val="00D22FAB"/>
    <w:rsid w:val="00D233F2"/>
    <w:rsid w:val="00D2383F"/>
    <w:rsid w:val="00D23AF1"/>
    <w:rsid w:val="00D24204"/>
    <w:rsid w:val="00D24449"/>
    <w:rsid w:val="00D245B0"/>
    <w:rsid w:val="00D24754"/>
    <w:rsid w:val="00D24C4C"/>
    <w:rsid w:val="00D24E17"/>
    <w:rsid w:val="00D252E2"/>
    <w:rsid w:val="00D2550F"/>
    <w:rsid w:val="00D25659"/>
    <w:rsid w:val="00D25781"/>
    <w:rsid w:val="00D25D35"/>
    <w:rsid w:val="00D2602E"/>
    <w:rsid w:val="00D2677F"/>
    <w:rsid w:val="00D26DBE"/>
    <w:rsid w:val="00D26F2B"/>
    <w:rsid w:val="00D2707A"/>
    <w:rsid w:val="00D272BF"/>
    <w:rsid w:val="00D272CC"/>
    <w:rsid w:val="00D27993"/>
    <w:rsid w:val="00D27B98"/>
    <w:rsid w:val="00D27CB3"/>
    <w:rsid w:val="00D27CED"/>
    <w:rsid w:val="00D27FEF"/>
    <w:rsid w:val="00D3010E"/>
    <w:rsid w:val="00D30183"/>
    <w:rsid w:val="00D3065B"/>
    <w:rsid w:val="00D308B2"/>
    <w:rsid w:val="00D3093B"/>
    <w:rsid w:val="00D30C39"/>
    <w:rsid w:val="00D30C66"/>
    <w:rsid w:val="00D30D91"/>
    <w:rsid w:val="00D30DC8"/>
    <w:rsid w:val="00D314A4"/>
    <w:rsid w:val="00D317A1"/>
    <w:rsid w:val="00D31CAF"/>
    <w:rsid w:val="00D31FD1"/>
    <w:rsid w:val="00D322E0"/>
    <w:rsid w:val="00D323A8"/>
    <w:rsid w:val="00D3268F"/>
    <w:rsid w:val="00D327B6"/>
    <w:rsid w:val="00D328B5"/>
    <w:rsid w:val="00D32F49"/>
    <w:rsid w:val="00D331CC"/>
    <w:rsid w:val="00D3348A"/>
    <w:rsid w:val="00D3362D"/>
    <w:rsid w:val="00D336EA"/>
    <w:rsid w:val="00D33DA0"/>
    <w:rsid w:val="00D33E6E"/>
    <w:rsid w:val="00D34733"/>
    <w:rsid w:val="00D34746"/>
    <w:rsid w:val="00D347A1"/>
    <w:rsid w:val="00D3497A"/>
    <w:rsid w:val="00D34A5E"/>
    <w:rsid w:val="00D34AA3"/>
    <w:rsid w:val="00D34FAA"/>
    <w:rsid w:val="00D35079"/>
    <w:rsid w:val="00D3519E"/>
    <w:rsid w:val="00D35344"/>
    <w:rsid w:val="00D359BB"/>
    <w:rsid w:val="00D35C3E"/>
    <w:rsid w:val="00D35E5C"/>
    <w:rsid w:val="00D36149"/>
    <w:rsid w:val="00D363FA"/>
    <w:rsid w:val="00D36A35"/>
    <w:rsid w:val="00D36D4E"/>
    <w:rsid w:val="00D36DCF"/>
    <w:rsid w:val="00D370B5"/>
    <w:rsid w:val="00D3719F"/>
    <w:rsid w:val="00D371B7"/>
    <w:rsid w:val="00D372E5"/>
    <w:rsid w:val="00D3758D"/>
    <w:rsid w:val="00D375ED"/>
    <w:rsid w:val="00D37994"/>
    <w:rsid w:val="00D37E6A"/>
    <w:rsid w:val="00D40035"/>
    <w:rsid w:val="00D405E5"/>
    <w:rsid w:val="00D407A6"/>
    <w:rsid w:val="00D40B98"/>
    <w:rsid w:val="00D40DD3"/>
    <w:rsid w:val="00D40ED8"/>
    <w:rsid w:val="00D4100D"/>
    <w:rsid w:val="00D41264"/>
    <w:rsid w:val="00D414FC"/>
    <w:rsid w:val="00D41568"/>
    <w:rsid w:val="00D4161D"/>
    <w:rsid w:val="00D417F4"/>
    <w:rsid w:val="00D418D6"/>
    <w:rsid w:val="00D41BE2"/>
    <w:rsid w:val="00D41C77"/>
    <w:rsid w:val="00D4219C"/>
    <w:rsid w:val="00D424E9"/>
    <w:rsid w:val="00D42594"/>
    <w:rsid w:val="00D42B20"/>
    <w:rsid w:val="00D42F21"/>
    <w:rsid w:val="00D4329B"/>
    <w:rsid w:val="00D4381A"/>
    <w:rsid w:val="00D43856"/>
    <w:rsid w:val="00D43994"/>
    <w:rsid w:val="00D43A82"/>
    <w:rsid w:val="00D43B1A"/>
    <w:rsid w:val="00D43F8B"/>
    <w:rsid w:val="00D43FDC"/>
    <w:rsid w:val="00D44476"/>
    <w:rsid w:val="00D44BDA"/>
    <w:rsid w:val="00D44CB7"/>
    <w:rsid w:val="00D44DE1"/>
    <w:rsid w:val="00D4501A"/>
    <w:rsid w:val="00D450A3"/>
    <w:rsid w:val="00D4522E"/>
    <w:rsid w:val="00D45363"/>
    <w:rsid w:val="00D45512"/>
    <w:rsid w:val="00D4553C"/>
    <w:rsid w:val="00D455E2"/>
    <w:rsid w:val="00D45655"/>
    <w:rsid w:val="00D456EB"/>
    <w:rsid w:val="00D45789"/>
    <w:rsid w:val="00D45BB1"/>
    <w:rsid w:val="00D45D2D"/>
    <w:rsid w:val="00D45F3F"/>
    <w:rsid w:val="00D460D2"/>
    <w:rsid w:val="00D461F5"/>
    <w:rsid w:val="00D466EF"/>
    <w:rsid w:val="00D46934"/>
    <w:rsid w:val="00D469E1"/>
    <w:rsid w:val="00D46AF0"/>
    <w:rsid w:val="00D46B3E"/>
    <w:rsid w:val="00D46CB8"/>
    <w:rsid w:val="00D479CD"/>
    <w:rsid w:val="00D47B4F"/>
    <w:rsid w:val="00D47E7B"/>
    <w:rsid w:val="00D500A2"/>
    <w:rsid w:val="00D5019B"/>
    <w:rsid w:val="00D50550"/>
    <w:rsid w:val="00D505E8"/>
    <w:rsid w:val="00D508AA"/>
    <w:rsid w:val="00D50A40"/>
    <w:rsid w:val="00D50B3B"/>
    <w:rsid w:val="00D51392"/>
    <w:rsid w:val="00D51575"/>
    <w:rsid w:val="00D515F0"/>
    <w:rsid w:val="00D5168B"/>
    <w:rsid w:val="00D516C0"/>
    <w:rsid w:val="00D5173A"/>
    <w:rsid w:val="00D5199B"/>
    <w:rsid w:val="00D51A76"/>
    <w:rsid w:val="00D51AE4"/>
    <w:rsid w:val="00D52026"/>
    <w:rsid w:val="00D522BB"/>
    <w:rsid w:val="00D524C8"/>
    <w:rsid w:val="00D52618"/>
    <w:rsid w:val="00D52661"/>
    <w:rsid w:val="00D52781"/>
    <w:rsid w:val="00D52978"/>
    <w:rsid w:val="00D52AEF"/>
    <w:rsid w:val="00D52CB0"/>
    <w:rsid w:val="00D52E4F"/>
    <w:rsid w:val="00D52E56"/>
    <w:rsid w:val="00D52E72"/>
    <w:rsid w:val="00D53B6E"/>
    <w:rsid w:val="00D53CDD"/>
    <w:rsid w:val="00D543C2"/>
    <w:rsid w:val="00D544F0"/>
    <w:rsid w:val="00D5454E"/>
    <w:rsid w:val="00D54779"/>
    <w:rsid w:val="00D54995"/>
    <w:rsid w:val="00D549D1"/>
    <w:rsid w:val="00D54F57"/>
    <w:rsid w:val="00D55336"/>
    <w:rsid w:val="00D555BA"/>
    <w:rsid w:val="00D555FD"/>
    <w:rsid w:val="00D55603"/>
    <w:rsid w:val="00D55957"/>
    <w:rsid w:val="00D559AA"/>
    <w:rsid w:val="00D55A7A"/>
    <w:rsid w:val="00D55C4E"/>
    <w:rsid w:val="00D55F9A"/>
    <w:rsid w:val="00D56028"/>
    <w:rsid w:val="00D56184"/>
    <w:rsid w:val="00D56311"/>
    <w:rsid w:val="00D56352"/>
    <w:rsid w:val="00D563E3"/>
    <w:rsid w:val="00D56556"/>
    <w:rsid w:val="00D56644"/>
    <w:rsid w:val="00D56710"/>
    <w:rsid w:val="00D569C4"/>
    <w:rsid w:val="00D57173"/>
    <w:rsid w:val="00D571AB"/>
    <w:rsid w:val="00D573E2"/>
    <w:rsid w:val="00D577F7"/>
    <w:rsid w:val="00D57970"/>
    <w:rsid w:val="00D57C8F"/>
    <w:rsid w:val="00D600F8"/>
    <w:rsid w:val="00D60518"/>
    <w:rsid w:val="00D606A2"/>
    <w:rsid w:val="00D6085E"/>
    <w:rsid w:val="00D609D2"/>
    <w:rsid w:val="00D60A41"/>
    <w:rsid w:val="00D60A7B"/>
    <w:rsid w:val="00D60A87"/>
    <w:rsid w:val="00D60C14"/>
    <w:rsid w:val="00D60E79"/>
    <w:rsid w:val="00D6106B"/>
    <w:rsid w:val="00D61969"/>
    <w:rsid w:val="00D61DE2"/>
    <w:rsid w:val="00D61E7E"/>
    <w:rsid w:val="00D620BD"/>
    <w:rsid w:val="00D6227A"/>
    <w:rsid w:val="00D62384"/>
    <w:rsid w:val="00D6257B"/>
    <w:rsid w:val="00D62727"/>
    <w:rsid w:val="00D6272D"/>
    <w:rsid w:val="00D628EF"/>
    <w:rsid w:val="00D62918"/>
    <w:rsid w:val="00D62B76"/>
    <w:rsid w:val="00D62CE8"/>
    <w:rsid w:val="00D62DAE"/>
    <w:rsid w:val="00D62F6F"/>
    <w:rsid w:val="00D631EB"/>
    <w:rsid w:val="00D6359B"/>
    <w:rsid w:val="00D63658"/>
    <w:rsid w:val="00D6394E"/>
    <w:rsid w:val="00D64243"/>
    <w:rsid w:val="00D642E4"/>
    <w:rsid w:val="00D6489D"/>
    <w:rsid w:val="00D64F48"/>
    <w:rsid w:val="00D64F64"/>
    <w:rsid w:val="00D64F8F"/>
    <w:rsid w:val="00D6525A"/>
    <w:rsid w:val="00D6562A"/>
    <w:rsid w:val="00D656EB"/>
    <w:rsid w:val="00D6580D"/>
    <w:rsid w:val="00D65927"/>
    <w:rsid w:val="00D6592E"/>
    <w:rsid w:val="00D659BD"/>
    <w:rsid w:val="00D65B5E"/>
    <w:rsid w:val="00D65C9C"/>
    <w:rsid w:val="00D65F91"/>
    <w:rsid w:val="00D66490"/>
    <w:rsid w:val="00D666D4"/>
    <w:rsid w:val="00D66814"/>
    <w:rsid w:val="00D668F2"/>
    <w:rsid w:val="00D66AE0"/>
    <w:rsid w:val="00D66B3E"/>
    <w:rsid w:val="00D66B7C"/>
    <w:rsid w:val="00D66BC0"/>
    <w:rsid w:val="00D66F84"/>
    <w:rsid w:val="00D670F2"/>
    <w:rsid w:val="00D671DF"/>
    <w:rsid w:val="00D675F5"/>
    <w:rsid w:val="00D67A14"/>
    <w:rsid w:val="00D701A1"/>
    <w:rsid w:val="00D7022F"/>
    <w:rsid w:val="00D70292"/>
    <w:rsid w:val="00D7036E"/>
    <w:rsid w:val="00D70890"/>
    <w:rsid w:val="00D70B23"/>
    <w:rsid w:val="00D70B35"/>
    <w:rsid w:val="00D71064"/>
    <w:rsid w:val="00D712A2"/>
    <w:rsid w:val="00D716FB"/>
    <w:rsid w:val="00D71998"/>
    <w:rsid w:val="00D71B2E"/>
    <w:rsid w:val="00D71CB0"/>
    <w:rsid w:val="00D71D3F"/>
    <w:rsid w:val="00D7206C"/>
    <w:rsid w:val="00D72188"/>
    <w:rsid w:val="00D72299"/>
    <w:rsid w:val="00D72418"/>
    <w:rsid w:val="00D728F4"/>
    <w:rsid w:val="00D72969"/>
    <w:rsid w:val="00D72B1B"/>
    <w:rsid w:val="00D72FC8"/>
    <w:rsid w:val="00D73144"/>
    <w:rsid w:val="00D7392D"/>
    <w:rsid w:val="00D73BBF"/>
    <w:rsid w:val="00D73CFC"/>
    <w:rsid w:val="00D73D24"/>
    <w:rsid w:val="00D73E10"/>
    <w:rsid w:val="00D74060"/>
    <w:rsid w:val="00D7423B"/>
    <w:rsid w:val="00D74627"/>
    <w:rsid w:val="00D7473B"/>
    <w:rsid w:val="00D74781"/>
    <w:rsid w:val="00D74B07"/>
    <w:rsid w:val="00D74EAB"/>
    <w:rsid w:val="00D74FF4"/>
    <w:rsid w:val="00D7576F"/>
    <w:rsid w:val="00D75917"/>
    <w:rsid w:val="00D75954"/>
    <w:rsid w:val="00D7595D"/>
    <w:rsid w:val="00D760C3"/>
    <w:rsid w:val="00D760DD"/>
    <w:rsid w:val="00D76107"/>
    <w:rsid w:val="00D76134"/>
    <w:rsid w:val="00D7627C"/>
    <w:rsid w:val="00D765B1"/>
    <w:rsid w:val="00D76764"/>
    <w:rsid w:val="00D76769"/>
    <w:rsid w:val="00D76811"/>
    <w:rsid w:val="00D76879"/>
    <w:rsid w:val="00D7692A"/>
    <w:rsid w:val="00D76A80"/>
    <w:rsid w:val="00D76AFE"/>
    <w:rsid w:val="00D76CF3"/>
    <w:rsid w:val="00D76EE0"/>
    <w:rsid w:val="00D77170"/>
    <w:rsid w:val="00D77253"/>
    <w:rsid w:val="00D77748"/>
    <w:rsid w:val="00D777DC"/>
    <w:rsid w:val="00D778D6"/>
    <w:rsid w:val="00D779AD"/>
    <w:rsid w:val="00D77A18"/>
    <w:rsid w:val="00D77A4F"/>
    <w:rsid w:val="00D77B9C"/>
    <w:rsid w:val="00D77DAC"/>
    <w:rsid w:val="00D77F91"/>
    <w:rsid w:val="00D80010"/>
    <w:rsid w:val="00D80114"/>
    <w:rsid w:val="00D803C6"/>
    <w:rsid w:val="00D8046B"/>
    <w:rsid w:val="00D8047E"/>
    <w:rsid w:val="00D804DE"/>
    <w:rsid w:val="00D80621"/>
    <w:rsid w:val="00D80890"/>
    <w:rsid w:val="00D80A73"/>
    <w:rsid w:val="00D80CF5"/>
    <w:rsid w:val="00D80DE7"/>
    <w:rsid w:val="00D810AC"/>
    <w:rsid w:val="00D812BF"/>
    <w:rsid w:val="00D81442"/>
    <w:rsid w:val="00D81477"/>
    <w:rsid w:val="00D814C8"/>
    <w:rsid w:val="00D81587"/>
    <w:rsid w:val="00D815F5"/>
    <w:rsid w:val="00D81930"/>
    <w:rsid w:val="00D819A5"/>
    <w:rsid w:val="00D81B0D"/>
    <w:rsid w:val="00D81B6A"/>
    <w:rsid w:val="00D81F2A"/>
    <w:rsid w:val="00D81FB5"/>
    <w:rsid w:val="00D8238F"/>
    <w:rsid w:val="00D82934"/>
    <w:rsid w:val="00D82C76"/>
    <w:rsid w:val="00D82CC1"/>
    <w:rsid w:val="00D8344E"/>
    <w:rsid w:val="00D835FB"/>
    <w:rsid w:val="00D837AE"/>
    <w:rsid w:val="00D83852"/>
    <w:rsid w:val="00D83BC2"/>
    <w:rsid w:val="00D83CF6"/>
    <w:rsid w:val="00D83F28"/>
    <w:rsid w:val="00D8469A"/>
    <w:rsid w:val="00D84A71"/>
    <w:rsid w:val="00D84BD6"/>
    <w:rsid w:val="00D8507B"/>
    <w:rsid w:val="00D8538A"/>
    <w:rsid w:val="00D85510"/>
    <w:rsid w:val="00D85579"/>
    <w:rsid w:val="00D85624"/>
    <w:rsid w:val="00D85B7B"/>
    <w:rsid w:val="00D85CB7"/>
    <w:rsid w:val="00D85E3E"/>
    <w:rsid w:val="00D85EDB"/>
    <w:rsid w:val="00D86199"/>
    <w:rsid w:val="00D867A4"/>
    <w:rsid w:val="00D8680C"/>
    <w:rsid w:val="00D8687E"/>
    <w:rsid w:val="00D86961"/>
    <w:rsid w:val="00D86E1F"/>
    <w:rsid w:val="00D86F0D"/>
    <w:rsid w:val="00D870EC"/>
    <w:rsid w:val="00D87110"/>
    <w:rsid w:val="00D872BA"/>
    <w:rsid w:val="00D875F5"/>
    <w:rsid w:val="00D87772"/>
    <w:rsid w:val="00D87799"/>
    <w:rsid w:val="00D87841"/>
    <w:rsid w:val="00D87D4B"/>
    <w:rsid w:val="00D87EDB"/>
    <w:rsid w:val="00D900FA"/>
    <w:rsid w:val="00D901EA"/>
    <w:rsid w:val="00D90509"/>
    <w:rsid w:val="00D90586"/>
    <w:rsid w:val="00D90A5C"/>
    <w:rsid w:val="00D90B5E"/>
    <w:rsid w:val="00D90C15"/>
    <w:rsid w:val="00D90E89"/>
    <w:rsid w:val="00D911A8"/>
    <w:rsid w:val="00D911AF"/>
    <w:rsid w:val="00D913FB"/>
    <w:rsid w:val="00D91A6A"/>
    <w:rsid w:val="00D91CCC"/>
    <w:rsid w:val="00D91D29"/>
    <w:rsid w:val="00D91E3C"/>
    <w:rsid w:val="00D91F08"/>
    <w:rsid w:val="00D92040"/>
    <w:rsid w:val="00D92201"/>
    <w:rsid w:val="00D925D4"/>
    <w:rsid w:val="00D929A9"/>
    <w:rsid w:val="00D92A1E"/>
    <w:rsid w:val="00D92DF5"/>
    <w:rsid w:val="00D931B5"/>
    <w:rsid w:val="00D94279"/>
    <w:rsid w:val="00D943C4"/>
    <w:rsid w:val="00D9444C"/>
    <w:rsid w:val="00D94494"/>
    <w:rsid w:val="00D94530"/>
    <w:rsid w:val="00D9469A"/>
    <w:rsid w:val="00D94718"/>
    <w:rsid w:val="00D949DB"/>
    <w:rsid w:val="00D94C52"/>
    <w:rsid w:val="00D94EA6"/>
    <w:rsid w:val="00D95158"/>
    <w:rsid w:val="00D955AE"/>
    <w:rsid w:val="00D95633"/>
    <w:rsid w:val="00D95AFF"/>
    <w:rsid w:val="00D95B6D"/>
    <w:rsid w:val="00D95B92"/>
    <w:rsid w:val="00D95D8A"/>
    <w:rsid w:val="00D95E82"/>
    <w:rsid w:val="00D960C1"/>
    <w:rsid w:val="00D96277"/>
    <w:rsid w:val="00D96369"/>
    <w:rsid w:val="00D965D9"/>
    <w:rsid w:val="00D9680E"/>
    <w:rsid w:val="00D96972"/>
    <w:rsid w:val="00D96BE9"/>
    <w:rsid w:val="00D972CB"/>
    <w:rsid w:val="00D97526"/>
    <w:rsid w:val="00D9775F"/>
    <w:rsid w:val="00D97945"/>
    <w:rsid w:val="00D97A58"/>
    <w:rsid w:val="00D97CE1"/>
    <w:rsid w:val="00D97E77"/>
    <w:rsid w:val="00DA004C"/>
    <w:rsid w:val="00DA02BD"/>
    <w:rsid w:val="00DA070A"/>
    <w:rsid w:val="00DA07A2"/>
    <w:rsid w:val="00DA0A3D"/>
    <w:rsid w:val="00DA0FF4"/>
    <w:rsid w:val="00DA111F"/>
    <w:rsid w:val="00DA145B"/>
    <w:rsid w:val="00DA15B6"/>
    <w:rsid w:val="00DA160A"/>
    <w:rsid w:val="00DA1747"/>
    <w:rsid w:val="00DA17E0"/>
    <w:rsid w:val="00DA1A9A"/>
    <w:rsid w:val="00DA1B0E"/>
    <w:rsid w:val="00DA1D8A"/>
    <w:rsid w:val="00DA1E2E"/>
    <w:rsid w:val="00DA250F"/>
    <w:rsid w:val="00DA28C8"/>
    <w:rsid w:val="00DA2ABE"/>
    <w:rsid w:val="00DA2E16"/>
    <w:rsid w:val="00DA2E22"/>
    <w:rsid w:val="00DA348D"/>
    <w:rsid w:val="00DA3670"/>
    <w:rsid w:val="00DA3E7B"/>
    <w:rsid w:val="00DA4218"/>
    <w:rsid w:val="00DA4343"/>
    <w:rsid w:val="00DA440A"/>
    <w:rsid w:val="00DA472A"/>
    <w:rsid w:val="00DA4A03"/>
    <w:rsid w:val="00DA4A6C"/>
    <w:rsid w:val="00DA4C04"/>
    <w:rsid w:val="00DA4DBF"/>
    <w:rsid w:val="00DA4EBF"/>
    <w:rsid w:val="00DA502F"/>
    <w:rsid w:val="00DA503A"/>
    <w:rsid w:val="00DA51B9"/>
    <w:rsid w:val="00DA5862"/>
    <w:rsid w:val="00DA59DD"/>
    <w:rsid w:val="00DA5DE3"/>
    <w:rsid w:val="00DA5E33"/>
    <w:rsid w:val="00DA607B"/>
    <w:rsid w:val="00DA6F4E"/>
    <w:rsid w:val="00DA74F0"/>
    <w:rsid w:val="00DA76A7"/>
    <w:rsid w:val="00DA7E03"/>
    <w:rsid w:val="00DA7E13"/>
    <w:rsid w:val="00DA7EBB"/>
    <w:rsid w:val="00DB0347"/>
    <w:rsid w:val="00DB04F0"/>
    <w:rsid w:val="00DB051A"/>
    <w:rsid w:val="00DB05B8"/>
    <w:rsid w:val="00DB0674"/>
    <w:rsid w:val="00DB06A1"/>
    <w:rsid w:val="00DB088D"/>
    <w:rsid w:val="00DB09EB"/>
    <w:rsid w:val="00DB0A87"/>
    <w:rsid w:val="00DB0A8B"/>
    <w:rsid w:val="00DB0AA2"/>
    <w:rsid w:val="00DB1036"/>
    <w:rsid w:val="00DB1378"/>
    <w:rsid w:val="00DB1433"/>
    <w:rsid w:val="00DB1435"/>
    <w:rsid w:val="00DB1A57"/>
    <w:rsid w:val="00DB1A8A"/>
    <w:rsid w:val="00DB2093"/>
    <w:rsid w:val="00DB22B8"/>
    <w:rsid w:val="00DB24A3"/>
    <w:rsid w:val="00DB25AD"/>
    <w:rsid w:val="00DB2F67"/>
    <w:rsid w:val="00DB3007"/>
    <w:rsid w:val="00DB30A2"/>
    <w:rsid w:val="00DB32EF"/>
    <w:rsid w:val="00DB360E"/>
    <w:rsid w:val="00DB36C0"/>
    <w:rsid w:val="00DB3714"/>
    <w:rsid w:val="00DB37DB"/>
    <w:rsid w:val="00DB3A5E"/>
    <w:rsid w:val="00DB3A67"/>
    <w:rsid w:val="00DB3F9D"/>
    <w:rsid w:val="00DB3FB9"/>
    <w:rsid w:val="00DB4117"/>
    <w:rsid w:val="00DB42C5"/>
    <w:rsid w:val="00DB4477"/>
    <w:rsid w:val="00DB4486"/>
    <w:rsid w:val="00DB44B2"/>
    <w:rsid w:val="00DB48D8"/>
    <w:rsid w:val="00DB4A52"/>
    <w:rsid w:val="00DB4D00"/>
    <w:rsid w:val="00DB4F9B"/>
    <w:rsid w:val="00DB5186"/>
    <w:rsid w:val="00DB52E8"/>
    <w:rsid w:val="00DB56C3"/>
    <w:rsid w:val="00DB574D"/>
    <w:rsid w:val="00DB5764"/>
    <w:rsid w:val="00DB5A84"/>
    <w:rsid w:val="00DB60A1"/>
    <w:rsid w:val="00DB611A"/>
    <w:rsid w:val="00DB6429"/>
    <w:rsid w:val="00DB6540"/>
    <w:rsid w:val="00DB6A2B"/>
    <w:rsid w:val="00DB6E3E"/>
    <w:rsid w:val="00DB6F3E"/>
    <w:rsid w:val="00DB6F61"/>
    <w:rsid w:val="00DB7047"/>
    <w:rsid w:val="00DB7618"/>
    <w:rsid w:val="00DB7844"/>
    <w:rsid w:val="00DB7910"/>
    <w:rsid w:val="00DB7E29"/>
    <w:rsid w:val="00DB7E49"/>
    <w:rsid w:val="00DC0339"/>
    <w:rsid w:val="00DC042F"/>
    <w:rsid w:val="00DC0B47"/>
    <w:rsid w:val="00DC0CDD"/>
    <w:rsid w:val="00DC11C1"/>
    <w:rsid w:val="00DC12CF"/>
    <w:rsid w:val="00DC12F6"/>
    <w:rsid w:val="00DC14AE"/>
    <w:rsid w:val="00DC155B"/>
    <w:rsid w:val="00DC15C1"/>
    <w:rsid w:val="00DC19BB"/>
    <w:rsid w:val="00DC1BB3"/>
    <w:rsid w:val="00DC1DC8"/>
    <w:rsid w:val="00DC1FA6"/>
    <w:rsid w:val="00DC2031"/>
    <w:rsid w:val="00DC2336"/>
    <w:rsid w:val="00DC25B0"/>
    <w:rsid w:val="00DC2C64"/>
    <w:rsid w:val="00DC2CC0"/>
    <w:rsid w:val="00DC342F"/>
    <w:rsid w:val="00DC368A"/>
    <w:rsid w:val="00DC3897"/>
    <w:rsid w:val="00DC397D"/>
    <w:rsid w:val="00DC3AE5"/>
    <w:rsid w:val="00DC3D64"/>
    <w:rsid w:val="00DC3F07"/>
    <w:rsid w:val="00DC41C1"/>
    <w:rsid w:val="00DC430D"/>
    <w:rsid w:val="00DC447A"/>
    <w:rsid w:val="00DC454B"/>
    <w:rsid w:val="00DC4CB8"/>
    <w:rsid w:val="00DC4E9C"/>
    <w:rsid w:val="00DC5119"/>
    <w:rsid w:val="00DC53BA"/>
    <w:rsid w:val="00DC54E2"/>
    <w:rsid w:val="00DC55BF"/>
    <w:rsid w:val="00DC5F91"/>
    <w:rsid w:val="00DC6285"/>
    <w:rsid w:val="00DC63A6"/>
    <w:rsid w:val="00DC651A"/>
    <w:rsid w:val="00DC6B4D"/>
    <w:rsid w:val="00DC6C23"/>
    <w:rsid w:val="00DC71FB"/>
    <w:rsid w:val="00DC73BE"/>
    <w:rsid w:val="00DC74A5"/>
    <w:rsid w:val="00DC7658"/>
    <w:rsid w:val="00DC7721"/>
    <w:rsid w:val="00DC795C"/>
    <w:rsid w:val="00DC7988"/>
    <w:rsid w:val="00DC7A0D"/>
    <w:rsid w:val="00DC7A83"/>
    <w:rsid w:val="00DC7F73"/>
    <w:rsid w:val="00DD07B2"/>
    <w:rsid w:val="00DD0AA1"/>
    <w:rsid w:val="00DD0BBF"/>
    <w:rsid w:val="00DD0BF5"/>
    <w:rsid w:val="00DD0BF9"/>
    <w:rsid w:val="00DD0E22"/>
    <w:rsid w:val="00DD0EE7"/>
    <w:rsid w:val="00DD1021"/>
    <w:rsid w:val="00DD10F5"/>
    <w:rsid w:val="00DD111C"/>
    <w:rsid w:val="00DD1262"/>
    <w:rsid w:val="00DD1337"/>
    <w:rsid w:val="00DD15EC"/>
    <w:rsid w:val="00DD178B"/>
    <w:rsid w:val="00DD17AA"/>
    <w:rsid w:val="00DD1938"/>
    <w:rsid w:val="00DD1A53"/>
    <w:rsid w:val="00DD1A82"/>
    <w:rsid w:val="00DD1D73"/>
    <w:rsid w:val="00DD1E99"/>
    <w:rsid w:val="00DD1FAB"/>
    <w:rsid w:val="00DD2194"/>
    <w:rsid w:val="00DD21C7"/>
    <w:rsid w:val="00DD2438"/>
    <w:rsid w:val="00DD2504"/>
    <w:rsid w:val="00DD2605"/>
    <w:rsid w:val="00DD279C"/>
    <w:rsid w:val="00DD29B6"/>
    <w:rsid w:val="00DD2B0E"/>
    <w:rsid w:val="00DD2F3E"/>
    <w:rsid w:val="00DD3022"/>
    <w:rsid w:val="00DD34E0"/>
    <w:rsid w:val="00DD3765"/>
    <w:rsid w:val="00DD3931"/>
    <w:rsid w:val="00DD3BC1"/>
    <w:rsid w:val="00DD3BCA"/>
    <w:rsid w:val="00DD3F22"/>
    <w:rsid w:val="00DD3FE9"/>
    <w:rsid w:val="00DD4376"/>
    <w:rsid w:val="00DD4499"/>
    <w:rsid w:val="00DD461D"/>
    <w:rsid w:val="00DD4992"/>
    <w:rsid w:val="00DD4BDC"/>
    <w:rsid w:val="00DD4D14"/>
    <w:rsid w:val="00DD4EBB"/>
    <w:rsid w:val="00DD5239"/>
    <w:rsid w:val="00DD52C7"/>
    <w:rsid w:val="00DD5665"/>
    <w:rsid w:val="00DD56B5"/>
    <w:rsid w:val="00DD58A1"/>
    <w:rsid w:val="00DD5989"/>
    <w:rsid w:val="00DD6180"/>
    <w:rsid w:val="00DD6583"/>
    <w:rsid w:val="00DD67F4"/>
    <w:rsid w:val="00DD6873"/>
    <w:rsid w:val="00DD6928"/>
    <w:rsid w:val="00DD6D19"/>
    <w:rsid w:val="00DD6D34"/>
    <w:rsid w:val="00DD6FBC"/>
    <w:rsid w:val="00DD7159"/>
    <w:rsid w:val="00DD73F2"/>
    <w:rsid w:val="00DD78C9"/>
    <w:rsid w:val="00DD7AFD"/>
    <w:rsid w:val="00DE0145"/>
    <w:rsid w:val="00DE0635"/>
    <w:rsid w:val="00DE0C4B"/>
    <w:rsid w:val="00DE0C71"/>
    <w:rsid w:val="00DE0CC1"/>
    <w:rsid w:val="00DE0E35"/>
    <w:rsid w:val="00DE0F90"/>
    <w:rsid w:val="00DE112E"/>
    <w:rsid w:val="00DE1476"/>
    <w:rsid w:val="00DE1C70"/>
    <w:rsid w:val="00DE1CAC"/>
    <w:rsid w:val="00DE209D"/>
    <w:rsid w:val="00DE24C6"/>
    <w:rsid w:val="00DE2582"/>
    <w:rsid w:val="00DE2707"/>
    <w:rsid w:val="00DE2DD1"/>
    <w:rsid w:val="00DE2F84"/>
    <w:rsid w:val="00DE3115"/>
    <w:rsid w:val="00DE3323"/>
    <w:rsid w:val="00DE33CE"/>
    <w:rsid w:val="00DE3472"/>
    <w:rsid w:val="00DE34C4"/>
    <w:rsid w:val="00DE3671"/>
    <w:rsid w:val="00DE37D1"/>
    <w:rsid w:val="00DE3C1A"/>
    <w:rsid w:val="00DE3DF8"/>
    <w:rsid w:val="00DE408E"/>
    <w:rsid w:val="00DE41E9"/>
    <w:rsid w:val="00DE43AA"/>
    <w:rsid w:val="00DE4480"/>
    <w:rsid w:val="00DE45D3"/>
    <w:rsid w:val="00DE4A18"/>
    <w:rsid w:val="00DE51A8"/>
    <w:rsid w:val="00DE55DA"/>
    <w:rsid w:val="00DE5A20"/>
    <w:rsid w:val="00DE5BC6"/>
    <w:rsid w:val="00DE603B"/>
    <w:rsid w:val="00DE613A"/>
    <w:rsid w:val="00DE64F0"/>
    <w:rsid w:val="00DE6601"/>
    <w:rsid w:val="00DE66EB"/>
    <w:rsid w:val="00DE67BB"/>
    <w:rsid w:val="00DE683B"/>
    <w:rsid w:val="00DE6BB8"/>
    <w:rsid w:val="00DE6C11"/>
    <w:rsid w:val="00DE6CC3"/>
    <w:rsid w:val="00DE6E9F"/>
    <w:rsid w:val="00DE6EC1"/>
    <w:rsid w:val="00DE70F2"/>
    <w:rsid w:val="00DE75E1"/>
    <w:rsid w:val="00DE793C"/>
    <w:rsid w:val="00DE7B3A"/>
    <w:rsid w:val="00DE7C7C"/>
    <w:rsid w:val="00DE7C7F"/>
    <w:rsid w:val="00DF0187"/>
    <w:rsid w:val="00DF0647"/>
    <w:rsid w:val="00DF0714"/>
    <w:rsid w:val="00DF0830"/>
    <w:rsid w:val="00DF0ADA"/>
    <w:rsid w:val="00DF1040"/>
    <w:rsid w:val="00DF1346"/>
    <w:rsid w:val="00DF188A"/>
    <w:rsid w:val="00DF1A80"/>
    <w:rsid w:val="00DF1B2D"/>
    <w:rsid w:val="00DF1B68"/>
    <w:rsid w:val="00DF1D41"/>
    <w:rsid w:val="00DF1D87"/>
    <w:rsid w:val="00DF21FE"/>
    <w:rsid w:val="00DF23CE"/>
    <w:rsid w:val="00DF2446"/>
    <w:rsid w:val="00DF283A"/>
    <w:rsid w:val="00DF299E"/>
    <w:rsid w:val="00DF2AA8"/>
    <w:rsid w:val="00DF2C04"/>
    <w:rsid w:val="00DF2DB5"/>
    <w:rsid w:val="00DF2F5E"/>
    <w:rsid w:val="00DF3466"/>
    <w:rsid w:val="00DF3BCB"/>
    <w:rsid w:val="00DF3D1C"/>
    <w:rsid w:val="00DF3E10"/>
    <w:rsid w:val="00DF3F4F"/>
    <w:rsid w:val="00DF41C8"/>
    <w:rsid w:val="00DF4329"/>
    <w:rsid w:val="00DF453E"/>
    <w:rsid w:val="00DF4B0A"/>
    <w:rsid w:val="00DF4B92"/>
    <w:rsid w:val="00DF4C6F"/>
    <w:rsid w:val="00DF4D9C"/>
    <w:rsid w:val="00DF4DC8"/>
    <w:rsid w:val="00DF5005"/>
    <w:rsid w:val="00DF50C1"/>
    <w:rsid w:val="00DF518B"/>
    <w:rsid w:val="00DF54A7"/>
    <w:rsid w:val="00DF557F"/>
    <w:rsid w:val="00DF5698"/>
    <w:rsid w:val="00DF5B85"/>
    <w:rsid w:val="00DF5C3F"/>
    <w:rsid w:val="00DF5D18"/>
    <w:rsid w:val="00DF5DFC"/>
    <w:rsid w:val="00DF5E45"/>
    <w:rsid w:val="00DF6276"/>
    <w:rsid w:val="00DF64B4"/>
    <w:rsid w:val="00DF69E9"/>
    <w:rsid w:val="00DF6A64"/>
    <w:rsid w:val="00DF6EF7"/>
    <w:rsid w:val="00DF7050"/>
    <w:rsid w:val="00DF755B"/>
    <w:rsid w:val="00DF78D6"/>
    <w:rsid w:val="00DF795E"/>
    <w:rsid w:val="00DF7EC4"/>
    <w:rsid w:val="00E00434"/>
    <w:rsid w:val="00E004B6"/>
    <w:rsid w:val="00E005AB"/>
    <w:rsid w:val="00E00752"/>
    <w:rsid w:val="00E007B5"/>
    <w:rsid w:val="00E007F9"/>
    <w:rsid w:val="00E00852"/>
    <w:rsid w:val="00E008E3"/>
    <w:rsid w:val="00E00A79"/>
    <w:rsid w:val="00E00BA3"/>
    <w:rsid w:val="00E00D2F"/>
    <w:rsid w:val="00E01267"/>
    <w:rsid w:val="00E012E9"/>
    <w:rsid w:val="00E01337"/>
    <w:rsid w:val="00E015DB"/>
    <w:rsid w:val="00E01A5B"/>
    <w:rsid w:val="00E01CAF"/>
    <w:rsid w:val="00E01F3A"/>
    <w:rsid w:val="00E0262B"/>
    <w:rsid w:val="00E0286D"/>
    <w:rsid w:val="00E02DA6"/>
    <w:rsid w:val="00E02F13"/>
    <w:rsid w:val="00E02F2F"/>
    <w:rsid w:val="00E030D5"/>
    <w:rsid w:val="00E03364"/>
    <w:rsid w:val="00E03871"/>
    <w:rsid w:val="00E03D12"/>
    <w:rsid w:val="00E03E42"/>
    <w:rsid w:val="00E03F21"/>
    <w:rsid w:val="00E03FC5"/>
    <w:rsid w:val="00E0478C"/>
    <w:rsid w:val="00E0486E"/>
    <w:rsid w:val="00E049DB"/>
    <w:rsid w:val="00E04DB8"/>
    <w:rsid w:val="00E04DC4"/>
    <w:rsid w:val="00E04E3F"/>
    <w:rsid w:val="00E05662"/>
    <w:rsid w:val="00E056B0"/>
    <w:rsid w:val="00E056CF"/>
    <w:rsid w:val="00E058F3"/>
    <w:rsid w:val="00E0598E"/>
    <w:rsid w:val="00E05D06"/>
    <w:rsid w:val="00E05ED2"/>
    <w:rsid w:val="00E062D2"/>
    <w:rsid w:val="00E062E5"/>
    <w:rsid w:val="00E063D7"/>
    <w:rsid w:val="00E064AB"/>
    <w:rsid w:val="00E06602"/>
    <w:rsid w:val="00E066A9"/>
    <w:rsid w:val="00E06AE4"/>
    <w:rsid w:val="00E06B77"/>
    <w:rsid w:val="00E06C3E"/>
    <w:rsid w:val="00E06E1A"/>
    <w:rsid w:val="00E073CD"/>
    <w:rsid w:val="00E07409"/>
    <w:rsid w:val="00E074E8"/>
    <w:rsid w:val="00E0751F"/>
    <w:rsid w:val="00E076D6"/>
    <w:rsid w:val="00E076F2"/>
    <w:rsid w:val="00E07842"/>
    <w:rsid w:val="00E0786E"/>
    <w:rsid w:val="00E0798D"/>
    <w:rsid w:val="00E1003F"/>
    <w:rsid w:val="00E10595"/>
    <w:rsid w:val="00E10832"/>
    <w:rsid w:val="00E109BF"/>
    <w:rsid w:val="00E10AE2"/>
    <w:rsid w:val="00E10E7F"/>
    <w:rsid w:val="00E10F67"/>
    <w:rsid w:val="00E10FFE"/>
    <w:rsid w:val="00E11029"/>
    <w:rsid w:val="00E111EF"/>
    <w:rsid w:val="00E11ACA"/>
    <w:rsid w:val="00E11D94"/>
    <w:rsid w:val="00E11EA4"/>
    <w:rsid w:val="00E11F7B"/>
    <w:rsid w:val="00E12111"/>
    <w:rsid w:val="00E12444"/>
    <w:rsid w:val="00E12AD7"/>
    <w:rsid w:val="00E12AD8"/>
    <w:rsid w:val="00E12BC6"/>
    <w:rsid w:val="00E133DE"/>
    <w:rsid w:val="00E135DE"/>
    <w:rsid w:val="00E1366D"/>
    <w:rsid w:val="00E1366E"/>
    <w:rsid w:val="00E13788"/>
    <w:rsid w:val="00E138E3"/>
    <w:rsid w:val="00E1391E"/>
    <w:rsid w:val="00E13AFF"/>
    <w:rsid w:val="00E13C09"/>
    <w:rsid w:val="00E13D77"/>
    <w:rsid w:val="00E13DEC"/>
    <w:rsid w:val="00E13DF7"/>
    <w:rsid w:val="00E13F14"/>
    <w:rsid w:val="00E14180"/>
    <w:rsid w:val="00E1439C"/>
    <w:rsid w:val="00E14412"/>
    <w:rsid w:val="00E1445F"/>
    <w:rsid w:val="00E14477"/>
    <w:rsid w:val="00E1468D"/>
    <w:rsid w:val="00E148A9"/>
    <w:rsid w:val="00E15096"/>
    <w:rsid w:val="00E15221"/>
    <w:rsid w:val="00E15A0B"/>
    <w:rsid w:val="00E15BFE"/>
    <w:rsid w:val="00E15E46"/>
    <w:rsid w:val="00E16374"/>
    <w:rsid w:val="00E163A3"/>
    <w:rsid w:val="00E1664D"/>
    <w:rsid w:val="00E16869"/>
    <w:rsid w:val="00E16936"/>
    <w:rsid w:val="00E16BA5"/>
    <w:rsid w:val="00E16C7B"/>
    <w:rsid w:val="00E16D5B"/>
    <w:rsid w:val="00E16E6F"/>
    <w:rsid w:val="00E17297"/>
    <w:rsid w:val="00E174DE"/>
    <w:rsid w:val="00E1772D"/>
    <w:rsid w:val="00E1779C"/>
    <w:rsid w:val="00E179D5"/>
    <w:rsid w:val="00E17A8B"/>
    <w:rsid w:val="00E17A90"/>
    <w:rsid w:val="00E17B34"/>
    <w:rsid w:val="00E17B3D"/>
    <w:rsid w:val="00E17CF9"/>
    <w:rsid w:val="00E17D41"/>
    <w:rsid w:val="00E20104"/>
    <w:rsid w:val="00E203B7"/>
    <w:rsid w:val="00E2048F"/>
    <w:rsid w:val="00E205C9"/>
    <w:rsid w:val="00E20629"/>
    <w:rsid w:val="00E208D0"/>
    <w:rsid w:val="00E20E0A"/>
    <w:rsid w:val="00E20E0C"/>
    <w:rsid w:val="00E21027"/>
    <w:rsid w:val="00E211FD"/>
    <w:rsid w:val="00E21212"/>
    <w:rsid w:val="00E21307"/>
    <w:rsid w:val="00E2151A"/>
    <w:rsid w:val="00E217D8"/>
    <w:rsid w:val="00E2184C"/>
    <w:rsid w:val="00E2190D"/>
    <w:rsid w:val="00E2193C"/>
    <w:rsid w:val="00E21A18"/>
    <w:rsid w:val="00E21A26"/>
    <w:rsid w:val="00E21CFB"/>
    <w:rsid w:val="00E21D26"/>
    <w:rsid w:val="00E21D93"/>
    <w:rsid w:val="00E21F74"/>
    <w:rsid w:val="00E21FA7"/>
    <w:rsid w:val="00E222E4"/>
    <w:rsid w:val="00E224DF"/>
    <w:rsid w:val="00E225B3"/>
    <w:rsid w:val="00E22602"/>
    <w:rsid w:val="00E2276F"/>
    <w:rsid w:val="00E22A8F"/>
    <w:rsid w:val="00E22D49"/>
    <w:rsid w:val="00E23173"/>
    <w:rsid w:val="00E234D6"/>
    <w:rsid w:val="00E23D86"/>
    <w:rsid w:val="00E23F1E"/>
    <w:rsid w:val="00E2401F"/>
    <w:rsid w:val="00E24043"/>
    <w:rsid w:val="00E240A2"/>
    <w:rsid w:val="00E240AA"/>
    <w:rsid w:val="00E24179"/>
    <w:rsid w:val="00E24C24"/>
    <w:rsid w:val="00E24C64"/>
    <w:rsid w:val="00E24D79"/>
    <w:rsid w:val="00E24F6D"/>
    <w:rsid w:val="00E250D2"/>
    <w:rsid w:val="00E25353"/>
    <w:rsid w:val="00E25434"/>
    <w:rsid w:val="00E25539"/>
    <w:rsid w:val="00E256FB"/>
    <w:rsid w:val="00E25AD3"/>
    <w:rsid w:val="00E25C8A"/>
    <w:rsid w:val="00E25CD1"/>
    <w:rsid w:val="00E26436"/>
    <w:rsid w:val="00E264F8"/>
    <w:rsid w:val="00E265E7"/>
    <w:rsid w:val="00E267D7"/>
    <w:rsid w:val="00E269BF"/>
    <w:rsid w:val="00E26A55"/>
    <w:rsid w:val="00E26B65"/>
    <w:rsid w:val="00E26C7E"/>
    <w:rsid w:val="00E2706E"/>
    <w:rsid w:val="00E2716C"/>
    <w:rsid w:val="00E274CE"/>
    <w:rsid w:val="00E2757D"/>
    <w:rsid w:val="00E27626"/>
    <w:rsid w:val="00E27944"/>
    <w:rsid w:val="00E27CE8"/>
    <w:rsid w:val="00E27E0D"/>
    <w:rsid w:val="00E300F8"/>
    <w:rsid w:val="00E30124"/>
    <w:rsid w:val="00E30597"/>
    <w:rsid w:val="00E30743"/>
    <w:rsid w:val="00E307EF"/>
    <w:rsid w:val="00E30927"/>
    <w:rsid w:val="00E309DF"/>
    <w:rsid w:val="00E30BAE"/>
    <w:rsid w:val="00E30BE4"/>
    <w:rsid w:val="00E31196"/>
    <w:rsid w:val="00E3132A"/>
    <w:rsid w:val="00E31384"/>
    <w:rsid w:val="00E314F0"/>
    <w:rsid w:val="00E318EF"/>
    <w:rsid w:val="00E31FE9"/>
    <w:rsid w:val="00E321C4"/>
    <w:rsid w:val="00E3285C"/>
    <w:rsid w:val="00E329C1"/>
    <w:rsid w:val="00E32AD5"/>
    <w:rsid w:val="00E3328A"/>
    <w:rsid w:val="00E33751"/>
    <w:rsid w:val="00E3398A"/>
    <w:rsid w:val="00E339EA"/>
    <w:rsid w:val="00E33B41"/>
    <w:rsid w:val="00E33EE6"/>
    <w:rsid w:val="00E33F2D"/>
    <w:rsid w:val="00E340D4"/>
    <w:rsid w:val="00E342CB"/>
    <w:rsid w:val="00E343AC"/>
    <w:rsid w:val="00E345BC"/>
    <w:rsid w:val="00E345F8"/>
    <w:rsid w:val="00E34894"/>
    <w:rsid w:val="00E34DF5"/>
    <w:rsid w:val="00E34F22"/>
    <w:rsid w:val="00E3522B"/>
    <w:rsid w:val="00E3541F"/>
    <w:rsid w:val="00E3544F"/>
    <w:rsid w:val="00E356F7"/>
    <w:rsid w:val="00E3574F"/>
    <w:rsid w:val="00E35964"/>
    <w:rsid w:val="00E35EB7"/>
    <w:rsid w:val="00E35ED2"/>
    <w:rsid w:val="00E35FE9"/>
    <w:rsid w:val="00E36011"/>
    <w:rsid w:val="00E360E4"/>
    <w:rsid w:val="00E3652C"/>
    <w:rsid w:val="00E36532"/>
    <w:rsid w:val="00E3683B"/>
    <w:rsid w:val="00E36948"/>
    <w:rsid w:val="00E37150"/>
    <w:rsid w:val="00E372C6"/>
    <w:rsid w:val="00E373EE"/>
    <w:rsid w:val="00E37981"/>
    <w:rsid w:val="00E37E15"/>
    <w:rsid w:val="00E4028B"/>
    <w:rsid w:val="00E4028C"/>
    <w:rsid w:val="00E40507"/>
    <w:rsid w:val="00E407B1"/>
    <w:rsid w:val="00E4084F"/>
    <w:rsid w:val="00E40AA0"/>
    <w:rsid w:val="00E40BB9"/>
    <w:rsid w:val="00E40BBD"/>
    <w:rsid w:val="00E4116A"/>
    <w:rsid w:val="00E41405"/>
    <w:rsid w:val="00E41570"/>
    <w:rsid w:val="00E417E8"/>
    <w:rsid w:val="00E41E67"/>
    <w:rsid w:val="00E41F4B"/>
    <w:rsid w:val="00E41F92"/>
    <w:rsid w:val="00E420D7"/>
    <w:rsid w:val="00E4221F"/>
    <w:rsid w:val="00E424BF"/>
    <w:rsid w:val="00E42689"/>
    <w:rsid w:val="00E428D8"/>
    <w:rsid w:val="00E42926"/>
    <w:rsid w:val="00E42E84"/>
    <w:rsid w:val="00E42ED7"/>
    <w:rsid w:val="00E42F6F"/>
    <w:rsid w:val="00E43107"/>
    <w:rsid w:val="00E434D2"/>
    <w:rsid w:val="00E43B4C"/>
    <w:rsid w:val="00E44482"/>
    <w:rsid w:val="00E446C2"/>
    <w:rsid w:val="00E4475B"/>
    <w:rsid w:val="00E44776"/>
    <w:rsid w:val="00E44873"/>
    <w:rsid w:val="00E44AAD"/>
    <w:rsid w:val="00E44AC7"/>
    <w:rsid w:val="00E44B04"/>
    <w:rsid w:val="00E44C30"/>
    <w:rsid w:val="00E44DDB"/>
    <w:rsid w:val="00E44DF1"/>
    <w:rsid w:val="00E45552"/>
    <w:rsid w:val="00E45593"/>
    <w:rsid w:val="00E459CD"/>
    <w:rsid w:val="00E45A65"/>
    <w:rsid w:val="00E4622C"/>
    <w:rsid w:val="00E463B3"/>
    <w:rsid w:val="00E46410"/>
    <w:rsid w:val="00E4644C"/>
    <w:rsid w:val="00E4670D"/>
    <w:rsid w:val="00E4677E"/>
    <w:rsid w:val="00E46940"/>
    <w:rsid w:val="00E46974"/>
    <w:rsid w:val="00E469BB"/>
    <w:rsid w:val="00E46B1A"/>
    <w:rsid w:val="00E46C68"/>
    <w:rsid w:val="00E46D4C"/>
    <w:rsid w:val="00E46DF9"/>
    <w:rsid w:val="00E472FE"/>
    <w:rsid w:val="00E47931"/>
    <w:rsid w:val="00E502E2"/>
    <w:rsid w:val="00E50486"/>
    <w:rsid w:val="00E50611"/>
    <w:rsid w:val="00E50ACF"/>
    <w:rsid w:val="00E50C35"/>
    <w:rsid w:val="00E5115A"/>
    <w:rsid w:val="00E51263"/>
    <w:rsid w:val="00E5150A"/>
    <w:rsid w:val="00E51657"/>
    <w:rsid w:val="00E516AA"/>
    <w:rsid w:val="00E516D4"/>
    <w:rsid w:val="00E519ED"/>
    <w:rsid w:val="00E51D4F"/>
    <w:rsid w:val="00E51F58"/>
    <w:rsid w:val="00E5200A"/>
    <w:rsid w:val="00E521DE"/>
    <w:rsid w:val="00E5222B"/>
    <w:rsid w:val="00E52637"/>
    <w:rsid w:val="00E52E6D"/>
    <w:rsid w:val="00E52E92"/>
    <w:rsid w:val="00E52F94"/>
    <w:rsid w:val="00E530B5"/>
    <w:rsid w:val="00E53127"/>
    <w:rsid w:val="00E5315C"/>
    <w:rsid w:val="00E53162"/>
    <w:rsid w:val="00E53504"/>
    <w:rsid w:val="00E5350C"/>
    <w:rsid w:val="00E53709"/>
    <w:rsid w:val="00E53BCA"/>
    <w:rsid w:val="00E53CA6"/>
    <w:rsid w:val="00E54045"/>
    <w:rsid w:val="00E541D8"/>
    <w:rsid w:val="00E545EC"/>
    <w:rsid w:val="00E54CED"/>
    <w:rsid w:val="00E55108"/>
    <w:rsid w:val="00E55165"/>
    <w:rsid w:val="00E55299"/>
    <w:rsid w:val="00E552EC"/>
    <w:rsid w:val="00E554B6"/>
    <w:rsid w:val="00E555ED"/>
    <w:rsid w:val="00E55B3D"/>
    <w:rsid w:val="00E55FBB"/>
    <w:rsid w:val="00E56088"/>
    <w:rsid w:val="00E560CD"/>
    <w:rsid w:val="00E56273"/>
    <w:rsid w:val="00E5636A"/>
    <w:rsid w:val="00E56417"/>
    <w:rsid w:val="00E56764"/>
    <w:rsid w:val="00E567B6"/>
    <w:rsid w:val="00E56883"/>
    <w:rsid w:val="00E56F27"/>
    <w:rsid w:val="00E57132"/>
    <w:rsid w:val="00E57416"/>
    <w:rsid w:val="00E579F5"/>
    <w:rsid w:val="00E57BD8"/>
    <w:rsid w:val="00E57DA7"/>
    <w:rsid w:val="00E57F42"/>
    <w:rsid w:val="00E6011F"/>
    <w:rsid w:val="00E6068A"/>
    <w:rsid w:val="00E6073A"/>
    <w:rsid w:val="00E60834"/>
    <w:rsid w:val="00E60891"/>
    <w:rsid w:val="00E60AA1"/>
    <w:rsid w:val="00E60B8E"/>
    <w:rsid w:val="00E60C00"/>
    <w:rsid w:val="00E60C89"/>
    <w:rsid w:val="00E60E07"/>
    <w:rsid w:val="00E60FC3"/>
    <w:rsid w:val="00E6157A"/>
    <w:rsid w:val="00E617BB"/>
    <w:rsid w:val="00E618D5"/>
    <w:rsid w:val="00E61FE1"/>
    <w:rsid w:val="00E62046"/>
    <w:rsid w:val="00E62239"/>
    <w:rsid w:val="00E624B9"/>
    <w:rsid w:val="00E625EE"/>
    <w:rsid w:val="00E62D72"/>
    <w:rsid w:val="00E62FBD"/>
    <w:rsid w:val="00E6322B"/>
    <w:rsid w:val="00E63267"/>
    <w:rsid w:val="00E6328A"/>
    <w:rsid w:val="00E632E8"/>
    <w:rsid w:val="00E635E6"/>
    <w:rsid w:val="00E63933"/>
    <w:rsid w:val="00E63BB6"/>
    <w:rsid w:val="00E63DA0"/>
    <w:rsid w:val="00E641C5"/>
    <w:rsid w:val="00E64362"/>
    <w:rsid w:val="00E645E8"/>
    <w:rsid w:val="00E646DC"/>
    <w:rsid w:val="00E647E2"/>
    <w:rsid w:val="00E64DE9"/>
    <w:rsid w:val="00E64E6B"/>
    <w:rsid w:val="00E65042"/>
    <w:rsid w:val="00E6510F"/>
    <w:rsid w:val="00E653C1"/>
    <w:rsid w:val="00E6569D"/>
    <w:rsid w:val="00E657ED"/>
    <w:rsid w:val="00E65850"/>
    <w:rsid w:val="00E65AC3"/>
    <w:rsid w:val="00E6634F"/>
    <w:rsid w:val="00E6656D"/>
    <w:rsid w:val="00E6693F"/>
    <w:rsid w:val="00E66DD1"/>
    <w:rsid w:val="00E66EF7"/>
    <w:rsid w:val="00E67207"/>
    <w:rsid w:val="00E672A5"/>
    <w:rsid w:val="00E6748E"/>
    <w:rsid w:val="00E67A42"/>
    <w:rsid w:val="00E67FFB"/>
    <w:rsid w:val="00E7001E"/>
    <w:rsid w:val="00E7010D"/>
    <w:rsid w:val="00E701C7"/>
    <w:rsid w:val="00E70A09"/>
    <w:rsid w:val="00E70CBD"/>
    <w:rsid w:val="00E710B5"/>
    <w:rsid w:val="00E7150A"/>
    <w:rsid w:val="00E71648"/>
    <w:rsid w:val="00E71696"/>
    <w:rsid w:val="00E717E1"/>
    <w:rsid w:val="00E71872"/>
    <w:rsid w:val="00E71AF9"/>
    <w:rsid w:val="00E71BFF"/>
    <w:rsid w:val="00E71EA0"/>
    <w:rsid w:val="00E72298"/>
    <w:rsid w:val="00E72360"/>
    <w:rsid w:val="00E72375"/>
    <w:rsid w:val="00E72421"/>
    <w:rsid w:val="00E72714"/>
    <w:rsid w:val="00E72734"/>
    <w:rsid w:val="00E72B59"/>
    <w:rsid w:val="00E72BE9"/>
    <w:rsid w:val="00E72BF5"/>
    <w:rsid w:val="00E72E29"/>
    <w:rsid w:val="00E732DA"/>
    <w:rsid w:val="00E73379"/>
    <w:rsid w:val="00E7375E"/>
    <w:rsid w:val="00E73F36"/>
    <w:rsid w:val="00E74070"/>
    <w:rsid w:val="00E744F3"/>
    <w:rsid w:val="00E74807"/>
    <w:rsid w:val="00E7485E"/>
    <w:rsid w:val="00E74CDA"/>
    <w:rsid w:val="00E74D19"/>
    <w:rsid w:val="00E74EB6"/>
    <w:rsid w:val="00E755C7"/>
    <w:rsid w:val="00E756CB"/>
    <w:rsid w:val="00E75706"/>
    <w:rsid w:val="00E7572E"/>
    <w:rsid w:val="00E7577A"/>
    <w:rsid w:val="00E759B1"/>
    <w:rsid w:val="00E759B4"/>
    <w:rsid w:val="00E75E01"/>
    <w:rsid w:val="00E75E38"/>
    <w:rsid w:val="00E75E91"/>
    <w:rsid w:val="00E75EEB"/>
    <w:rsid w:val="00E7617D"/>
    <w:rsid w:val="00E7646F"/>
    <w:rsid w:val="00E764AE"/>
    <w:rsid w:val="00E7681B"/>
    <w:rsid w:val="00E76DA0"/>
    <w:rsid w:val="00E77030"/>
    <w:rsid w:val="00E77168"/>
    <w:rsid w:val="00E77247"/>
    <w:rsid w:val="00E773F5"/>
    <w:rsid w:val="00E774C8"/>
    <w:rsid w:val="00E77841"/>
    <w:rsid w:val="00E77894"/>
    <w:rsid w:val="00E77921"/>
    <w:rsid w:val="00E779D6"/>
    <w:rsid w:val="00E77B3E"/>
    <w:rsid w:val="00E77DFB"/>
    <w:rsid w:val="00E80154"/>
    <w:rsid w:val="00E802B1"/>
    <w:rsid w:val="00E804DB"/>
    <w:rsid w:val="00E80C5B"/>
    <w:rsid w:val="00E80F4A"/>
    <w:rsid w:val="00E81228"/>
    <w:rsid w:val="00E8122E"/>
    <w:rsid w:val="00E812EC"/>
    <w:rsid w:val="00E81338"/>
    <w:rsid w:val="00E8141B"/>
    <w:rsid w:val="00E81A38"/>
    <w:rsid w:val="00E81D10"/>
    <w:rsid w:val="00E82358"/>
    <w:rsid w:val="00E823EA"/>
    <w:rsid w:val="00E82612"/>
    <w:rsid w:val="00E826BA"/>
    <w:rsid w:val="00E82746"/>
    <w:rsid w:val="00E82B8E"/>
    <w:rsid w:val="00E82C3C"/>
    <w:rsid w:val="00E82F2A"/>
    <w:rsid w:val="00E82F3C"/>
    <w:rsid w:val="00E830C9"/>
    <w:rsid w:val="00E831D7"/>
    <w:rsid w:val="00E833D4"/>
    <w:rsid w:val="00E83B38"/>
    <w:rsid w:val="00E844C8"/>
    <w:rsid w:val="00E848DF"/>
    <w:rsid w:val="00E84B6C"/>
    <w:rsid w:val="00E84C05"/>
    <w:rsid w:val="00E8528D"/>
    <w:rsid w:val="00E854AA"/>
    <w:rsid w:val="00E85A3F"/>
    <w:rsid w:val="00E85C6F"/>
    <w:rsid w:val="00E85D4E"/>
    <w:rsid w:val="00E85F3F"/>
    <w:rsid w:val="00E862B3"/>
    <w:rsid w:val="00E86306"/>
    <w:rsid w:val="00E86378"/>
    <w:rsid w:val="00E86CCA"/>
    <w:rsid w:val="00E86D51"/>
    <w:rsid w:val="00E86EAC"/>
    <w:rsid w:val="00E870B4"/>
    <w:rsid w:val="00E871B1"/>
    <w:rsid w:val="00E872D2"/>
    <w:rsid w:val="00E8744E"/>
    <w:rsid w:val="00E874C1"/>
    <w:rsid w:val="00E874E9"/>
    <w:rsid w:val="00E875FA"/>
    <w:rsid w:val="00E879A1"/>
    <w:rsid w:val="00E87C7B"/>
    <w:rsid w:val="00E87CCE"/>
    <w:rsid w:val="00E900CA"/>
    <w:rsid w:val="00E90152"/>
    <w:rsid w:val="00E90335"/>
    <w:rsid w:val="00E9074A"/>
    <w:rsid w:val="00E90903"/>
    <w:rsid w:val="00E909D7"/>
    <w:rsid w:val="00E90AA2"/>
    <w:rsid w:val="00E90D79"/>
    <w:rsid w:val="00E90E88"/>
    <w:rsid w:val="00E90FA4"/>
    <w:rsid w:val="00E90FD5"/>
    <w:rsid w:val="00E91406"/>
    <w:rsid w:val="00E914D8"/>
    <w:rsid w:val="00E915AD"/>
    <w:rsid w:val="00E91721"/>
    <w:rsid w:val="00E918C2"/>
    <w:rsid w:val="00E91CF3"/>
    <w:rsid w:val="00E92054"/>
    <w:rsid w:val="00E92101"/>
    <w:rsid w:val="00E9263E"/>
    <w:rsid w:val="00E92863"/>
    <w:rsid w:val="00E928DD"/>
    <w:rsid w:val="00E92AAA"/>
    <w:rsid w:val="00E92CAF"/>
    <w:rsid w:val="00E92D12"/>
    <w:rsid w:val="00E930BA"/>
    <w:rsid w:val="00E932FB"/>
    <w:rsid w:val="00E937A2"/>
    <w:rsid w:val="00E937D0"/>
    <w:rsid w:val="00E938B2"/>
    <w:rsid w:val="00E93B42"/>
    <w:rsid w:val="00E94445"/>
    <w:rsid w:val="00E945D9"/>
    <w:rsid w:val="00E949CB"/>
    <w:rsid w:val="00E94F3C"/>
    <w:rsid w:val="00E9504A"/>
    <w:rsid w:val="00E95256"/>
    <w:rsid w:val="00E957BD"/>
    <w:rsid w:val="00E958CB"/>
    <w:rsid w:val="00E95D63"/>
    <w:rsid w:val="00E95DFF"/>
    <w:rsid w:val="00E95E03"/>
    <w:rsid w:val="00E95F9D"/>
    <w:rsid w:val="00E95FF8"/>
    <w:rsid w:val="00E960B3"/>
    <w:rsid w:val="00E9611B"/>
    <w:rsid w:val="00E96167"/>
    <w:rsid w:val="00E963DA"/>
    <w:rsid w:val="00E967BF"/>
    <w:rsid w:val="00E969CB"/>
    <w:rsid w:val="00E969F2"/>
    <w:rsid w:val="00E96A44"/>
    <w:rsid w:val="00E96ADD"/>
    <w:rsid w:val="00E96BAA"/>
    <w:rsid w:val="00E96D43"/>
    <w:rsid w:val="00E9726B"/>
    <w:rsid w:val="00E9759F"/>
    <w:rsid w:val="00E97652"/>
    <w:rsid w:val="00E976D4"/>
    <w:rsid w:val="00E97A24"/>
    <w:rsid w:val="00E97AE5"/>
    <w:rsid w:val="00E97BCF"/>
    <w:rsid w:val="00E97F06"/>
    <w:rsid w:val="00E97FF8"/>
    <w:rsid w:val="00EA0092"/>
    <w:rsid w:val="00EA027F"/>
    <w:rsid w:val="00EA0A06"/>
    <w:rsid w:val="00EA0BC3"/>
    <w:rsid w:val="00EA0E9B"/>
    <w:rsid w:val="00EA1078"/>
    <w:rsid w:val="00EA1249"/>
    <w:rsid w:val="00EA128B"/>
    <w:rsid w:val="00EA14F9"/>
    <w:rsid w:val="00EA16C1"/>
    <w:rsid w:val="00EA182F"/>
    <w:rsid w:val="00EA18EF"/>
    <w:rsid w:val="00EA1CD6"/>
    <w:rsid w:val="00EA1E8B"/>
    <w:rsid w:val="00EA1EE5"/>
    <w:rsid w:val="00EA2038"/>
    <w:rsid w:val="00EA20AD"/>
    <w:rsid w:val="00EA21CC"/>
    <w:rsid w:val="00EA223E"/>
    <w:rsid w:val="00EA2397"/>
    <w:rsid w:val="00EA26E0"/>
    <w:rsid w:val="00EA2728"/>
    <w:rsid w:val="00EA2950"/>
    <w:rsid w:val="00EA2AD5"/>
    <w:rsid w:val="00EA2E2D"/>
    <w:rsid w:val="00EA2F4C"/>
    <w:rsid w:val="00EA3039"/>
    <w:rsid w:val="00EA318F"/>
    <w:rsid w:val="00EA33B5"/>
    <w:rsid w:val="00EA346E"/>
    <w:rsid w:val="00EA3767"/>
    <w:rsid w:val="00EA392C"/>
    <w:rsid w:val="00EA39CF"/>
    <w:rsid w:val="00EA3B56"/>
    <w:rsid w:val="00EA3C40"/>
    <w:rsid w:val="00EA3CD4"/>
    <w:rsid w:val="00EA3D33"/>
    <w:rsid w:val="00EA3D97"/>
    <w:rsid w:val="00EA45C9"/>
    <w:rsid w:val="00EA475E"/>
    <w:rsid w:val="00EA4A87"/>
    <w:rsid w:val="00EA4B8F"/>
    <w:rsid w:val="00EA4D01"/>
    <w:rsid w:val="00EA532D"/>
    <w:rsid w:val="00EA55E0"/>
    <w:rsid w:val="00EA57A5"/>
    <w:rsid w:val="00EA5947"/>
    <w:rsid w:val="00EA5BE4"/>
    <w:rsid w:val="00EA5DDB"/>
    <w:rsid w:val="00EA5E01"/>
    <w:rsid w:val="00EA6177"/>
    <w:rsid w:val="00EA64FE"/>
    <w:rsid w:val="00EA68B1"/>
    <w:rsid w:val="00EA69C2"/>
    <w:rsid w:val="00EA6AF3"/>
    <w:rsid w:val="00EA6BCC"/>
    <w:rsid w:val="00EA6C4F"/>
    <w:rsid w:val="00EA71AC"/>
    <w:rsid w:val="00EA7236"/>
    <w:rsid w:val="00EA7574"/>
    <w:rsid w:val="00EA7601"/>
    <w:rsid w:val="00EA7677"/>
    <w:rsid w:val="00EA78F8"/>
    <w:rsid w:val="00EA7911"/>
    <w:rsid w:val="00EA7D0F"/>
    <w:rsid w:val="00EA7F6B"/>
    <w:rsid w:val="00EB0343"/>
    <w:rsid w:val="00EB0A6E"/>
    <w:rsid w:val="00EB0C08"/>
    <w:rsid w:val="00EB0DEB"/>
    <w:rsid w:val="00EB0EED"/>
    <w:rsid w:val="00EB0FF3"/>
    <w:rsid w:val="00EB16B7"/>
    <w:rsid w:val="00EB174D"/>
    <w:rsid w:val="00EB17B6"/>
    <w:rsid w:val="00EB17E3"/>
    <w:rsid w:val="00EB17ED"/>
    <w:rsid w:val="00EB199F"/>
    <w:rsid w:val="00EB1ADC"/>
    <w:rsid w:val="00EB1D87"/>
    <w:rsid w:val="00EB2104"/>
    <w:rsid w:val="00EB21B6"/>
    <w:rsid w:val="00EB21B9"/>
    <w:rsid w:val="00EB221E"/>
    <w:rsid w:val="00EB2525"/>
    <w:rsid w:val="00EB260D"/>
    <w:rsid w:val="00EB27DA"/>
    <w:rsid w:val="00EB2A73"/>
    <w:rsid w:val="00EB3059"/>
    <w:rsid w:val="00EB3061"/>
    <w:rsid w:val="00EB315A"/>
    <w:rsid w:val="00EB31ED"/>
    <w:rsid w:val="00EB33B9"/>
    <w:rsid w:val="00EB33E5"/>
    <w:rsid w:val="00EB3438"/>
    <w:rsid w:val="00EB3475"/>
    <w:rsid w:val="00EB388D"/>
    <w:rsid w:val="00EB3925"/>
    <w:rsid w:val="00EB3B2B"/>
    <w:rsid w:val="00EB3DAB"/>
    <w:rsid w:val="00EB4123"/>
    <w:rsid w:val="00EB432A"/>
    <w:rsid w:val="00EB4C81"/>
    <w:rsid w:val="00EB4C92"/>
    <w:rsid w:val="00EB4D16"/>
    <w:rsid w:val="00EB4D7B"/>
    <w:rsid w:val="00EB541B"/>
    <w:rsid w:val="00EB5991"/>
    <w:rsid w:val="00EB5A62"/>
    <w:rsid w:val="00EB5BCF"/>
    <w:rsid w:val="00EB5BDC"/>
    <w:rsid w:val="00EB5FC4"/>
    <w:rsid w:val="00EB636B"/>
    <w:rsid w:val="00EB6541"/>
    <w:rsid w:val="00EB66DA"/>
    <w:rsid w:val="00EB67FF"/>
    <w:rsid w:val="00EB696F"/>
    <w:rsid w:val="00EB6A26"/>
    <w:rsid w:val="00EB6B7E"/>
    <w:rsid w:val="00EB7181"/>
    <w:rsid w:val="00EB73D4"/>
    <w:rsid w:val="00EB73E2"/>
    <w:rsid w:val="00EB7423"/>
    <w:rsid w:val="00EB7543"/>
    <w:rsid w:val="00EB7816"/>
    <w:rsid w:val="00EB7A87"/>
    <w:rsid w:val="00EB7F3E"/>
    <w:rsid w:val="00EC004A"/>
    <w:rsid w:val="00EC0115"/>
    <w:rsid w:val="00EC01C2"/>
    <w:rsid w:val="00EC035D"/>
    <w:rsid w:val="00EC0571"/>
    <w:rsid w:val="00EC0939"/>
    <w:rsid w:val="00EC0A20"/>
    <w:rsid w:val="00EC0DE3"/>
    <w:rsid w:val="00EC0E9D"/>
    <w:rsid w:val="00EC0F5C"/>
    <w:rsid w:val="00EC162E"/>
    <w:rsid w:val="00EC168D"/>
    <w:rsid w:val="00EC16B8"/>
    <w:rsid w:val="00EC181D"/>
    <w:rsid w:val="00EC19BB"/>
    <w:rsid w:val="00EC1C89"/>
    <w:rsid w:val="00EC204E"/>
    <w:rsid w:val="00EC20BC"/>
    <w:rsid w:val="00EC2326"/>
    <w:rsid w:val="00EC2397"/>
    <w:rsid w:val="00EC2596"/>
    <w:rsid w:val="00EC26A8"/>
    <w:rsid w:val="00EC2BC3"/>
    <w:rsid w:val="00EC2D74"/>
    <w:rsid w:val="00EC2E8A"/>
    <w:rsid w:val="00EC3161"/>
    <w:rsid w:val="00EC3916"/>
    <w:rsid w:val="00EC3948"/>
    <w:rsid w:val="00EC3E7E"/>
    <w:rsid w:val="00EC40C4"/>
    <w:rsid w:val="00EC45DB"/>
    <w:rsid w:val="00EC4753"/>
    <w:rsid w:val="00EC4ADE"/>
    <w:rsid w:val="00EC4F2A"/>
    <w:rsid w:val="00EC4FA4"/>
    <w:rsid w:val="00EC4FC9"/>
    <w:rsid w:val="00EC522E"/>
    <w:rsid w:val="00EC5298"/>
    <w:rsid w:val="00EC5742"/>
    <w:rsid w:val="00EC5B80"/>
    <w:rsid w:val="00EC5EBB"/>
    <w:rsid w:val="00EC5F91"/>
    <w:rsid w:val="00EC63CF"/>
    <w:rsid w:val="00EC64AF"/>
    <w:rsid w:val="00EC680D"/>
    <w:rsid w:val="00EC6B38"/>
    <w:rsid w:val="00EC7327"/>
    <w:rsid w:val="00EC73FE"/>
    <w:rsid w:val="00EC74C6"/>
    <w:rsid w:val="00EC76B0"/>
    <w:rsid w:val="00EC79CB"/>
    <w:rsid w:val="00EC7AA9"/>
    <w:rsid w:val="00EC7BEA"/>
    <w:rsid w:val="00ED002A"/>
    <w:rsid w:val="00ED03A2"/>
    <w:rsid w:val="00ED0893"/>
    <w:rsid w:val="00ED09BE"/>
    <w:rsid w:val="00ED1120"/>
    <w:rsid w:val="00ED1584"/>
    <w:rsid w:val="00ED17D6"/>
    <w:rsid w:val="00ED1D00"/>
    <w:rsid w:val="00ED1D83"/>
    <w:rsid w:val="00ED2094"/>
    <w:rsid w:val="00ED20D3"/>
    <w:rsid w:val="00ED2ABC"/>
    <w:rsid w:val="00ED2BF8"/>
    <w:rsid w:val="00ED2D96"/>
    <w:rsid w:val="00ED2DC1"/>
    <w:rsid w:val="00ED2EDC"/>
    <w:rsid w:val="00ED30F4"/>
    <w:rsid w:val="00ED355B"/>
    <w:rsid w:val="00ED3625"/>
    <w:rsid w:val="00ED3745"/>
    <w:rsid w:val="00ED37D8"/>
    <w:rsid w:val="00ED3895"/>
    <w:rsid w:val="00ED3972"/>
    <w:rsid w:val="00ED3A10"/>
    <w:rsid w:val="00ED3A18"/>
    <w:rsid w:val="00ED3E31"/>
    <w:rsid w:val="00ED47DE"/>
    <w:rsid w:val="00ED4C35"/>
    <w:rsid w:val="00ED4CC9"/>
    <w:rsid w:val="00ED4ECF"/>
    <w:rsid w:val="00ED505E"/>
    <w:rsid w:val="00ED525B"/>
    <w:rsid w:val="00ED533F"/>
    <w:rsid w:val="00ED5EEE"/>
    <w:rsid w:val="00ED5F18"/>
    <w:rsid w:val="00ED640D"/>
    <w:rsid w:val="00ED671D"/>
    <w:rsid w:val="00ED6724"/>
    <w:rsid w:val="00ED67AB"/>
    <w:rsid w:val="00ED6D57"/>
    <w:rsid w:val="00ED7145"/>
    <w:rsid w:val="00ED7181"/>
    <w:rsid w:val="00ED74C3"/>
    <w:rsid w:val="00ED759A"/>
    <w:rsid w:val="00ED7607"/>
    <w:rsid w:val="00ED7699"/>
    <w:rsid w:val="00ED7791"/>
    <w:rsid w:val="00ED7972"/>
    <w:rsid w:val="00ED7A57"/>
    <w:rsid w:val="00ED7ADA"/>
    <w:rsid w:val="00ED7CF4"/>
    <w:rsid w:val="00ED7F5E"/>
    <w:rsid w:val="00EE0202"/>
    <w:rsid w:val="00EE02B4"/>
    <w:rsid w:val="00EE04CC"/>
    <w:rsid w:val="00EE0606"/>
    <w:rsid w:val="00EE061D"/>
    <w:rsid w:val="00EE0743"/>
    <w:rsid w:val="00EE09A2"/>
    <w:rsid w:val="00EE0BB0"/>
    <w:rsid w:val="00EE0CF3"/>
    <w:rsid w:val="00EE122C"/>
    <w:rsid w:val="00EE1694"/>
    <w:rsid w:val="00EE2010"/>
    <w:rsid w:val="00EE211E"/>
    <w:rsid w:val="00EE2139"/>
    <w:rsid w:val="00EE23A6"/>
    <w:rsid w:val="00EE2418"/>
    <w:rsid w:val="00EE2915"/>
    <w:rsid w:val="00EE2AA1"/>
    <w:rsid w:val="00EE2DD6"/>
    <w:rsid w:val="00EE2E15"/>
    <w:rsid w:val="00EE3142"/>
    <w:rsid w:val="00EE32DA"/>
    <w:rsid w:val="00EE368E"/>
    <w:rsid w:val="00EE3742"/>
    <w:rsid w:val="00EE378C"/>
    <w:rsid w:val="00EE3943"/>
    <w:rsid w:val="00EE39EA"/>
    <w:rsid w:val="00EE3A77"/>
    <w:rsid w:val="00EE3C93"/>
    <w:rsid w:val="00EE3CAC"/>
    <w:rsid w:val="00EE3DDE"/>
    <w:rsid w:val="00EE3FA6"/>
    <w:rsid w:val="00EE3FCD"/>
    <w:rsid w:val="00EE45F9"/>
    <w:rsid w:val="00EE479A"/>
    <w:rsid w:val="00EE47D6"/>
    <w:rsid w:val="00EE4F7B"/>
    <w:rsid w:val="00EE53C3"/>
    <w:rsid w:val="00EE540F"/>
    <w:rsid w:val="00EE5E9F"/>
    <w:rsid w:val="00EE608E"/>
    <w:rsid w:val="00EE630D"/>
    <w:rsid w:val="00EE63C2"/>
    <w:rsid w:val="00EE6711"/>
    <w:rsid w:val="00EE71E0"/>
    <w:rsid w:val="00EE754E"/>
    <w:rsid w:val="00EE76C1"/>
    <w:rsid w:val="00EE77F9"/>
    <w:rsid w:val="00EE7955"/>
    <w:rsid w:val="00EE7D1C"/>
    <w:rsid w:val="00EE7E9F"/>
    <w:rsid w:val="00EE7EDE"/>
    <w:rsid w:val="00EE7F61"/>
    <w:rsid w:val="00EE7F6A"/>
    <w:rsid w:val="00EF0147"/>
    <w:rsid w:val="00EF01B9"/>
    <w:rsid w:val="00EF0A2C"/>
    <w:rsid w:val="00EF0C05"/>
    <w:rsid w:val="00EF1018"/>
    <w:rsid w:val="00EF16D2"/>
    <w:rsid w:val="00EF1DD7"/>
    <w:rsid w:val="00EF1E87"/>
    <w:rsid w:val="00EF1F02"/>
    <w:rsid w:val="00EF1F16"/>
    <w:rsid w:val="00EF20E6"/>
    <w:rsid w:val="00EF20EB"/>
    <w:rsid w:val="00EF24CB"/>
    <w:rsid w:val="00EF2726"/>
    <w:rsid w:val="00EF2767"/>
    <w:rsid w:val="00EF2C64"/>
    <w:rsid w:val="00EF2FAB"/>
    <w:rsid w:val="00EF332A"/>
    <w:rsid w:val="00EF3385"/>
    <w:rsid w:val="00EF356C"/>
    <w:rsid w:val="00EF35F2"/>
    <w:rsid w:val="00EF399B"/>
    <w:rsid w:val="00EF3BF6"/>
    <w:rsid w:val="00EF3F2F"/>
    <w:rsid w:val="00EF3F90"/>
    <w:rsid w:val="00EF4079"/>
    <w:rsid w:val="00EF4181"/>
    <w:rsid w:val="00EF4566"/>
    <w:rsid w:val="00EF46E1"/>
    <w:rsid w:val="00EF47AA"/>
    <w:rsid w:val="00EF48B3"/>
    <w:rsid w:val="00EF4D46"/>
    <w:rsid w:val="00EF5710"/>
    <w:rsid w:val="00EF5B7F"/>
    <w:rsid w:val="00EF5C37"/>
    <w:rsid w:val="00EF609F"/>
    <w:rsid w:val="00EF6B42"/>
    <w:rsid w:val="00EF7120"/>
    <w:rsid w:val="00EF71F3"/>
    <w:rsid w:val="00EF7340"/>
    <w:rsid w:val="00EF7400"/>
    <w:rsid w:val="00EF7501"/>
    <w:rsid w:val="00EF757B"/>
    <w:rsid w:val="00EF75A6"/>
    <w:rsid w:val="00EF75C4"/>
    <w:rsid w:val="00EF766D"/>
    <w:rsid w:val="00EF7FB3"/>
    <w:rsid w:val="00F00517"/>
    <w:rsid w:val="00F00531"/>
    <w:rsid w:val="00F00553"/>
    <w:rsid w:val="00F0059C"/>
    <w:rsid w:val="00F00839"/>
    <w:rsid w:val="00F00900"/>
    <w:rsid w:val="00F010C4"/>
    <w:rsid w:val="00F011E6"/>
    <w:rsid w:val="00F0150F"/>
    <w:rsid w:val="00F0167C"/>
    <w:rsid w:val="00F01830"/>
    <w:rsid w:val="00F01876"/>
    <w:rsid w:val="00F01AAA"/>
    <w:rsid w:val="00F02237"/>
    <w:rsid w:val="00F02370"/>
    <w:rsid w:val="00F02654"/>
    <w:rsid w:val="00F0295D"/>
    <w:rsid w:val="00F02A08"/>
    <w:rsid w:val="00F02A0C"/>
    <w:rsid w:val="00F02A14"/>
    <w:rsid w:val="00F02BB4"/>
    <w:rsid w:val="00F02C8A"/>
    <w:rsid w:val="00F02E1A"/>
    <w:rsid w:val="00F030A5"/>
    <w:rsid w:val="00F03103"/>
    <w:rsid w:val="00F0353B"/>
    <w:rsid w:val="00F035E1"/>
    <w:rsid w:val="00F0360A"/>
    <w:rsid w:val="00F03809"/>
    <w:rsid w:val="00F03C29"/>
    <w:rsid w:val="00F03C36"/>
    <w:rsid w:val="00F04086"/>
    <w:rsid w:val="00F044BC"/>
    <w:rsid w:val="00F0461D"/>
    <w:rsid w:val="00F0488C"/>
    <w:rsid w:val="00F0497C"/>
    <w:rsid w:val="00F04ABA"/>
    <w:rsid w:val="00F04AF7"/>
    <w:rsid w:val="00F04DD3"/>
    <w:rsid w:val="00F04E9E"/>
    <w:rsid w:val="00F05114"/>
    <w:rsid w:val="00F05291"/>
    <w:rsid w:val="00F052F0"/>
    <w:rsid w:val="00F05602"/>
    <w:rsid w:val="00F05677"/>
    <w:rsid w:val="00F058F0"/>
    <w:rsid w:val="00F058FA"/>
    <w:rsid w:val="00F061A8"/>
    <w:rsid w:val="00F061E8"/>
    <w:rsid w:val="00F0628E"/>
    <w:rsid w:val="00F06911"/>
    <w:rsid w:val="00F06A50"/>
    <w:rsid w:val="00F06CC8"/>
    <w:rsid w:val="00F06FC9"/>
    <w:rsid w:val="00F07005"/>
    <w:rsid w:val="00F070FA"/>
    <w:rsid w:val="00F071D3"/>
    <w:rsid w:val="00F07218"/>
    <w:rsid w:val="00F0731B"/>
    <w:rsid w:val="00F07665"/>
    <w:rsid w:val="00F076C0"/>
    <w:rsid w:val="00F076E9"/>
    <w:rsid w:val="00F07F15"/>
    <w:rsid w:val="00F10358"/>
    <w:rsid w:val="00F10564"/>
    <w:rsid w:val="00F107CE"/>
    <w:rsid w:val="00F10EE4"/>
    <w:rsid w:val="00F11309"/>
    <w:rsid w:val="00F11513"/>
    <w:rsid w:val="00F11570"/>
    <w:rsid w:val="00F1164C"/>
    <w:rsid w:val="00F118AC"/>
    <w:rsid w:val="00F119C1"/>
    <w:rsid w:val="00F11A56"/>
    <w:rsid w:val="00F11A7B"/>
    <w:rsid w:val="00F11C6C"/>
    <w:rsid w:val="00F11DA2"/>
    <w:rsid w:val="00F11E73"/>
    <w:rsid w:val="00F11F45"/>
    <w:rsid w:val="00F12302"/>
    <w:rsid w:val="00F1243C"/>
    <w:rsid w:val="00F12AE9"/>
    <w:rsid w:val="00F12B3D"/>
    <w:rsid w:val="00F12C53"/>
    <w:rsid w:val="00F12F3F"/>
    <w:rsid w:val="00F12FCF"/>
    <w:rsid w:val="00F12FF9"/>
    <w:rsid w:val="00F133CE"/>
    <w:rsid w:val="00F1352E"/>
    <w:rsid w:val="00F137BC"/>
    <w:rsid w:val="00F138DD"/>
    <w:rsid w:val="00F13996"/>
    <w:rsid w:val="00F13B1B"/>
    <w:rsid w:val="00F13E83"/>
    <w:rsid w:val="00F13EE0"/>
    <w:rsid w:val="00F14027"/>
    <w:rsid w:val="00F1404E"/>
    <w:rsid w:val="00F142CD"/>
    <w:rsid w:val="00F1438A"/>
    <w:rsid w:val="00F146F3"/>
    <w:rsid w:val="00F14891"/>
    <w:rsid w:val="00F14AE6"/>
    <w:rsid w:val="00F14C9A"/>
    <w:rsid w:val="00F151C9"/>
    <w:rsid w:val="00F153F0"/>
    <w:rsid w:val="00F154AD"/>
    <w:rsid w:val="00F15526"/>
    <w:rsid w:val="00F15847"/>
    <w:rsid w:val="00F15B79"/>
    <w:rsid w:val="00F15F08"/>
    <w:rsid w:val="00F15F18"/>
    <w:rsid w:val="00F16023"/>
    <w:rsid w:val="00F16457"/>
    <w:rsid w:val="00F166C1"/>
    <w:rsid w:val="00F16951"/>
    <w:rsid w:val="00F16B41"/>
    <w:rsid w:val="00F17003"/>
    <w:rsid w:val="00F170B5"/>
    <w:rsid w:val="00F17455"/>
    <w:rsid w:val="00F17A08"/>
    <w:rsid w:val="00F17A6F"/>
    <w:rsid w:val="00F17C49"/>
    <w:rsid w:val="00F17C5E"/>
    <w:rsid w:val="00F17DBF"/>
    <w:rsid w:val="00F20155"/>
    <w:rsid w:val="00F201CA"/>
    <w:rsid w:val="00F20681"/>
    <w:rsid w:val="00F20938"/>
    <w:rsid w:val="00F20A45"/>
    <w:rsid w:val="00F20B42"/>
    <w:rsid w:val="00F20C29"/>
    <w:rsid w:val="00F211CA"/>
    <w:rsid w:val="00F214FA"/>
    <w:rsid w:val="00F2157A"/>
    <w:rsid w:val="00F2164D"/>
    <w:rsid w:val="00F21973"/>
    <w:rsid w:val="00F21E64"/>
    <w:rsid w:val="00F22216"/>
    <w:rsid w:val="00F222F9"/>
    <w:rsid w:val="00F225B4"/>
    <w:rsid w:val="00F22748"/>
    <w:rsid w:val="00F2276A"/>
    <w:rsid w:val="00F228B9"/>
    <w:rsid w:val="00F22A29"/>
    <w:rsid w:val="00F22D5A"/>
    <w:rsid w:val="00F22E18"/>
    <w:rsid w:val="00F22E7D"/>
    <w:rsid w:val="00F22EB6"/>
    <w:rsid w:val="00F22FCA"/>
    <w:rsid w:val="00F23023"/>
    <w:rsid w:val="00F23080"/>
    <w:rsid w:val="00F23707"/>
    <w:rsid w:val="00F239B0"/>
    <w:rsid w:val="00F23E6F"/>
    <w:rsid w:val="00F2403F"/>
    <w:rsid w:val="00F2413E"/>
    <w:rsid w:val="00F24494"/>
    <w:rsid w:val="00F244B6"/>
    <w:rsid w:val="00F245FE"/>
    <w:rsid w:val="00F24BEB"/>
    <w:rsid w:val="00F24C80"/>
    <w:rsid w:val="00F24F1F"/>
    <w:rsid w:val="00F25024"/>
    <w:rsid w:val="00F2578A"/>
    <w:rsid w:val="00F258B3"/>
    <w:rsid w:val="00F25A7D"/>
    <w:rsid w:val="00F25BC6"/>
    <w:rsid w:val="00F25CD4"/>
    <w:rsid w:val="00F25EA8"/>
    <w:rsid w:val="00F25FDB"/>
    <w:rsid w:val="00F2603F"/>
    <w:rsid w:val="00F260D2"/>
    <w:rsid w:val="00F263DC"/>
    <w:rsid w:val="00F26A15"/>
    <w:rsid w:val="00F26A75"/>
    <w:rsid w:val="00F26AFE"/>
    <w:rsid w:val="00F27008"/>
    <w:rsid w:val="00F27294"/>
    <w:rsid w:val="00F27D4D"/>
    <w:rsid w:val="00F27D9A"/>
    <w:rsid w:val="00F27E3B"/>
    <w:rsid w:val="00F3003F"/>
    <w:rsid w:val="00F30303"/>
    <w:rsid w:val="00F303F5"/>
    <w:rsid w:val="00F30741"/>
    <w:rsid w:val="00F308CC"/>
    <w:rsid w:val="00F30C20"/>
    <w:rsid w:val="00F30CE1"/>
    <w:rsid w:val="00F30D2E"/>
    <w:rsid w:val="00F30DA8"/>
    <w:rsid w:val="00F30E8D"/>
    <w:rsid w:val="00F30F01"/>
    <w:rsid w:val="00F314E2"/>
    <w:rsid w:val="00F31D6A"/>
    <w:rsid w:val="00F32B08"/>
    <w:rsid w:val="00F32B60"/>
    <w:rsid w:val="00F32F00"/>
    <w:rsid w:val="00F32F43"/>
    <w:rsid w:val="00F32F68"/>
    <w:rsid w:val="00F3302D"/>
    <w:rsid w:val="00F33088"/>
    <w:rsid w:val="00F331B8"/>
    <w:rsid w:val="00F33504"/>
    <w:rsid w:val="00F33576"/>
    <w:rsid w:val="00F336FF"/>
    <w:rsid w:val="00F33AD4"/>
    <w:rsid w:val="00F33BA9"/>
    <w:rsid w:val="00F33BB9"/>
    <w:rsid w:val="00F33BF0"/>
    <w:rsid w:val="00F33E3C"/>
    <w:rsid w:val="00F33FBA"/>
    <w:rsid w:val="00F3405A"/>
    <w:rsid w:val="00F34151"/>
    <w:rsid w:val="00F34201"/>
    <w:rsid w:val="00F3448C"/>
    <w:rsid w:val="00F345C4"/>
    <w:rsid w:val="00F345FA"/>
    <w:rsid w:val="00F34713"/>
    <w:rsid w:val="00F34AD0"/>
    <w:rsid w:val="00F34B7A"/>
    <w:rsid w:val="00F34C3A"/>
    <w:rsid w:val="00F34D6E"/>
    <w:rsid w:val="00F35293"/>
    <w:rsid w:val="00F353FC"/>
    <w:rsid w:val="00F35542"/>
    <w:rsid w:val="00F35568"/>
    <w:rsid w:val="00F35818"/>
    <w:rsid w:val="00F35CE0"/>
    <w:rsid w:val="00F35D43"/>
    <w:rsid w:val="00F36244"/>
    <w:rsid w:val="00F363D5"/>
    <w:rsid w:val="00F363E2"/>
    <w:rsid w:val="00F3650A"/>
    <w:rsid w:val="00F365C8"/>
    <w:rsid w:val="00F36995"/>
    <w:rsid w:val="00F36AE4"/>
    <w:rsid w:val="00F36C78"/>
    <w:rsid w:val="00F37830"/>
    <w:rsid w:val="00F37C20"/>
    <w:rsid w:val="00F40010"/>
    <w:rsid w:val="00F40212"/>
    <w:rsid w:val="00F4041F"/>
    <w:rsid w:val="00F40C2E"/>
    <w:rsid w:val="00F40E0E"/>
    <w:rsid w:val="00F40F99"/>
    <w:rsid w:val="00F40FB4"/>
    <w:rsid w:val="00F410E3"/>
    <w:rsid w:val="00F413C2"/>
    <w:rsid w:val="00F417EF"/>
    <w:rsid w:val="00F4187C"/>
    <w:rsid w:val="00F418D7"/>
    <w:rsid w:val="00F418E5"/>
    <w:rsid w:val="00F422F5"/>
    <w:rsid w:val="00F42367"/>
    <w:rsid w:val="00F423F1"/>
    <w:rsid w:val="00F425A5"/>
    <w:rsid w:val="00F42822"/>
    <w:rsid w:val="00F42FE1"/>
    <w:rsid w:val="00F43022"/>
    <w:rsid w:val="00F43133"/>
    <w:rsid w:val="00F432E3"/>
    <w:rsid w:val="00F438A2"/>
    <w:rsid w:val="00F43B78"/>
    <w:rsid w:val="00F43CB9"/>
    <w:rsid w:val="00F43D11"/>
    <w:rsid w:val="00F4477B"/>
    <w:rsid w:val="00F44E73"/>
    <w:rsid w:val="00F4515B"/>
    <w:rsid w:val="00F4548A"/>
    <w:rsid w:val="00F45A11"/>
    <w:rsid w:val="00F45A3E"/>
    <w:rsid w:val="00F45B6D"/>
    <w:rsid w:val="00F45D6F"/>
    <w:rsid w:val="00F4623B"/>
    <w:rsid w:val="00F46599"/>
    <w:rsid w:val="00F46A71"/>
    <w:rsid w:val="00F46F11"/>
    <w:rsid w:val="00F472E2"/>
    <w:rsid w:val="00F4754C"/>
    <w:rsid w:val="00F4759C"/>
    <w:rsid w:val="00F475B5"/>
    <w:rsid w:val="00F4776D"/>
    <w:rsid w:val="00F47890"/>
    <w:rsid w:val="00F4793E"/>
    <w:rsid w:val="00F479CF"/>
    <w:rsid w:val="00F47B22"/>
    <w:rsid w:val="00F47D29"/>
    <w:rsid w:val="00F47FE2"/>
    <w:rsid w:val="00F503A0"/>
    <w:rsid w:val="00F504B0"/>
    <w:rsid w:val="00F508F7"/>
    <w:rsid w:val="00F50977"/>
    <w:rsid w:val="00F509A6"/>
    <w:rsid w:val="00F50C48"/>
    <w:rsid w:val="00F50D90"/>
    <w:rsid w:val="00F50DA1"/>
    <w:rsid w:val="00F510AB"/>
    <w:rsid w:val="00F51294"/>
    <w:rsid w:val="00F5129A"/>
    <w:rsid w:val="00F51308"/>
    <w:rsid w:val="00F51488"/>
    <w:rsid w:val="00F514C5"/>
    <w:rsid w:val="00F5152E"/>
    <w:rsid w:val="00F52706"/>
    <w:rsid w:val="00F5276E"/>
    <w:rsid w:val="00F529AD"/>
    <w:rsid w:val="00F52C15"/>
    <w:rsid w:val="00F52F1F"/>
    <w:rsid w:val="00F5315F"/>
    <w:rsid w:val="00F5327B"/>
    <w:rsid w:val="00F5329B"/>
    <w:rsid w:val="00F53315"/>
    <w:rsid w:val="00F53466"/>
    <w:rsid w:val="00F534E7"/>
    <w:rsid w:val="00F53536"/>
    <w:rsid w:val="00F537FA"/>
    <w:rsid w:val="00F5386B"/>
    <w:rsid w:val="00F538CA"/>
    <w:rsid w:val="00F53A3E"/>
    <w:rsid w:val="00F53B4B"/>
    <w:rsid w:val="00F53E06"/>
    <w:rsid w:val="00F53EDF"/>
    <w:rsid w:val="00F54398"/>
    <w:rsid w:val="00F54470"/>
    <w:rsid w:val="00F54679"/>
    <w:rsid w:val="00F54950"/>
    <w:rsid w:val="00F54969"/>
    <w:rsid w:val="00F54B46"/>
    <w:rsid w:val="00F54CD7"/>
    <w:rsid w:val="00F54F88"/>
    <w:rsid w:val="00F5515A"/>
    <w:rsid w:val="00F551F6"/>
    <w:rsid w:val="00F55614"/>
    <w:rsid w:val="00F5578F"/>
    <w:rsid w:val="00F55A28"/>
    <w:rsid w:val="00F55CCA"/>
    <w:rsid w:val="00F55EF7"/>
    <w:rsid w:val="00F561EA"/>
    <w:rsid w:val="00F56230"/>
    <w:rsid w:val="00F5638D"/>
    <w:rsid w:val="00F56484"/>
    <w:rsid w:val="00F5682D"/>
    <w:rsid w:val="00F5685A"/>
    <w:rsid w:val="00F56B50"/>
    <w:rsid w:val="00F56F4D"/>
    <w:rsid w:val="00F5717F"/>
    <w:rsid w:val="00F574FA"/>
    <w:rsid w:val="00F57895"/>
    <w:rsid w:val="00F5799D"/>
    <w:rsid w:val="00F57CAD"/>
    <w:rsid w:val="00F57E75"/>
    <w:rsid w:val="00F60997"/>
    <w:rsid w:val="00F60ADE"/>
    <w:rsid w:val="00F60CB0"/>
    <w:rsid w:val="00F60E68"/>
    <w:rsid w:val="00F610DD"/>
    <w:rsid w:val="00F610F2"/>
    <w:rsid w:val="00F613B8"/>
    <w:rsid w:val="00F613E4"/>
    <w:rsid w:val="00F61523"/>
    <w:rsid w:val="00F61627"/>
    <w:rsid w:val="00F61AAA"/>
    <w:rsid w:val="00F61B56"/>
    <w:rsid w:val="00F61CA9"/>
    <w:rsid w:val="00F61F59"/>
    <w:rsid w:val="00F62274"/>
    <w:rsid w:val="00F62693"/>
    <w:rsid w:val="00F62C2C"/>
    <w:rsid w:val="00F6306A"/>
    <w:rsid w:val="00F6343D"/>
    <w:rsid w:val="00F6349B"/>
    <w:rsid w:val="00F63647"/>
    <w:rsid w:val="00F64356"/>
    <w:rsid w:val="00F643AF"/>
    <w:rsid w:val="00F643FA"/>
    <w:rsid w:val="00F647B4"/>
    <w:rsid w:val="00F6489C"/>
    <w:rsid w:val="00F64911"/>
    <w:rsid w:val="00F64B81"/>
    <w:rsid w:val="00F64FA3"/>
    <w:rsid w:val="00F64FED"/>
    <w:rsid w:val="00F653FA"/>
    <w:rsid w:val="00F654B0"/>
    <w:rsid w:val="00F6592F"/>
    <w:rsid w:val="00F65C08"/>
    <w:rsid w:val="00F65E98"/>
    <w:rsid w:val="00F65EFC"/>
    <w:rsid w:val="00F660BC"/>
    <w:rsid w:val="00F66617"/>
    <w:rsid w:val="00F667E0"/>
    <w:rsid w:val="00F66A30"/>
    <w:rsid w:val="00F66A87"/>
    <w:rsid w:val="00F66B37"/>
    <w:rsid w:val="00F66E06"/>
    <w:rsid w:val="00F6704F"/>
    <w:rsid w:val="00F67099"/>
    <w:rsid w:val="00F670E1"/>
    <w:rsid w:val="00F673CB"/>
    <w:rsid w:val="00F6779A"/>
    <w:rsid w:val="00F677CB"/>
    <w:rsid w:val="00F677F9"/>
    <w:rsid w:val="00F700BE"/>
    <w:rsid w:val="00F70108"/>
    <w:rsid w:val="00F701F2"/>
    <w:rsid w:val="00F70959"/>
    <w:rsid w:val="00F70ACF"/>
    <w:rsid w:val="00F70BE6"/>
    <w:rsid w:val="00F70CC6"/>
    <w:rsid w:val="00F70EC2"/>
    <w:rsid w:val="00F710A6"/>
    <w:rsid w:val="00F712DB"/>
    <w:rsid w:val="00F713C8"/>
    <w:rsid w:val="00F7150D"/>
    <w:rsid w:val="00F71710"/>
    <w:rsid w:val="00F71B48"/>
    <w:rsid w:val="00F71B7D"/>
    <w:rsid w:val="00F71E7E"/>
    <w:rsid w:val="00F72214"/>
    <w:rsid w:val="00F72390"/>
    <w:rsid w:val="00F724D2"/>
    <w:rsid w:val="00F72C93"/>
    <w:rsid w:val="00F72F29"/>
    <w:rsid w:val="00F73033"/>
    <w:rsid w:val="00F7317F"/>
    <w:rsid w:val="00F732F1"/>
    <w:rsid w:val="00F734B0"/>
    <w:rsid w:val="00F73581"/>
    <w:rsid w:val="00F736A1"/>
    <w:rsid w:val="00F7397C"/>
    <w:rsid w:val="00F73A13"/>
    <w:rsid w:val="00F73B07"/>
    <w:rsid w:val="00F73B7B"/>
    <w:rsid w:val="00F73BDB"/>
    <w:rsid w:val="00F73D29"/>
    <w:rsid w:val="00F7407A"/>
    <w:rsid w:val="00F7440A"/>
    <w:rsid w:val="00F747FC"/>
    <w:rsid w:val="00F748F4"/>
    <w:rsid w:val="00F749EE"/>
    <w:rsid w:val="00F74D5C"/>
    <w:rsid w:val="00F7527E"/>
    <w:rsid w:val="00F752BF"/>
    <w:rsid w:val="00F7557F"/>
    <w:rsid w:val="00F755F2"/>
    <w:rsid w:val="00F75D3A"/>
    <w:rsid w:val="00F75E81"/>
    <w:rsid w:val="00F75F94"/>
    <w:rsid w:val="00F7600F"/>
    <w:rsid w:val="00F762B9"/>
    <w:rsid w:val="00F7639F"/>
    <w:rsid w:val="00F7675C"/>
    <w:rsid w:val="00F76A4F"/>
    <w:rsid w:val="00F76AC9"/>
    <w:rsid w:val="00F77013"/>
    <w:rsid w:val="00F7728F"/>
    <w:rsid w:val="00F773E5"/>
    <w:rsid w:val="00F77795"/>
    <w:rsid w:val="00F7792A"/>
    <w:rsid w:val="00F77CF9"/>
    <w:rsid w:val="00F77DF4"/>
    <w:rsid w:val="00F8077D"/>
    <w:rsid w:val="00F808F3"/>
    <w:rsid w:val="00F80AD6"/>
    <w:rsid w:val="00F8101B"/>
    <w:rsid w:val="00F81370"/>
    <w:rsid w:val="00F817E5"/>
    <w:rsid w:val="00F818E5"/>
    <w:rsid w:val="00F81CE1"/>
    <w:rsid w:val="00F81D1F"/>
    <w:rsid w:val="00F82051"/>
    <w:rsid w:val="00F82139"/>
    <w:rsid w:val="00F823C8"/>
    <w:rsid w:val="00F826E5"/>
    <w:rsid w:val="00F82759"/>
    <w:rsid w:val="00F827E8"/>
    <w:rsid w:val="00F8291E"/>
    <w:rsid w:val="00F82A15"/>
    <w:rsid w:val="00F82DAD"/>
    <w:rsid w:val="00F82F71"/>
    <w:rsid w:val="00F83047"/>
    <w:rsid w:val="00F83252"/>
    <w:rsid w:val="00F83296"/>
    <w:rsid w:val="00F8351E"/>
    <w:rsid w:val="00F83622"/>
    <w:rsid w:val="00F8389C"/>
    <w:rsid w:val="00F83A4E"/>
    <w:rsid w:val="00F83C27"/>
    <w:rsid w:val="00F84653"/>
    <w:rsid w:val="00F8479D"/>
    <w:rsid w:val="00F848B3"/>
    <w:rsid w:val="00F849BA"/>
    <w:rsid w:val="00F84B55"/>
    <w:rsid w:val="00F85110"/>
    <w:rsid w:val="00F855AA"/>
    <w:rsid w:val="00F855BF"/>
    <w:rsid w:val="00F85664"/>
    <w:rsid w:val="00F85682"/>
    <w:rsid w:val="00F85877"/>
    <w:rsid w:val="00F85AFB"/>
    <w:rsid w:val="00F85D6B"/>
    <w:rsid w:val="00F85D8F"/>
    <w:rsid w:val="00F85E08"/>
    <w:rsid w:val="00F861B4"/>
    <w:rsid w:val="00F8632E"/>
    <w:rsid w:val="00F86354"/>
    <w:rsid w:val="00F863CC"/>
    <w:rsid w:val="00F8645D"/>
    <w:rsid w:val="00F86837"/>
    <w:rsid w:val="00F8695E"/>
    <w:rsid w:val="00F86C73"/>
    <w:rsid w:val="00F86D47"/>
    <w:rsid w:val="00F86DAB"/>
    <w:rsid w:val="00F86E3C"/>
    <w:rsid w:val="00F8708F"/>
    <w:rsid w:val="00F8733D"/>
    <w:rsid w:val="00F878A4"/>
    <w:rsid w:val="00F878FE"/>
    <w:rsid w:val="00F87A21"/>
    <w:rsid w:val="00F87E86"/>
    <w:rsid w:val="00F87F90"/>
    <w:rsid w:val="00F87F93"/>
    <w:rsid w:val="00F90114"/>
    <w:rsid w:val="00F90410"/>
    <w:rsid w:val="00F906D7"/>
    <w:rsid w:val="00F90852"/>
    <w:rsid w:val="00F90B3B"/>
    <w:rsid w:val="00F90C9F"/>
    <w:rsid w:val="00F90F0E"/>
    <w:rsid w:val="00F91076"/>
    <w:rsid w:val="00F91189"/>
    <w:rsid w:val="00F9132F"/>
    <w:rsid w:val="00F918B3"/>
    <w:rsid w:val="00F91F75"/>
    <w:rsid w:val="00F923D5"/>
    <w:rsid w:val="00F92BE2"/>
    <w:rsid w:val="00F92D0C"/>
    <w:rsid w:val="00F92D70"/>
    <w:rsid w:val="00F93143"/>
    <w:rsid w:val="00F9358A"/>
    <w:rsid w:val="00F93D6D"/>
    <w:rsid w:val="00F93FC1"/>
    <w:rsid w:val="00F94137"/>
    <w:rsid w:val="00F943F4"/>
    <w:rsid w:val="00F944B4"/>
    <w:rsid w:val="00F9451A"/>
    <w:rsid w:val="00F94AAE"/>
    <w:rsid w:val="00F94C12"/>
    <w:rsid w:val="00F94DD0"/>
    <w:rsid w:val="00F94F2C"/>
    <w:rsid w:val="00F950E7"/>
    <w:rsid w:val="00F951E6"/>
    <w:rsid w:val="00F95596"/>
    <w:rsid w:val="00F95A61"/>
    <w:rsid w:val="00F95D16"/>
    <w:rsid w:val="00F96135"/>
    <w:rsid w:val="00F9649B"/>
    <w:rsid w:val="00F96940"/>
    <w:rsid w:val="00F96ACC"/>
    <w:rsid w:val="00F96FFC"/>
    <w:rsid w:val="00F97378"/>
    <w:rsid w:val="00F975DB"/>
    <w:rsid w:val="00F976F9"/>
    <w:rsid w:val="00F97E12"/>
    <w:rsid w:val="00FA0072"/>
    <w:rsid w:val="00FA0202"/>
    <w:rsid w:val="00FA0431"/>
    <w:rsid w:val="00FA0439"/>
    <w:rsid w:val="00FA0A09"/>
    <w:rsid w:val="00FA0AD7"/>
    <w:rsid w:val="00FA0C64"/>
    <w:rsid w:val="00FA0D43"/>
    <w:rsid w:val="00FA0E38"/>
    <w:rsid w:val="00FA0F38"/>
    <w:rsid w:val="00FA0F90"/>
    <w:rsid w:val="00FA1048"/>
    <w:rsid w:val="00FA1269"/>
    <w:rsid w:val="00FA1996"/>
    <w:rsid w:val="00FA1D0A"/>
    <w:rsid w:val="00FA1E9D"/>
    <w:rsid w:val="00FA201E"/>
    <w:rsid w:val="00FA23B7"/>
    <w:rsid w:val="00FA23E9"/>
    <w:rsid w:val="00FA26C5"/>
    <w:rsid w:val="00FA2B25"/>
    <w:rsid w:val="00FA2FCC"/>
    <w:rsid w:val="00FA3066"/>
    <w:rsid w:val="00FA3196"/>
    <w:rsid w:val="00FA3291"/>
    <w:rsid w:val="00FA341E"/>
    <w:rsid w:val="00FA3591"/>
    <w:rsid w:val="00FA35BF"/>
    <w:rsid w:val="00FA3895"/>
    <w:rsid w:val="00FA3BB3"/>
    <w:rsid w:val="00FA3E56"/>
    <w:rsid w:val="00FA4297"/>
    <w:rsid w:val="00FA43E4"/>
    <w:rsid w:val="00FA45AC"/>
    <w:rsid w:val="00FA470C"/>
    <w:rsid w:val="00FA4796"/>
    <w:rsid w:val="00FA4919"/>
    <w:rsid w:val="00FA5709"/>
    <w:rsid w:val="00FA57F9"/>
    <w:rsid w:val="00FA61ED"/>
    <w:rsid w:val="00FA62F0"/>
    <w:rsid w:val="00FA634E"/>
    <w:rsid w:val="00FA6B74"/>
    <w:rsid w:val="00FA6C7A"/>
    <w:rsid w:val="00FA6D34"/>
    <w:rsid w:val="00FA7144"/>
    <w:rsid w:val="00FA7152"/>
    <w:rsid w:val="00FA7397"/>
    <w:rsid w:val="00FA78A9"/>
    <w:rsid w:val="00FA7ED7"/>
    <w:rsid w:val="00FA7EE4"/>
    <w:rsid w:val="00FA7FC8"/>
    <w:rsid w:val="00FB00F2"/>
    <w:rsid w:val="00FB010F"/>
    <w:rsid w:val="00FB0615"/>
    <w:rsid w:val="00FB09F3"/>
    <w:rsid w:val="00FB0FB0"/>
    <w:rsid w:val="00FB11D1"/>
    <w:rsid w:val="00FB1637"/>
    <w:rsid w:val="00FB1821"/>
    <w:rsid w:val="00FB1866"/>
    <w:rsid w:val="00FB194F"/>
    <w:rsid w:val="00FB1B0C"/>
    <w:rsid w:val="00FB1B22"/>
    <w:rsid w:val="00FB1E6D"/>
    <w:rsid w:val="00FB1E77"/>
    <w:rsid w:val="00FB1F18"/>
    <w:rsid w:val="00FB2050"/>
    <w:rsid w:val="00FB244B"/>
    <w:rsid w:val="00FB2465"/>
    <w:rsid w:val="00FB2AEA"/>
    <w:rsid w:val="00FB2AF7"/>
    <w:rsid w:val="00FB2E6F"/>
    <w:rsid w:val="00FB302E"/>
    <w:rsid w:val="00FB3236"/>
    <w:rsid w:val="00FB38D4"/>
    <w:rsid w:val="00FB395B"/>
    <w:rsid w:val="00FB3DE2"/>
    <w:rsid w:val="00FB3F7C"/>
    <w:rsid w:val="00FB421D"/>
    <w:rsid w:val="00FB42F0"/>
    <w:rsid w:val="00FB4505"/>
    <w:rsid w:val="00FB482D"/>
    <w:rsid w:val="00FB48B6"/>
    <w:rsid w:val="00FB48CC"/>
    <w:rsid w:val="00FB48F5"/>
    <w:rsid w:val="00FB4AAF"/>
    <w:rsid w:val="00FB4AEF"/>
    <w:rsid w:val="00FB4CA8"/>
    <w:rsid w:val="00FB4CD7"/>
    <w:rsid w:val="00FB4CEF"/>
    <w:rsid w:val="00FB4E02"/>
    <w:rsid w:val="00FB4F7B"/>
    <w:rsid w:val="00FB54A4"/>
    <w:rsid w:val="00FB55B5"/>
    <w:rsid w:val="00FB55E3"/>
    <w:rsid w:val="00FB57FC"/>
    <w:rsid w:val="00FB5801"/>
    <w:rsid w:val="00FB5994"/>
    <w:rsid w:val="00FB5D1B"/>
    <w:rsid w:val="00FB5FDB"/>
    <w:rsid w:val="00FB626D"/>
    <w:rsid w:val="00FB650A"/>
    <w:rsid w:val="00FB6525"/>
    <w:rsid w:val="00FB6B7D"/>
    <w:rsid w:val="00FB6CAF"/>
    <w:rsid w:val="00FB6EEC"/>
    <w:rsid w:val="00FB6F79"/>
    <w:rsid w:val="00FB70D5"/>
    <w:rsid w:val="00FB728E"/>
    <w:rsid w:val="00FB7349"/>
    <w:rsid w:val="00FB7372"/>
    <w:rsid w:val="00FB79A8"/>
    <w:rsid w:val="00FB7FC2"/>
    <w:rsid w:val="00FC0399"/>
    <w:rsid w:val="00FC0668"/>
    <w:rsid w:val="00FC067A"/>
    <w:rsid w:val="00FC0B33"/>
    <w:rsid w:val="00FC0BDB"/>
    <w:rsid w:val="00FC10F8"/>
    <w:rsid w:val="00FC11A2"/>
    <w:rsid w:val="00FC1250"/>
    <w:rsid w:val="00FC1441"/>
    <w:rsid w:val="00FC149E"/>
    <w:rsid w:val="00FC226B"/>
    <w:rsid w:val="00FC2502"/>
    <w:rsid w:val="00FC258E"/>
    <w:rsid w:val="00FC2A61"/>
    <w:rsid w:val="00FC31D9"/>
    <w:rsid w:val="00FC3552"/>
    <w:rsid w:val="00FC3555"/>
    <w:rsid w:val="00FC394E"/>
    <w:rsid w:val="00FC3ADA"/>
    <w:rsid w:val="00FC3E39"/>
    <w:rsid w:val="00FC3EC4"/>
    <w:rsid w:val="00FC477E"/>
    <w:rsid w:val="00FC487D"/>
    <w:rsid w:val="00FC4E57"/>
    <w:rsid w:val="00FC5279"/>
    <w:rsid w:val="00FC52D5"/>
    <w:rsid w:val="00FC567E"/>
    <w:rsid w:val="00FC586E"/>
    <w:rsid w:val="00FC58C1"/>
    <w:rsid w:val="00FC5DF2"/>
    <w:rsid w:val="00FC5ED2"/>
    <w:rsid w:val="00FC6380"/>
    <w:rsid w:val="00FC6428"/>
    <w:rsid w:val="00FC6585"/>
    <w:rsid w:val="00FC6ACF"/>
    <w:rsid w:val="00FC6C03"/>
    <w:rsid w:val="00FC6E80"/>
    <w:rsid w:val="00FC73E8"/>
    <w:rsid w:val="00FC77B3"/>
    <w:rsid w:val="00FC77FF"/>
    <w:rsid w:val="00FC7870"/>
    <w:rsid w:val="00FC7C7B"/>
    <w:rsid w:val="00FC7CC7"/>
    <w:rsid w:val="00FC7D3B"/>
    <w:rsid w:val="00FC7E5D"/>
    <w:rsid w:val="00FD0147"/>
    <w:rsid w:val="00FD06BA"/>
    <w:rsid w:val="00FD092B"/>
    <w:rsid w:val="00FD09CC"/>
    <w:rsid w:val="00FD0A17"/>
    <w:rsid w:val="00FD0CEB"/>
    <w:rsid w:val="00FD0D0B"/>
    <w:rsid w:val="00FD1139"/>
    <w:rsid w:val="00FD139B"/>
    <w:rsid w:val="00FD1537"/>
    <w:rsid w:val="00FD155E"/>
    <w:rsid w:val="00FD16E1"/>
    <w:rsid w:val="00FD1747"/>
    <w:rsid w:val="00FD1DC2"/>
    <w:rsid w:val="00FD1E91"/>
    <w:rsid w:val="00FD20AA"/>
    <w:rsid w:val="00FD2140"/>
    <w:rsid w:val="00FD2327"/>
    <w:rsid w:val="00FD2A4A"/>
    <w:rsid w:val="00FD2AC5"/>
    <w:rsid w:val="00FD318F"/>
    <w:rsid w:val="00FD325D"/>
    <w:rsid w:val="00FD3308"/>
    <w:rsid w:val="00FD3354"/>
    <w:rsid w:val="00FD33F7"/>
    <w:rsid w:val="00FD36B1"/>
    <w:rsid w:val="00FD388B"/>
    <w:rsid w:val="00FD3E6F"/>
    <w:rsid w:val="00FD413D"/>
    <w:rsid w:val="00FD414B"/>
    <w:rsid w:val="00FD47D9"/>
    <w:rsid w:val="00FD4BCC"/>
    <w:rsid w:val="00FD4BD2"/>
    <w:rsid w:val="00FD4FCC"/>
    <w:rsid w:val="00FD5322"/>
    <w:rsid w:val="00FD5484"/>
    <w:rsid w:val="00FD5941"/>
    <w:rsid w:val="00FD5978"/>
    <w:rsid w:val="00FD5B4F"/>
    <w:rsid w:val="00FD5DE0"/>
    <w:rsid w:val="00FD5EA6"/>
    <w:rsid w:val="00FD655D"/>
    <w:rsid w:val="00FD6AF3"/>
    <w:rsid w:val="00FD6BF2"/>
    <w:rsid w:val="00FD77F6"/>
    <w:rsid w:val="00FD7C59"/>
    <w:rsid w:val="00FD7D91"/>
    <w:rsid w:val="00FE0255"/>
    <w:rsid w:val="00FE0432"/>
    <w:rsid w:val="00FE078A"/>
    <w:rsid w:val="00FE0E4E"/>
    <w:rsid w:val="00FE0E9F"/>
    <w:rsid w:val="00FE0FFF"/>
    <w:rsid w:val="00FE122C"/>
    <w:rsid w:val="00FE14E5"/>
    <w:rsid w:val="00FE1B16"/>
    <w:rsid w:val="00FE240B"/>
    <w:rsid w:val="00FE26A7"/>
    <w:rsid w:val="00FE2852"/>
    <w:rsid w:val="00FE2B56"/>
    <w:rsid w:val="00FE2D11"/>
    <w:rsid w:val="00FE2FD2"/>
    <w:rsid w:val="00FE3404"/>
    <w:rsid w:val="00FE35E9"/>
    <w:rsid w:val="00FE3A09"/>
    <w:rsid w:val="00FE3B89"/>
    <w:rsid w:val="00FE3F53"/>
    <w:rsid w:val="00FE4190"/>
    <w:rsid w:val="00FE463A"/>
    <w:rsid w:val="00FE4649"/>
    <w:rsid w:val="00FE486C"/>
    <w:rsid w:val="00FE4B34"/>
    <w:rsid w:val="00FE4C78"/>
    <w:rsid w:val="00FE4EEB"/>
    <w:rsid w:val="00FE51C9"/>
    <w:rsid w:val="00FE52DD"/>
    <w:rsid w:val="00FE53F1"/>
    <w:rsid w:val="00FE5584"/>
    <w:rsid w:val="00FE5694"/>
    <w:rsid w:val="00FE58FA"/>
    <w:rsid w:val="00FE5B70"/>
    <w:rsid w:val="00FE5F49"/>
    <w:rsid w:val="00FE5FB3"/>
    <w:rsid w:val="00FE62B7"/>
    <w:rsid w:val="00FE6445"/>
    <w:rsid w:val="00FE6676"/>
    <w:rsid w:val="00FE66F4"/>
    <w:rsid w:val="00FE6E0A"/>
    <w:rsid w:val="00FE6FB7"/>
    <w:rsid w:val="00FE700A"/>
    <w:rsid w:val="00FE7333"/>
    <w:rsid w:val="00FE7355"/>
    <w:rsid w:val="00FE73C9"/>
    <w:rsid w:val="00FE742D"/>
    <w:rsid w:val="00FE7571"/>
    <w:rsid w:val="00FE7699"/>
    <w:rsid w:val="00FE7782"/>
    <w:rsid w:val="00FE7DA9"/>
    <w:rsid w:val="00FF0077"/>
    <w:rsid w:val="00FF00E3"/>
    <w:rsid w:val="00FF01F0"/>
    <w:rsid w:val="00FF02F3"/>
    <w:rsid w:val="00FF0782"/>
    <w:rsid w:val="00FF0B1E"/>
    <w:rsid w:val="00FF0C75"/>
    <w:rsid w:val="00FF11CC"/>
    <w:rsid w:val="00FF1222"/>
    <w:rsid w:val="00FF1248"/>
    <w:rsid w:val="00FF1250"/>
    <w:rsid w:val="00FF13C6"/>
    <w:rsid w:val="00FF1622"/>
    <w:rsid w:val="00FF17F6"/>
    <w:rsid w:val="00FF1808"/>
    <w:rsid w:val="00FF1F50"/>
    <w:rsid w:val="00FF1F92"/>
    <w:rsid w:val="00FF271F"/>
    <w:rsid w:val="00FF2956"/>
    <w:rsid w:val="00FF2965"/>
    <w:rsid w:val="00FF29EA"/>
    <w:rsid w:val="00FF2EBE"/>
    <w:rsid w:val="00FF2FB9"/>
    <w:rsid w:val="00FF3644"/>
    <w:rsid w:val="00FF3E69"/>
    <w:rsid w:val="00FF4146"/>
    <w:rsid w:val="00FF421F"/>
    <w:rsid w:val="00FF45F2"/>
    <w:rsid w:val="00FF481F"/>
    <w:rsid w:val="00FF491E"/>
    <w:rsid w:val="00FF4E7E"/>
    <w:rsid w:val="00FF4F79"/>
    <w:rsid w:val="00FF4FCD"/>
    <w:rsid w:val="00FF522F"/>
    <w:rsid w:val="00FF5B96"/>
    <w:rsid w:val="00FF5C0F"/>
    <w:rsid w:val="00FF5DA7"/>
    <w:rsid w:val="00FF61BF"/>
    <w:rsid w:val="00FF66D4"/>
    <w:rsid w:val="00FF6732"/>
    <w:rsid w:val="00FF67D2"/>
    <w:rsid w:val="00FF6F25"/>
    <w:rsid w:val="00FF714F"/>
    <w:rsid w:val="00FF72F4"/>
    <w:rsid w:val="00FF73E2"/>
    <w:rsid w:val="00FF7475"/>
    <w:rsid w:val="00FF74E0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A6FF34"/>
  <w15:chartTrackingRefBased/>
  <w15:docId w15:val="{01CB253D-CE0E-2B4D-897B-50B7E190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D0"/>
    <w:pPr>
      <w:spacing w:after="200" w:line="276" w:lineRule="auto"/>
    </w:pPr>
    <w:rPr>
      <w:rFonts w:ascii="Gill Sans MT" w:eastAsia="Times New Roman" w:hAnsi="Gill Sans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DD0"/>
    <w:pPr>
      <w:keepNext/>
      <w:spacing w:before="240" w:after="60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DD0"/>
    <w:pPr>
      <w:keepNext/>
      <w:spacing w:before="240" w:after="60"/>
      <w:outlineLvl w:val="1"/>
    </w:pPr>
    <w:rPr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DD0"/>
    <w:pPr>
      <w:keepNext/>
      <w:spacing w:before="240" w:after="60"/>
      <w:outlineLvl w:val="2"/>
    </w:pPr>
    <w:rPr>
      <w:rFonts w:eastAsiaTheme="majorEastAsia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5B5"/>
    <w:pPr>
      <w:spacing w:after="0"/>
    </w:pPr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D15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6F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F6F9B"/>
  </w:style>
  <w:style w:type="paragraph" w:styleId="Footer">
    <w:name w:val="footer"/>
    <w:basedOn w:val="Normal"/>
    <w:link w:val="FooterChar"/>
    <w:uiPriority w:val="99"/>
    <w:unhideWhenUsed/>
    <w:rsid w:val="007F6F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6F9B"/>
  </w:style>
  <w:style w:type="table" w:styleId="TableGrid">
    <w:name w:val="Table Grid"/>
    <w:basedOn w:val="TableNormal"/>
    <w:uiPriority w:val="59"/>
    <w:rsid w:val="00B914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uiPriority w:val="1"/>
    <w:qFormat/>
    <w:rsid w:val="00925DD0"/>
    <w:pPr>
      <w:spacing w:afterAutospacing="1"/>
      <w:jc w:val="both"/>
    </w:pPr>
    <w:rPr>
      <w:rFonts w:ascii="Gill Sans MT" w:hAnsi="Gill Sans MT"/>
      <w:sz w:val="22"/>
      <w:szCs w:val="22"/>
      <w:lang w:val="en-US" w:eastAsia="en-US"/>
    </w:rPr>
  </w:style>
  <w:style w:type="character" w:styleId="Strong">
    <w:name w:val="Strong"/>
    <w:uiPriority w:val="22"/>
    <w:qFormat/>
    <w:rsid w:val="00925DD0"/>
    <w:rPr>
      <w:rFonts w:ascii="Gill Sans MT" w:hAnsi="Gill Sans MT"/>
      <w:b/>
      <w:bCs/>
    </w:rPr>
  </w:style>
  <w:style w:type="paragraph" w:styleId="ListParagraph">
    <w:name w:val="List Paragraph"/>
    <w:basedOn w:val="Normal"/>
    <w:uiPriority w:val="34"/>
    <w:qFormat/>
    <w:rsid w:val="00925DD0"/>
    <w:pPr>
      <w:ind w:left="720"/>
    </w:pPr>
    <w:rPr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364972"/>
    <w:pPr>
      <w:spacing w:after="0"/>
    </w:pPr>
    <w:rPr>
      <w:rFonts w:ascii="Times New Roman" w:eastAsia="Calibri" w:hAnsi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925DD0"/>
    <w:rPr>
      <w:rFonts w:ascii="Gill Sans MT" w:hAnsi="Gill Sans MT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B41BA4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CA210C"/>
    <w:pPr>
      <w:spacing w:after="0"/>
    </w:pPr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CA210C"/>
    <w:rPr>
      <w:rFonts w:ascii="Consolas" w:eastAsia="Calibri" w:hAnsi="Consolas"/>
      <w:sz w:val="21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F1E03"/>
    <w:rPr>
      <w:rFonts w:ascii="Tahoma" w:eastAsia="Calibri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F1E03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link w:val="Heading2"/>
    <w:uiPriority w:val="9"/>
    <w:rsid w:val="00925DD0"/>
    <w:rPr>
      <w:rFonts w:ascii="Gill Sans MT" w:eastAsia="Times New Roman" w:hAnsi="Gill Sans MT"/>
      <w:b/>
      <w:bCs/>
      <w:i/>
      <w:iCs/>
      <w:sz w:val="28"/>
      <w:szCs w:val="28"/>
      <w:lang w:val="x-none" w:eastAsia="x-none"/>
    </w:rPr>
  </w:style>
  <w:style w:type="character" w:customStyle="1" w:styleId="Heading1Char">
    <w:name w:val="Heading 1 Char"/>
    <w:link w:val="Heading1"/>
    <w:uiPriority w:val="9"/>
    <w:rsid w:val="00925DD0"/>
    <w:rPr>
      <w:rFonts w:ascii="Gill Sans MT" w:eastAsia="Times New Roman" w:hAnsi="Gill Sans MT"/>
      <w:b/>
      <w:bCs/>
      <w:kern w:val="32"/>
      <w:sz w:val="32"/>
      <w:szCs w:val="32"/>
      <w:lang w:val="x-none" w:eastAsia="x-none"/>
    </w:rPr>
  </w:style>
  <w:style w:type="paragraph" w:customStyle="1" w:styleId="Default">
    <w:name w:val="Default"/>
    <w:rsid w:val="0054453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555D78"/>
    <w:rPr>
      <w:rFonts w:eastAsia="MS Mincho"/>
      <w:i/>
      <w:iCs/>
      <w:color w:val="000000"/>
      <w:lang w:val="x-none" w:eastAsia="ja-JP"/>
    </w:rPr>
  </w:style>
  <w:style w:type="character" w:customStyle="1" w:styleId="QuoteChar">
    <w:name w:val="Quote Char"/>
    <w:link w:val="Quote"/>
    <w:uiPriority w:val="29"/>
    <w:rsid w:val="00555D78"/>
    <w:rPr>
      <w:rFonts w:eastAsia="MS Mincho" w:cs="Arial"/>
      <w:i/>
      <w:iCs/>
      <w:color w:val="000000"/>
      <w:sz w:val="22"/>
      <w:szCs w:val="22"/>
      <w:lang w:eastAsia="ja-JP"/>
    </w:rPr>
  </w:style>
  <w:style w:type="character" w:customStyle="1" w:styleId="apple-converted-space">
    <w:name w:val="apple-converted-space"/>
    <w:rsid w:val="00145EFF"/>
  </w:style>
  <w:style w:type="character" w:customStyle="1" w:styleId="spelle">
    <w:name w:val="spelle"/>
    <w:rsid w:val="000717D0"/>
  </w:style>
  <w:style w:type="character" w:customStyle="1" w:styleId="apple-style-span">
    <w:name w:val="apple-style-span"/>
    <w:rsid w:val="000717D0"/>
  </w:style>
  <w:style w:type="character" w:customStyle="1" w:styleId="st1">
    <w:name w:val="st1"/>
    <w:rsid w:val="000717D0"/>
  </w:style>
  <w:style w:type="paragraph" w:styleId="Title">
    <w:name w:val="Title"/>
    <w:basedOn w:val="Normal"/>
    <w:next w:val="Normal"/>
    <w:link w:val="TitleChar"/>
    <w:uiPriority w:val="10"/>
    <w:qFormat/>
    <w:rsid w:val="00925DD0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25DD0"/>
    <w:rPr>
      <w:rFonts w:ascii="Gill Sans MT" w:eastAsiaTheme="majorEastAsia" w:hAnsi="Gill Sans MT" w:cstheme="majorBidi"/>
      <w:b/>
      <w:bCs/>
      <w:kern w:val="28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25DD0"/>
    <w:rPr>
      <w:rFonts w:ascii="Gill Sans MT" w:eastAsiaTheme="majorEastAsia" w:hAnsi="Gill Sans MT" w:cstheme="majorBidi"/>
      <w:b/>
      <w:bCs/>
      <w:sz w:val="26"/>
      <w:szCs w:val="2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D0"/>
    <w:pPr>
      <w:spacing w:after="60"/>
      <w:jc w:val="center"/>
      <w:outlineLvl w:val="1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25DD0"/>
    <w:rPr>
      <w:rFonts w:ascii="Gill Sans MT" w:eastAsiaTheme="majorEastAsia" w:hAnsi="Gill Sans MT" w:cstheme="majorBidi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925DD0"/>
    <w:rPr>
      <w:rFonts w:ascii="Gill Sans MT" w:hAnsi="Gill Sans MT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25DD0"/>
    <w:rPr>
      <w:rFonts w:ascii="Gill Sans MT" w:hAnsi="Gill Sans MT"/>
      <w:i/>
      <w:iCs/>
    </w:rPr>
  </w:style>
  <w:style w:type="character" w:styleId="IntenseEmphasis">
    <w:name w:val="Intense Emphasis"/>
    <w:basedOn w:val="DefaultParagraphFont"/>
    <w:uiPriority w:val="21"/>
    <w:qFormat/>
    <w:rsid w:val="00925DD0"/>
    <w:rPr>
      <w:rFonts w:ascii="Gill Sans MT" w:hAnsi="Gill Sans MT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D0"/>
    <w:pPr>
      <w:pBdr>
        <w:top w:val="single" w:sz="8" w:space="10" w:color="404040" w:themeColor="text1" w:themeTint="BF"/>
        <w:bottom w:val="single" w:sz="8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D0"/>
    <w:rPr>
      <w:rFonts w:ascii="Gill Sans MT" w:eastAsia="Times New Roman" w:hAnsi="Gill Sans MT"/>
      <w:i/>
      <w:iCs/>
      <w:color w:val="404040" w:themeColor="text1" w:themeTint="BF"/>
      <w:sz w:val="22"/>
      <w:szCs w:val="22"/>
      <w:lang w:val="en-US" w:eastAsia="en-US"/>
    </w:rPr>
  </w:style>
  <w:style w:type="character" w:styleId="SubtleReference">
    <w:name w:val="Subtle Reference"/>
    <w:basedOn w:val="DefaultParagraphFont"/>
    <w:uiPriority w:val="31"/>
    <w:qFormat/>
    <w:rsid w:val="00925DD0"/>
    <w:rPr>
      <w:rFonts w:ascii="Gill Sans MT" w:hAnsi="Gill Sans MT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25DD0"/>
    <w:rPr>
      <w:rFonts w:ascii="Gill Sans MT" w:hAnsi="Gill Sans MT"/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925DD0"/>
    <w:rPr>
      <w:rFonts w:ascii="Gill Sans MT" w:hAnsi="Gill Sans MT"/>
      <w:b/>
      <w:bCs/>
      <w:i/>
      <w:iCs/>
      <w:color w:val="404040" w:themeColor="text1" w:themeTint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9371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82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5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90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3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91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4073">
                  <w:marLeft w:val="3150"/>
                  <w:marRight w:val="3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8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5072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8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6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4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9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9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9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3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427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6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281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1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763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8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68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80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56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4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30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4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0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8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7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0452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4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5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9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6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2153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5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3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3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3187">
          <w:marLeft w:val="547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238">
          <w:marLeft w:val="547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7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82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6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1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4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887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2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0116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7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85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17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55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236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9258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8172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805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616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7795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andomchunu/Downloads/Word%20Templates%202/Notice%20and%20Agenda%20Generic%20BW%20DU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FF34A912501B418C4FB4A3EF8B3B1D" ma:contentTypeVersion="14" ma:contentTypeDescription="Create a new document." ma:contentTypeScope="" ma:versionID="5c207a479ad81ec6a26dd49cd2036ebd">
  <xsd:schema xmlns:xsd="http://www.w3.org/2001/XMLSchema" xmlns:xs="http://www.w3.org/2001/XMLSchema" xmlns:p="http://schemas.microsoft.com/office/2006/metadata/properties" xmlns:ns2="710b4772-9c77-4527-86d7-909c665fbf61" xmlns:ns3="db42e84f-38fd-473c-8fa9-35309f7dfbc8" targetNamespace="http://schemas.microsoft.com/office/2006/metadata/properties" ma:root="true" ma:fieldsID="592329d92a68805ae119d141ba19cbef" ns2:_="" ns3:_="">
    <xsd:import namespace="710b4772-9c77-4527-86d7-909c665fbf61"/>
    <xsd:import namespace="db42e84f-38fd-473c-8fa9-35309f7dfbc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b4772-9c77-4527-86d7-909c665fbf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f4446a1-8a34-404e-b9d9-4935d7dab8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2e84f-38fd-473c-8fa9-35309f7dfbc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3535800-1238-4965-97f5-4eac3b83578c}" ma:internalName="TaxCatchAll" ma:showField="CatchAllData" ma:web="db42e84f-38fd-473c-8fa9-35309f7dfb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42e84f-38fd-473c-8fa9-35309f7dfbc8" xsi:nil="true"/>
    <lcf76f155ced4ddcb4097134ff3c332f xmlns="710b4772-9c77-4527-86d7-909c665fbf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2857A9-CA0C-4596-89B7-2BD17189D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b4772-9c77-4527-86d7-909c665fbf61"/>
    <ds:schemaRef ds:uri="db42e84f-38fd-473c-8fa9-35309f7dfb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1C4070-9AEB-49F5-B70F-06B8123DAF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02FEDC-616E-424C-8CC2-99E66D4A5B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9C7896-92A3-4DE8-A925-6F55C40B6D8B}">
  <ds:schemaRefs>
    <ds:schemaRef ds:uri="http://schemas.microsoft.com/office/2006/metadata/properties"/>
    <ds:schemaRef ds:uri="http://schemas.microsoft.com/office/infopath/2007/PartnerControls"/>
    <ds:schemaRef ds:uri="ffaa0f71-d5c5-4c20-8c51-d0dd0b2b2e16"/>
    <ds:schemaRef ds:uri="db42e84f-38fd-473c-8fa9-35309f7dfbc8"/>
    <ds:schemaRef ds:uri="710b4772-9c77-4527-86d7-909c665fbf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Notice and Agenda Generic BW DUT Template.dotx</Template>
  <TotalTime>5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 ITEM NO &amp; TITLE</vt:lpstr>
    </vt:vector>
  </TitlesOfParts>
  <Company>DIT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ITEM NO &amp; TITLE</dc:title>
  <dc:subject/>
  <dc:creator>Noluthando Mchunu</dc:creator>
  <cp:keywords/>
  <cp:lastModifiedBy>Siqhamesihle Nomtyhala</cp:lastModifiedBy>
  <cp:revision>4</cp:revision>
  <cp:lastPrinted>2014-11-06T11:00:00Z</cp:lastPrinted>
  <dcterms:created xsi:type="dcterms:W3CDTF">2022-11-01T15:03:00Z</dcterms:created>
  <dcterms:modified xsi:type="dcterms:W3CDTF">2025-10-23T09:09:00Z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0x01010003FF34A912501B418C4FB4A3EF8B3B1D</vt:lpwstr>
  </property>
  <property fmtid="{D5CDD505-2E9C-101B-9397-08002B2CF9AE}" pid="3" name="Order">
    <vt:r8>5900</vt:r8>
  </property>
  <property fmtid="{D5CDD505-2E9C-101B-9397-08002B2CF9AE}" pid="4" name="MediaServiceImageTags">
    <vt:lpwstr/>
  </property>
</Properties>
</file>