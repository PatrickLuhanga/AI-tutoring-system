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6833D" w14:textId="08069288" w:rsidR="003A5B37" w:rsidRPr="00B84E02" w:rsidRDefault="001B2552" w:rsidP="00B84E02">
      <w:pPr>
        <w:jc w:val="right"/>
        <w:rPr>
          <w:b/>
          <w:color w:val="000000"/>
        </w:rPr>
      </w:pPr>
      <w:r>
        <w:rPr>
          <w:b/>
          <w:noProof/>
          <w:color w:val="000000"/>
          <w:sz w:val="44"/>
        </w:rPr>
        <w:drawing>
          <wp:anchor distT="0" distB="0" distL="114300" distR="114300" simplePos="0" relativeHeight="251659264" behindDoc="0" locked="0" layoutInCell="1" allowOverlap="1" wp14:anchorId="6CBFF411" wp14:editId="711271AA">
            <wp:simplePos x="0" y="0"/>
            <wp:positionH relativeFrom="margin">
              <wp:posOffset>14787</wp:posOffset>
            </wp:positionH>
            <wp:positionV relativeFrom="margin">
              <wp:posOffset>4445</wp:posOffset>
            </wp:positionV>
            <wp:extent cx="1692910" cy="1019175"/>
            <wp:effectExtent l="0" t="0" r="254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&amp;w bilingual logos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22C4" w:rsidRPr="00B84E02">
        <w:rPr>
          <w:b/>
          <w:color w:val="000000"/>
          <w:sz w:val="44"/>
        </w:rPr>
        <w:t>Minute Writing Template</w:t>
      </w:r>
    </w:p>
    <w:p w14:paraId="7515A7BA" w14:textId="320E1456" w:rsidR="00555D78" w:rsidRPr="00B84E02" w:rsidRDefault="00555D78" w:rsidP="004722C4">
      <w:pPr>
        <w:jc w:val="center"/>
        <w:rPr>
          <w:rFonts w:cs="Arial"/>
          <w:b/>
          <w:color w:val="000000"/>
          <w:sz w:val="6"/>
          <w:szCs w:val="6"/>
        </w:rPr>
      </w:pPr>
    </w:p>
    <w:p w14:paraId="5AD0926A" w14:textId="1921477E" w:rsidR="002A4AD8" w:rsidRPr="00B84E02" w:rsidRDefault="002A4AD8" w:rsidP="003A5B37">
      <w:pPr>
        <w:jc w:val="center"/>
        <w:rPr>
          <w:rFonts w:cs="Arial"/>
          <w:b/>
          <w:color w:val="000000"/>
          <w:sz w:val="6"/>
          <w:szCs w:val="6"/>
        </w:rPr>
      </w:pPr>
    </w:p>
    <w:p w14:paraId="0E8DD27D" w14:textId="6A167D9B" w:rsidR="00555D78" w:rsidRPr="00B84E02" w:rsidRDefault="00555D78" w:rsidP="003A5B37">
      <w:pPr>
        <w:jc w:val="center"/>
        <w:rPr>
          <w:rFonts w:cs="Arial"/>
          <w:b/>
          <w:color w:val="000000"/>
          <w:sz w:val="6"/>
          <w:szCs w:val="6"/>
        </w:rPr>
      </w:pPr>
    </w:p>
    <w:p w14:paraId="71D0C10D" w14:textId="77777777" w:rsidR="00555D78" w:rsidRPr="00B84E02" w:rsidRDefault="00555D78" w:rsidP="003A5B37">
      <w:pPr>
        <w:jc w:val="center"/>
        <w:rPr>
          <w:rFonts w:cs="Arial"/>
          <w:b/>
          <w:color w:val="000000"/>
          <w:sz w:val="6"/>
          <w:szCs w:val="6"/>
        </w:rPr>
      </w:pPr>
    </w:p>
    <w:p w14:paraId="708B000A" w14:textId="16006576" w:rsidR="00FE2852" w:rsidRPr="00B84E02" w:rsidRDefault="00FE2852" w:rsidP="00FE2852">
      <w:pPr>
        <w:jc w:val="center"/>
        <w:rPr>
          <w:rFonts w:cs="Arial"/>
          <w:b/>
          <w:color w:val="000000"/>
          <w:sz w:val="6"/>
          <w:szCs w:val="6"/>
        </w:rPr>
      </w:pPr>
    </w:p>
    <w:p w14:paraId="1F8D6444" w14:textId="4D1DF5FB" w:rsidR="00CF51AB" w:rsidRPr="00B84E02" w:rsidRDefault="006A7F38" w:rsidP="00CF51AB">
      <w:pPr>
        <w:spacing w:after="0"/>
        <w:jc w:val="center"/>
        <w:outlineLvl w:val="0"/>
        <w:rPr>
          <w:b/>
          <w:sz w:val="32"/>
          <w:szCs w:val="32"/>
        </w:rPr>
      </w:pPr>
      <w:r w:rsidRPr="00B84E02">
        <w:rPr>
          <w:b/>
          <w:sz w:val="32"/>
          <w:szCs w:val="32"/>
        </w:rPr>
        <w:t>.......................................</w:t>
      </w:r>
      <w:r w:rsidR="00CF51AB" w:rsidRPr="00B84E02">
        <w:rPr>
          <w:b/>
          <w:sz w:val="32"/>
          <w:szCs w:val="32"/>
        </w:rPr>
        <w:t xml:space="preserve"> MEETING: </w:t>
      </w:r>
      <w:r w:rsidRPr="00B84E02">
        <w:rPr>
          <w:b/>
          <w:sz w:val="32"/>
          <w:szCs w:val="32"/>
        </w:rPr>
        <w:t>.......................................</w:t>
      </w:r>
    </w:p>
    <w:p w14:paraId="0E4C3616" w14:textId="453AE6F5" w:rsidR="00CF51AB" w:rsidRPr="00B84E02" w:rsidRDefault="00CF51AB" w:rsidP="00CF51AB">
      <w:pPr>
        <w:jc w:val="center"/>
        <w:outlineLvl w:val="0"/>
        <w:rPr>
          <w:b/>
          <w:sz w:val="32"/>
          <w:szCs w:val="32"/>
        </w:rPr>
      </w:pPr>
      <w:r w:rsidRPr="00B84E02">
        <w:rPr>
          <w:b/>
          <w:sz w:val="32"/>
          <w:szCs w:val="32"/>
        </w:rPr>
        <w:t>(Scheduled Meeting)</w:t>
      </w:r>
    </w:p>
    <w:p w14:paraId="1CC39202" w14:textId="77777777" w:rsidR="00CF51AB" w:rsidRPr="00B84E02" w:rsidRDefault="00CF51AB" w:rsidP="00CF51AB">
      <w:pPr>
        <w:jc w:val="center"/>
        <w:rPr>
          <w:b/>
          <w:sz w:val="32"/>
          <w:szCs w:val="32"/>
          <w:highlight w:val="yellow"/>
        </w:rPr>
      </w:pPr>
    </w:p>
    <w:p w14:paraId="15C50A0E" w14:textId="77777777" w:rsidR="00CF51AB" w:rsidRPr="00B84E02" w:rsidRDefault="00CF51AB" w:rsidP="00CF51AB">
      <w:pPr>
        <w:jc w:val="center"/>
        <w:outlineLvl w:val="0"/>
        <w:rPr>
          <w:sz w:val="28"/>
          <w:szCs w:val="28"/>
        </w:rPr>
      </w:pPr>
      <w:r w:rsidRPr="00B84E02">
        <w:rPr>
          <w:b/>
          <w:sz w:val="28"/>
          <w:szCs w:val="28"/>
        </w:rPr>
        <w:t>MINUTES</w:t>
      </w:r>
      <w:r w:rsidRPr="00B84E02">
        <w:rPr>
          <w:sz w:val="28"/>
          <w:szCs w:val="28"/>
        </w:rPr>
        <w:t xml:space="preserve"> of a meeting of the </w:t>
      </w:r>
      <w:r w:rsidR="006A7F38" w:rsidRPr="00B84E02">
        <w:rPr>
          <w:b/>
          <w:sz w:val="28"/>
          <w:szCs w:val="28"/>
        </w:rPr>
        <w:t>...............</w:t>
      </w:r>
      <w:r w:rsidRPr="00B84E02">
        <w:rPr>
          <w:sz w:val="28"/>
          <w:szCs w:val="28"/>
        </w:rPr>
        <w:t xml:space="preserve">held on </w:t>
      </w:r>
      <w:r w:rsidR="006A7F38" w:rsidRPr="00B84E02">
        <w:rPr>
          <w:b/>
          <w:sz w:val="28"/>
          <w:szCs w:val="28"/>
        </w:rPr>
        <w:t>................</w:t>
      </w:r>
      <w:r w:rsidRPr="00B84E02">
        <w:rPr>
          <w:b/>
          <w:sz w:val="28"/>
          <w:szCs w:val="28"/>
        </w:rPr>
        <w:t xml:space="preserve">, </w:t>
      </w:r>
      <w:r w:rsidR="006A7F38" w:rsidRPr="00B84E02">
        <w:rPr>
          <w:b/>
          <w:sz w:val="28"/>
          <w:szCs w:val="28"/>
        </w:rPr>
        <w:t>................</w:t>
      </w:r>
      <w:r w:rsidRPr="00B84E02">
        <w:rPr>
          <w:sz w:val="28"/>
          <w:szCs w:val="28"/>
        </w:rPr>
        <w:t xml:space="preserve"> commencing at </w:t>
      </w:r>
      <w:r w:rsidR="006A7F38" w:rsidRPr="00B84E02">
        <w:rPr>
          <w:b/>
          <w:sz w:val="28"/>
          <w:szCs w:val="28"/>
        </w:rPr>
        <w:t>..............</w:t>
      </w:r>
      <w:r w:rsidRPr="00B84E02">
        <w:rPr>
          <w:sz w:val="28"/>
          <w:szCs w:val="28"/>
        </w:rPr>
        <w:t xml:space="preserve"> in the </w:t>
      </w:r>
      <w:r w:rsidR="006A7F38" w:rsidRPr="00B84E02">
        <w:rPr>
          <w:sz w:val="28"/>
          <w:szCs w:val="28"/>
        </w:rPr>
        <w:t>.....................</w:t>
      </w:r>
    </w:p>
    <w:p w14:paraId="431F7ED2" w14:textId="3592E853" w:rsidR="00CF51AB" w:rsidRPr="00B84E02" w:rsidRDefault="00CF51AB" w:rsidP="00CF51AB">
      <w:pPr>
        <w:outlineLvl w:val="0"/>
        <w:rPr>
          <w:b/>
          <w:sz w:val="24"/>
          <w:szCs w:val="24"/>
        </w:rPr>
      </w:pPr>
      <w:r w:rsidRPr="00B84E02">
        <w:rPr>
          <w:b/>
          <w:sz w:val="24"/>
          <w:szCs w:val="24"/>
          <w:u w:val="single"/>
        </w:rPr>
        <w:t>PRESENT</w:t>
      </w:r>
      <w:r w:rsidRPr="00B84E02">
        <w:rPr>
          <w:b/>
          <w:sz w:val="24"/>
          <w:szCs w:val="24"/>
        </w:rPr>
        <w:t xml:space="preserve"> (Voting Members)</w:t>
      </w:r>
    </w:p>
    <w:p w14:paraId="2A511FEC" w14:textId="77777777" w:rsidR="00CF51AB" w:rsidRPr="00B84E02" w:rsidRDefault="006A7F38" w:rsidP="00CF51AB">
      <w:pPr>
        <w:spacing w:after="0"/>
        <w:outlineLvl w:val="0"/>
        <w:rPr>
          <w:i/>
        </w:rPr>
      </w:pPr>
      <w:r w:rsidRPr="00B84E02">
        <w:rPr>
          <w:i/>
        </w:rPr>
        <w:t>..........................................................</w:t>
      </w:r>
    </w:p>
    <w:p w14:paraId="05426E37" w14:textId="77777777" w:rsidR="00CF51AB" w:rsidRPr="00B84E02" w:rsidRDefault="00CF51AB" w:rsidP="00CF51AB">
      <w:pPr>
        <w:spacing w:after="0"/>
        <w:outlineLvl w:val="0"/>
        <w:rPr>
          <w:i/>
        </w:rPr>
      </w:pPr>
    </w:p>
    <w:p w14:paraId="608AE069" w14:textId="77777777" w:rsidR="007B19AE" w:rsidRPr="00B84E02" w:rsidRDefault="006A7F38" w:rsidP="007B19AE">
      <w:pPr>
        <w:tabs>
          <w:tab w:val="left" w:pos="0"/>
          <w:tab w:val="left" w:pos="720"/>
          <w:tab w:val="left" w:pos="1440"/>
        </w:tabs>
        <w:spacing w:after="0" w:line="240" w:lineRule="auto"/>
        <w:jc w:val="both"/>
        <w:rPr>
          <w:rFonts w:cs="Calibri"/>
          <w:lang w:val="en-GB"/>
        </w:rPr>
      </w:pPr>
      <w:r w:rsidRPr="00B84E02">
        <w:rPr>
          <w:b/>
          <w:i/>
          <w:u w:val="single"/>
        </w:rPr>
        <w:t>.......................................................</w:t>
      </w:r>
    </w:p>
    <w:p w14:paraId="4AD01155" w14:textId="01C857C3" w:rsidR="007B19AE" w:rsidRPr="00B84E02" w:rsidRDefault="007B19AE" w:rsidP="007B19AE">
      <w:pPr>
        <w:tabs>
          <w:tab w:val="left" w:pos="0"/>
          <w:tab w:val="left" w:pos="720"/>
          <w:tab w:val="left" w:pos="1440"/>
        </w:tabs>
        <w:spacing w:after="0" w:line="240" w:lineRule="auto"/>
        <w:jc w:val="both"/>
        <w:rPr>
          <w:rFonts w:cs="Calibri"/>
          <w:lang w:val="en-GB"/>
        </w:rPr>
      </w:pPr>
    </w:p>
    <w:p w14:paraId="2B35C704" w14:textId="77777777" w:rsidR="00CF51AB" w:rsidRPr="00B84E02" w:rsidRDefault="00CF51AB" w:rsidP="007B19AE">
      <w:pPr>
        <w:tabs>
          <w:tab w:val="left" w:pos="0"/>
          <w:tab w:val="left" w:pos="720"/>
          <w:tab w:val="left" w:pos="1440"/>
        </w:tabs>
        <w:spacing w:after="0" w:line="240" w:lineRule="auto"/>
        <w:jc w:val="both"/>
        <w:rPr>
          <w:u w:val="single"/>
        </w:rPr>
      </w:pPr>
      <w:r w:rsidRPr="00B84E02">
        <w:rPr>
          <w:u w:val="single"/>
        </w:rPr>
        <w:t>BY INVITATION</w:t>
      </w:r>
    </w:p>
    <w:p w14:paraId="4920B5D3" w14:textId="77777777" w:rsidR="008B36F5" w:rsidRPr="00B84E02" w:rsidRDefault="008B36F5" w:rsidP="007B19AE">
      <w:pPr>
        <w:tabs>
          <w:tab w:val="left" w:pos="0"/>
          <w:tab w:val="left" w:pos="720"/>
          <w:tab w:val="left" w:pos="1440"/>
        </w:tabs>
        <w:spacing w:after="0" w:line="240" w:lineRule="auto"/>
        <w:jc w:val="both"/>
        <w:rPr>
          <w:u w:val="single"/>
        </w:rPr>
      </w:pPr>
    </w:p>
    <w:p w14:paraId="06EC4389" w14:textId="02EE38D2" w:rsidR="00CF51AB" w:rsidRPr="00B84E02" w:rsidRDefault="006A7F38" w:rsidP="00CF51AB">
      <w:pPr>
        <w:spacing w:after="0" w:line="240" w:lineRule="auto"/>
      </w:pPr>
      <w:r w:rsidRPr="00B84E02">
        <w:t>..........................................................</w:t>
      </w:r>
      <w:r w:rsidR="001B2552" w:rsidRPr="001B2552">
        <w:rPr>
          <w:b/>
          <w:noProof/>
          <w:color w:val="000000"/>
          <w:sz w:val="44"/>
        </w:rPr>
        <w:t xml:space="preserve"> </w:t>
      </w:r>
    </w:p>
    <w:p w14:paraId="30E7971E" w14:textId="77777777" w:rsidR="00BB3C76" w:rsidRPr="00B84E02" w:rsidRDefault="00BB3C76" w:rsidP="00CF51AB">
      <w:pPr>
        <w:rPr>
          <w:u w:val="single"/>
        </w:rPr>
      </w:pPr>
    </w:p>
    <w:p w14:paraId="3F9D2427" w14:textId="77777777" w:rsidR="00CF51AB" w:rsidRPr="00B84E02" w:rsidRDefault="00CF51AB" w:rsidP="00CF51AB">
      <w:r w:rsidRPr="00B84E02">
        <w:rPr>
          <w:u w:val="single"/>
        </w:rPr>
        <w:t>IN ATTENDANCE</w:t>
      </w:r>
      <w:r w:rsidRPr="00B84E02">
        <w:t xml:space="preserve"> (Non-voting)</w:t>
      </w:r>
    </w:p>
    <w:p w14:paraId="0A80C63C" w14:textId="77777777" w:rsidR="00CF51AB" w:rsidRDefault="006A7F38" w:rsidP="00CF51AB">
      <w:pPr>
        <w:jc w:val="both"/>
        <w:rPr>
          <w:rFonts w:cs="Arial"/>
        </w:rPr>
      </w:pPr>
      <w:r w:rsidRPr="00B84E02">
        <w:rPr>
          <w:rFonts w:cs="Arial"/>
        </w:rPr>
        <w:t>........................................................</w:t>
      </w:r>
    </w:p>
    <w:p w14:paraId="0941AC04" w14:textId="77777777" w:rsidR="000D198F" w:rsidRDefault="000D198F" w:rsidP="00CF51AB">
      <w:pPr>
        <w:jc w:val="both"/>
        <w:rPr>
          <w:rFonts w:cs="Arial"/>
        </w:rPr>
      </w:pPr>
    </w:p>
    <w:p w14:paraId="3770BC1E" w14:textId="77777777" w:rsidR="000D198F" w:rsidRDefault="000D198F" w:rsidP="00CF51AB">
      <w:pPr>
        <w:jc w:val="both"/>
        <w:rPr>
          <w:rFonts w:cs="Arial"/>
        </w:rPr>
      </w:pPr>
    </w:p>
    <w:p w14:paraId="7AED9A3F" w14:textId="77777777" w:rsidR="000D198F" w:rsidRDefault="000D198F" w:rsidP="00CF51AB">
      <w:pPr>
        <w:jc w:val="both"/>
        <w:rPr>
          <w:rFonts w:cs="Arial"/>
        </w:rPr>
      </w:pPr>
    </w:p>
    <w:p w14:paraId="08434A71" w14:textId="77777777" w:rsidR="000D198F" w:rsidRDefault="000D198F" w:rsidP="00CF51AB">
      <w:pPr>
        <w:jc w:val="both"/>
        <w:rPr>
          <w:rFonts w:cs="Arial"/>
        </w:rPr>
      </w:pPr>
    </w:p>
    <w:p w14:paraId="188B85BA" w14:textId="2899B857" w:rsidR="000D198F" w:rsidRPr="00B84E02" w:rsidRDefault="001B2552" w:rsidP="001B2552">
      <w:pPr>
        <w:tabs>
          <w:tab w:val="left" w:pos="12617"/>
        </w:tabs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</w:p>
    <w:tbl>
      <w:tblPr>
        <w:tblpPr w:leftFromText="180" w:rightFromText="180" w:vertAnchor="text" w:tblpX="-155" w:tblpY="1"/>
        <w:tblOverlap w:val="never"/>
        <w:tblW w:w="14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814"/>
        <w:gridCol w:w="9186"/>
        <w:gridCol w:w="1597"/>
      </w:tblGrid>
      <w:tr w:rsidR="008866F1" w:rsidRPr="00B84E02" w14:paraId="32FB47D1" w14:textId="77777777" w:rsidTr="000D198F">
        <w:trPr>
          <w:cantSplit/>
          <w:trHeight w:val="680"/>
          <w:tblHeader/>
        </w:trPr>
        <w:tc>
          <w:tcPr>
            <w:tcW w:w="38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95FEA5" w14:textId="77777777" w:rsidR="008866F1" w:rsidRPr="00B84E02" w:rsidRDefault="008866F1" w:rsidP="000D198F">
            <w:pPr>
              <w:spacing w:after="0"/>
              <w:ind w:left="695" w:hanging="695"/>
              <w:jc w:val="center"/>
              <w:rPr>
                <w:sz w:val="18"/>
                <w:szCs w:val="18"/>
              </w:rPr>
            </w:pPr>
            <w:r w:rsidRPr="00B84E02">
              <w:rPr>
                <w:b/>
              </w:rPr>
              <w:lastRenderedPageBreak/>
              <w:t>AGENDA ITEM NO &amp; TITLE</w:t>
            </w:r>
          </w:p>
        </w:tc>
        <w:tc>
          <w:tcPr>
            <w:tcW w:w="9186" w:type="dxa"/>
            <w:tcBorders>
              <w:bottom w:val="single" w:sz="4" w:space="0" w:color="000000"/>
            </w:tcBorders>
            <w:vAlign w:val="center"/>
          </w:tcPr>
          <w:p w14:paraId="0456E420" w14:textId="77777777" w:rsidR="008866F1" w:rsidRPr="00B84E02" w:rsidRDefault="00A73BC5" w:rsidP="000D198F">
            <w:pPr>
              <w:spacing w:after="120"/>
              <w:jc w:val="center"/>
            </w:pPr>
            <w:r w:rsidRPr="00B84E02">
              <w:rPr>
                <w:b/>
                <w:color w:val="000000"/>
              </w:rPr>
              <w:t>DECISION AND/OR SUMMARY OF DISCUSSIONS</w:t>
            </w:r>
          </w:p>
        </w:tc>
        <w:tc>
          <w:tcPr>
            <w:tcW w:w="159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47A4D7C" w14:textId="77777777" w:rsidR="008866F1" w:rsidRPr="00B84E02" w:rsidRDefault="00A73BC5" w:rsidP="000D198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84E02">
              <w:rPr>
                <w:rFonts w:cs="Arial"/>
                <w:b/>
                <w:color w:val="000000"/>
                <w:sz w:val="20"/>
                <w:szCs w:val="20"/>
              </w:rPr>
              <w:t>RESPONSIBLE PERSON/S</w:t>
            </w:r>
          </w:p>
        </w:tc>
      </w:tr>
      <w:tr w:rsidR="00F43A1A" w:rsidRPr="00B84E02" w14:paraId="075B41F7" w14:textId="77777777" w:rsidTr="000D198F">
        <w:trPr>
          <w:cantSplit/>
          <w:trHeight w:val="624"/>
        </w:trPr>
        <w:tc>
          <w:tcPr>
            <w:tcW w:w="3814" w:type="dxa"/>
            <w:tcBorders>
              <w:left w:val="single" w:sz="4" w:space="0" w:color="000000"/>
              <w:bottom w:val="nil"/>
            </w:tcBorders>
          </w:tcPr>
          <w:p w14:paraId="6CFEF87C" w14:textId="77777777" w:rsidR="00F43A1A" w:rsidRPr="00B84E02" w:rsidRDefault="00F43A1A" w:rsidP="000D198F">
            <w:pPr>
              <w:spacing w:after="0"/>
              <w:ind w:left="695" w:hanging="695"/>
              <w:rPr>
                <w:rFonts w:cs="Arial"/>
                <w:color w:val="000000"/>
                <w:sz w:val="20"/>
                <w:szCs w:val="20"/>
              </w:rPr>
            </w:pPr>
            <w:r w:rsidRPr="00B84E02">
              <w:rPr>
                <w:color w:val="000000"/>
                <w:sz w:val="18"/>
                <w:szCs w:val="18"/>
              </w:rPr>
              <w:t>1.</w:t>
            </w:r>
            <w:r w:rsidRPr="00B84E02">
              <w:rPr>
                <w:color w:val="000000"/>
                <w:sz w:val="18"/>
                <w:szCs w:val="18"/>
              </w:rPr>
              <w:tab/>
              <w:t>WELCOME</w:t>
            </w:r>
            <w:r w:rsidR="00945221" w:rsidRPr="00B84E02">
              <w:rPr>
                <w:color w:val="000000"/>
                <w:sz w:val="18"/>
                <w:szCs w:val="18"/>
              </w:rPr>
              <w:t>/QUORUM</w:t>
            </w:r>
          </w:p>
        </w:tc>
        <w:tc>
          <w:tcPr>
            <w:tcW w:w="9186" w:type="dxa"/>
            <w:tcBorders>
              <w:bottom w:val="nil"/>
            </w:tcBorders>
          </w:tcPr>
          <w:p w14:paraId="0C8FABE7" w14:textId="77777777" w:rsidR="00F43A1A" w:rsidRPr="00B84E02" w:rsidRDefault="00F43A1A" w:rsidP="000D198F">
            <w:pPr>
              <w:spacing w:after="0" w:line="240" w:lineRule="auto"/>
              <w:jc w:val="both"/>
              <w:rPr>
                <w:color w:val="000000"/>
              </w:rPr>
            </w:pPr>
          </w:p>
        </w:tc>
        <w:tc>
          <w:tcPr>
            <w:tcW w:w="1597" w:type="dxa"/>
            <w:tcBorders>
              <w:bottom w:val="nil"/>
              <w:right w:val="single" w:sz="4" w:space="0" w:color="000000"/>
            </w:tcBorders>
            <w:vAlign w:val="center"/>
          </w:tcPr>
          <w:p w14:paraId="7EC28452" w14:textId="77777777" w:rsidR="00F43A1A" w:rsidRPr="00B84E02" w:rsidRDefault="00F43A1A" w:rsidP="000D198F">
            <w:pPr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</w:tr>
      <w:tr w:rsidR="00F43A1A" w:rsidRPr="00B84E02" w14:paraId="45CFB39F" w14:textId="77777777" w:rsidTr="000D198F">
        <w:trPr>
          <w:cantSplit/>
          <w:trHeight w:val="624"/>
        </w:trPr>
        <w:tc>
          <w:tcPr>
            <w:tcW w:w="3814" w:type="dxa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52FE6417" w14:textId="77777777" w:rsidR="00F43A1A" w:rsidRPr="00B84E02" w:rsidRDefault="00F43A1A" w:rsidP="000D198F">
            <w:pPr>
              <w:spacing w:after="0"/>
              <w:ind w:left="695" w:hanging="695"/>
              <w:rPr>
                <w:color w:val="000000"/>
                <w:sz w:val="18"/>
                <w:szCs w:val="18"/>
              </w:rPr>
            </w:pPr>
          </w:p>
        </w:tc>
        <w:tc>
          <w:tcPr>
            <w:tcW w:w="9186" w:type="dxa"/>
            <w:tcBorders>
              <w:top w:val="nil"/>
              <w:bottom w:val="single" w:sz="4" w:space="0" w:color="000000"/>
            </w:tcBorders>
            <w:vAlign w:val="center"/>
          </w:tcPr>
          <w:p w14:paraId="0452AB83" w14:textId="77777777" w:rsidR="00F43A1A" w:rsidRPr="00B84E02" w:rsidRDefault="00F43A1A" w:rsidP="000D198F">
            <w:pPr>
              <w:spacing w:after="0" w:line="240" w:lineRule="auto"/>
            </w:pPr>
          </w:p>
        </w:tc>
        <w:tc>
          <w:tcPr>
            <w:tcW w:w="1597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8A7C4E" w14:textId="77777777" w:rsidR="00F43A1A" w:rsidRPr="00B84E02" w:rsidRDefault="00F43A1A" w:rsidP="000D198F">
            <w:pPr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</w:tr>
      <w:tr w:rsidR="00F43A1A" w:rsidRPr="00B84E02" w14:paraId="6544A473" w14:textId="77777777" w:rsidTr="000D198F">
        <w:trPr>
          <w:cantSplit/>
          <w:trHeight w:val="624"/>
        </w:trPr>
        <w:tc>
          <w:tcPr>
            <w:tcW w:w="3814" w:type="dxa"/>
            <w:tcBorders>
              <w:top w:val="single" w:sz="4" w:space="0" w:color="000000"/>
              <w:left w:val="single" w:sz="4" w:space="0" w:color="000000"/>
              <w:bottom w:val="nil"/>
            </w:tcBorders>
            <w:vAlign w:val="center"/>
          </w:tcPr>
          <w:p w14:paraId="4C2ABB32" w14:textId="77777777" w:rsidR="00F43A1A" w:rsidRPr="00B84E02" w:rsidRDefault="00945221" w:rsidP="000D198F">
            <w:pPr>
              <w:spacing w:after="0"/>
              <w:ind w:left="695" w:hanging="695"/>
              <w:rPr>
                <w:sz w:val="18"/>
                <w:szCs w:val="18"/>
              </w:rPr>
            </w:pPr>
            <w:r w:rsidRPr="00B84E02">
              <w:rPr>
                <w:sz w:val="18"/>
                <w:szCs w:val="18"/>
              </w:rPr>
              <w:t>2</w:t>
            </w:r>
            <w:r w:rsidR="00F43A1A" w:rsidRPr="00B84E02">
              <w:rPr>
                <w:sz w:val="18"/>
                <w:szCs w:val="18"/>
              </w:rPr>
              <w:t>.</w:t>
            </w:r>
            <w:r w:rsidR="00F43A1A" w:rsidRPr="00B84E02">
              <w:rPr>
                <w:sz w:val="18"/>
                <w:szCs w:val="18"/>
              </w:rPr>
              <w:tab/>
              <w:t>APOLOGIES FOR ABSENCE</w:t>
            </w:r>
          </w:p>
        </w:tc>
        <w:tc>
          <w:tcPr>
            <w:tcW w:w="9186" w:type="dxa"/>
            <w:tcBorders>
              <w:top w:val="single" w:sz="4" w:space="0" w:color="000000"/>
              <w:bottom w:val="nil"/>
            </w:tcBorders>
            <w:vAlign w:val="center"/>
          </w:tcPr>
          <w:p w14:paraId="1E5C3E3D" w14:textId="77777777" w:rsidR="00F43A1A" w:rsidRPr="00B84E02" w:rsidRDefault="00F43A1A" w:rsidP="000D198F">
            <w:pPr>
              <w:spacing w:after="0" w:line="240" w:lineRule="auto"/>
            </w:pPr>
            <w:r w:rsidRPr="00B84E02">
              <w:rPr>
                <w:b/>
              </w:rPr>
              <w:t xml:space="preserve">Apologies for absence were received from the following </w:t>
            </w:r>
            <w:r w:rsidR="006A7F38" w:rsidRPr="00B84E02">
              <w:rPr>
                <w:b/>
              </w:rPr>
              <w:t>...................</w:t>
            </w:r>
            <w:r w:rsidRPr="00B84E02">
              <w:rPr>
                <w:b/>
              </w:rPr>
              <w:t xml:space="preserve"> members:</w:t>
            </w:r>
          </w:p>
        </w:tc>
        <w:tc>
          <w:tcPr>
            <w:tcW w:w="1597" w:type="dxa"/>
            <w:tcBorders>
              <w:top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3CC722A" w14:textId="77777777" w:rsidR="00F43A1A" w:rsidRPr="00B84E02" w:rsidRDefault="00F43A1A" w:rsidP="000D198F">
            <w:pPr>
              <w:rPr>
                <w:rFonts w:cs="Arial"/>
                <w:b/>
                <w:sz w:val="20"/>
                <w:szCs w:val="20"/>
              </w:rPr>
            </w:pPr>
          </w:p>
        </w:tc>
      </w:tr>
      <w:tr w:rsidR="00F43A1A" w:rsidRPr="00B84E02" w14:paraId="0B8FF55A" w14:textId="77777777" w:rsidTr="000D198F">
        <w:trPr>
          <w:cantSplit/>
          <w:trHeight w:val="624"/>
        </w:trPr>
        <w:tc>
          <w:tcPr>
            <w:tcW w:w="3814" w:type="dxa"/>
            <w:tcBorders>
              <w:top w:val="nil"/>
              <w:left w:val="single" w:sz="4" w:space="0" w:color="000000"/>
              <w:bottom w:val="nil"/>
            </w:tcBorders>
            <w:vAlign w:val="center"/>
          </w:tcPr>
          <w:p w14:paraId="1565BEE6" w14:textId="77777777" w:rsidR="00F43A1A" w:rsidRPr="00B84E02" w:rsidRDefault="00F43A1A" w:rsidP="000D198F">
            <w:pPr>
              <w:spacing w:after="0"/>
              <w:ind w:left="695" w:hanging="695"/>
              <w:rPr>
                <w:sz w:val="18"/>
                <w:szCs w:val="18"/>
              </w:rPr>
            </w:pPr>
          </w:p>
        </w:tc>
        <w:tc>
          <w:tcPr>
            <w:tcW w:w="9186" w:type="dxa"/>
            <w:tcBorders>
              <w:top w:val="nil"/>
              <w:bottom w:val="nil"/>
            </w:tcBorders>
          </w:tcPr>
          <w:p w14:paraId="7B593F57" w14:textId="77777777" w:rsidR="00F43A1A" w:rsidRPr="00B84E02" w:rsidRDefault="00F43A1A" w:rsidP="000D198F">
            <w:pPr>
              <w:widowControl w:val="0"/>
              <w:tabs>
                <w:tab w:val="left" w:pos="0"/>
                <w:tab w:val="left" w:pos="720"/>
                <w:tab w:val="left" w:pos="1440"/>
              </w:tabs>
              <w:spacing w:after="0" w:line="240" w:lineRule="auto"/>
              <w:jc w:val="both"/>
              <w:rPr>
                <w:rFonts w:cs="Calibri"/>
                <w:lang w:val="en-GB"/>
              </w:rPr>
            </w:pPr>
          </w:p>
        </w:tc>
        <w:tc>
          <w:tcPr>
            <w:tcW w:w="1597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29DFD8E1" w14:textId="77777777" w:rsidR="00F43A1A" w:rsidRPr="00B84E02" w:rsidRDefault="00F43A1A" w:rsidP="000D198F">
            <w:pPr>
              <w:rPr>
                <w:rFonts w:cs="Arial"/>
                <w:b/>
                <w:sz w:val="20"/>
                <w:szCs w:val="20"/>
              </w:rPr>
            </w:pPr>
          </w:p>
        </w:tc>
      </w:tr>
      <w:tr w:rsidR="00F43A1A" w:rsidRPr="00B84E02" w14:paraId="63A3870C" w14:textId="77777777" w:rsidTr="000D198F">
        <w:trPr>
          <w:cantSplit/>
          <w:trHeight w:val="624"/>
        </w:trPr>
        <w:tc>
          <w:tcPr>
            <w:tcW w:w="3814" w:type="dxa"/>
            <w:tcBorders>
              <w:top w:val="nil"/>
              <w:left w:val="single" w:sz="4" w:space="0" w:color="000000"/>
              <w:bottom w:val="nil"/>
            </w:tcBorders>
            <w:vAlign w:val="center"/>
          </w:tcPr>
          <w:p w14:paraId="2CC4275B" w14:textId="77777777" w:rsidR="00F43A1A" w:rsidRPr="00B84E02" w:rsidRDefault="00F43A1A" w:rsidP="000D198F">
            <w:pPr>
              <w:spacing w:after="0"/>
              <w:ind w:left="695" w:hanging="695"/>
              <w:rPr>
                <w:sz w:val="18"/>
                <w:szCs w:val="18"/>
              </w:rPr>
            </w:pPr>
          </w:p>
        </w:tc>
        <w:tc>
          <w:tcPr>
            <w:tcW w:w="9186" w:type="dxa"/>
            <w:tcBorders>
              <w:top w:val="nil"/>
              <w:bottom w:val="nil"/>
            </w:tcBorders>
            <w:vAlign w:val="center"/>
          </w:tcPr>
          <w:p w14:paraId="7C26A798" w14:textId="77777777" w:rsidR="00F43A1A" w:rsidRPr="00B84E02" w:rsidRDefault="00F43A1A" w:rsidP="000D198F">
            <w:pPr>
              <w:spacing w:after="0" w:line="240" w:lineRule="auto"/>
              <w:rPr>
                <w:rFonts w:cs="Calibri"/>
                <w:b/>
                <w:bCs/>
                <w:u w:val="single"/>
              </w:rPr>
            </w:pPr>
          </w:p>
        </w:tc>
        <w:tc>
          <w:tcPr>
            <w:tcW w:w="1597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71F874BE" w14:textId="77777777" w:rsidR="00F43A1A" w:rsidRPr="00B84E02" w:rsidRDefault="00F43A1A" w:rsidP="000D198F">
            <w:pPr>
              <w:rPr>
                <w:rFonts w:cs="Arial"/>
                <w:b/>
                <w:sz w:val="20"/>
                <w:szCs w:val="20"/>
              </w:rPr>
            </w:pPr>
          </w:p>
        </w:tc>
      </w:tr>
      <w:tr w:rsidR="00F43A1A" w:rsidRPr="00B84E02" w14:paraId="5ABD4C07" w14:textId="77777777" w:rsidTr="000D198F">
        <w:trPr>
          <w:cantSplit/>
          <w:trHeight w:val="624"/>
        </w:trPr>
        <w:tc>
          <w:tcPr>
            <w:tcW w:w="3814" w:type="dxa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1380B21A" w14:textId="77777777" w:rsidR="00F43A1A" w:rsidRPr="00B84E02" w:rsidRDefault="00F43A1A" w:rsidP="000D198F">
            <w:pPr>
              <w:spacing w:after="0"/>
              <w:ind w:left="695" w:hanging="695"/>
              <w:rPr>
                <w:sz w:val="18"/>
                <w:szCs w:val="18"/>
              </w:rPr>
            </w:pPr>
          </w:p>
        </w:tc>
        <w:tc>
          <w:tcPr>
            <w:tcW w:w="9186" w:type="dxa"/>
            <w:tcBorders>
              <w:top w:val="nil"/>
              <w:bottom w:val="single" w:sz="4" w:space="0" w:color="000000"/>
            </w:tcBorders>
          </w:tcPr>
          <w:p w14:paraId="4B3D41A6" w14:textId="77777777" w:rsidR="00F43A1A" w:rsidRPr="00B84E02" w:rsidRDefault="00F43A1A" w:rsidP="000D198F">
            <w:pPr>
              <w:spacing w:after="0" w:line="240" w:lineRule="auto"/>
              <w:jc w:val="both"/>
              <w:rPr>
                <w:rFonts w:cs="Calibri"/>
                <w:b/>
                <w:bCs/>
                <w:i/>
                <w:u w:val="single"/>
              </w:rPr>
            </w:pPr>
          </w:p>
        </w:tc>
        <w:tc>
          <w:tcPr>
            <w:tcW w:w="1597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0C4B9C" w14:textId="77777777" w:rsidR="00F43A1A" w:rsidRPr="00B84E02" w:rsidRDefault="00F43A1A" w:rsidP="000D198F">
            <w:pPr>
              <w:rPr>
                <w:rFonts w:cs="Arial"/>
                <w:b/>
                <w:sz w:val="20"/>
                <w:szCs w:val="20"/>
              </w:rPr>
            </w:pPr>
          </w:p>
        </w:tc>
      </w:tr>
      <w:tr w:rsidR="00F43A1A" w:rsidRPr="00B84E02" w14:paraId="73698EAA" w14:textId="77777777" w:rsidTr="000D198F">
        <w:trPr>
          <w:cantSplit/>
          <w:trHeight w:val="624"/>
        </w:trPr>
        <w:tc>
          <w:tcPr>
            <w:tcW w:w="3814" w:type="dxa"/>
            <w:tcBorders>
              <w:top w:val="single" w:sz="4" w:space="0" w:color="000000"/>
              <w:left w:val="single" w:sz="4" w:space="0" w:color="000000"/>
              <w:bottom w:val="nil"/>
            </w:tcBorders>
            <w:vAlign w:val="center"/>
          </w:tcPr>
          <w:p w14:paraId="2B1A96C4" w14:textId="77777777" w:rsidR="00F43A1A" w:rsidRPr="00B84E02" w:rsidRDefault="00945221" w:rsidP="000D198F">
            <w:pPr>
              <w:spacing w:after="0"/>
              <w:rPr>
                <w:color w:val="000000"/>
                <w:sz w:val="18"/>
                <w:szCs w:val="18"/>
              </w:rPr>
            </w:pPr>
            <w:r w:rsidRPr="00B84E02">
              <w:rPr>
                <w:color w:val="000000"/>
                <w:sz w:val="18"/>
                <w:szCs w:val="18"/>
              </w:rPr>
              <w:t>3</w:t>
            </w:r>
            <w:r w:rsidR="00F43A1A" w:rsidRPr="00B84E02">
              <w:rPr>
                <w:color w:val="000000"/>
                <w:sz w:val="18"/>
                <w:szCs w:val="18"/>
              </w:rPr>
              <w:t>.</w:t>
            </w:r>
            <w:r w:rsidR="00F43A1A" w:rsidRPr="00B84E02">
              <w:rPr>
                <w:color w:val="000000"/>
                <w:sz w:val="18"/>
                <w:szCs w:val="18"/>
              </w:rPr>
              <w:tab/>
              <w:t xml:space="preserve">MEMBERSHIP OF </w:t>
            </w:r>
            <w:r w:rsidR="00F43A1A" w:rsidRPr="00B84E02">
              <w:rPr>
                <w:color w:val="000000"/>
                <w:sz w:val="18"/>
                <w:szCs w:val="18"/>
              </w:rPr>
              <w:tab/>
            </w:r>
            <w:r w:rsidR="006A7F38" w:rsidRPr="00B84E02">
              <w:rPr>
                <w:color w:val="000000"/>
                <w:sz w:val="18"/>
                <w:szCs w:val="18"/>
              </w:rPr>
              <w:t>...................</w:t>
            </w:r>
          </w:p>
        </w:tc>
        <w:tc>
          <w:tcPr>
            <w:tcW w:w="9186" w:type="dxa"/>
            <w:tcBorders>
              <w:top w:val="single" w:sz="4" w:space="0" w:color="000000"/>
              <w:bottom w:val="nil"/>
            </w:tcBorders>
            <w:vAlign w:val="center"/>
          </w:tcPr>
          <w:p w14:paraId="36169819" w14:textId="77777777" w:rsidR="00F43A1A" w:rsidRPr="00B84E02" w:rsidRDefault="00F43A1A" w:rsidP="000D198F">
            <w:pPr>
              <w:spacing w:after="0" w:line="240" w:lineRule="auto"/>
              <w:rPr>
                <w:color w:val="000000"/>
              </w:rPr>
            </w:pPr>
            <w:r w:rsidRPr="00B84E02">
              <w:t xml:space="preserve">The membership of </w:t>
            </w:r>
            <w:r w:rsidR="006A7F38" w:rsidRPr="00B84E02">
              <w:t>..................</w:t>
            </w:r>
            <w:r w:rsidRPr="00B84E02">
              <w:t>, as previously circulated with the Agenda, was noted.</w:t>
            </w:r>
          </w:p>
        </w:tc>
        <w:tc>
          <w:tcPr>
            <w:tcW w:w="1597" w:type="dxa"/>
            <w:tcBorders>
              <w:top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BD5C815" w14:textId="77777777" w:rsidR="00F43A1A" w:rsidRPr="00B84E02" w:rsidRDefault="00F43A1A" w:rsidP="000D198F">
            <w:pPr>
              <w:spacing w:after="0" w:line="240" w:lineRule="auto"/>
              <w:jc w:val="center"/>
              <w:rPr>
                <w:rFonts w:cs="Calibri"/>
                <w:b/>
                <w:i/>
              </w:rPr>
            </w:pPr>
          </w:p>
        </w:tc>
      </w:tr>
      <w:tr w:rsidR="00F43A1A" w:rsidRPr="00B84E02" w14:paraId="2347426C" w14:textId="77777777" w:rsidTr="000D198F">
        <w:trPr>
          <w:cantSplit/>
          <w:trHeight w:val="576"/>
        </w:trPr>
        <w:tc>
          <w:tcPr>
            <w:tcW w:w="3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930313" w14:textId="77777777" w:rsidR="00F43A1A" w:rsidRPr="00B84E02" w:rsidRDefault="00945221" w:rsidP="000D198F">
            <w:pPr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84E02">
              <w:rPr>
                <w:color w:val="000000"/>
                <w:sz w:val="18"/>
                <w:szCs w:val="18"/>
              </w:rPr>
              <w:t>4</w:t>
            </w:r>
            <w:r w:rsidR="00F43A1A" w:rsidRPr="00B84E02">
              <w:rPr>
                <w:color w:val="000000"/>
                <w:sz w:val="18"/>
                <w:szCs w:val="18"/>
              </w:rPr>
              <w:t>.</w:t>
            </w:r>
            <w:r w:rsidR="00F43A1A" w:rsidRPr="00B84E02">
              <w:rPr>
                <w:color w:val="000000"/>
                <w:sz w:val="18"/>
                <w:szCs w:val="18"/>
              </w:rPr>
              <w:tab/>
              <w:t xml:space="preserve">APPROVAL OF MINUTES OF </w:t>
            </w:r>
            <w:r w:rsidR="00F43A1A" w:rsidRPr="00B84E02">
              <w:rPr>
                <w:color w:val="000000"/>
                <w:sz w:val="18"/>
                <w:szCs w:val="18"/>
              </w:rPr>
              <w:tab/>
            </w:r>
            <w:proofErr w:type="gramStart"/>
            <w:r w:rsidR="00F43A1A" w:rsidRPr="00B84E02">
              <w:rPr>
                <w:color w:val="000000"/>
                <w:sz w:val="18"/>
                <w:szCs w:val="18"/>
              </w:rPr>
              <w:t>PREVIOUS  MEETING</w:t>
            </w:r>
            <w:proofErr w:type="gramEnd"/>
            <w:r w:rsidR="00F43A1A" w:rsidRPr="00B84E02">
              <w:rPr>
                <w:color w:val="000000"/>
                <w:sz w:val="18"/>
                <w:szCs w:val="18"/>
              </w:rPr>
              <w:t xml:space="preserve"> DATED </w:t>
            </w:r>
            <w:r w:rsidR="00F43A1A" w:rsidRPr="00B84E02">
              <w:rPr>
                <w:color w:val="000000"/>
                <w:sz w:val="18"/>
                <w:szCs w:val="18"/>
              </w:rPr>
              <w:tab/>
            </w:r>
            <w:r w:rsidR="006A7F38" w:rsidRPr="00B84E02">
              <w:rPr>
                <w:color w:val="000000"/>
                <w:sz w:val="18"/>
                <w:szCs w:val="18"/>
              </w:rPr>
              <w:t>................................</w:t>
            </w:r>
            <w:r w:rsidR="00F43A1A" w:rsidRPr="00B84E02">
              <w:rPr>
                <w:color w:val="000000"/>
                <w:sz w:val="18"/>
                <w:szCs w:val="18"/>
              </w:rPr>
              <w:tab/>
              <w:t>(Scheduled Meeting)</w:t>
            </w:r>
            <w:r w:rsidR="00F43A1A" w:rsidRPr="00B84E02">
              <w:rPr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18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9E9B85C" w14:textId="77777777" w:rsidR="00F43A1A" w:rsidRPr="00B84E02" w:rsidRDefault="00F43A1A" w:rsidP="000D198F">
            <w:pPr>
              <w:spacing w:after="0" w:line="240" w:lineRule="auto"/>
              <w:jc w:val="both"/>
            </w:pPr>
            <w:r w:rsidRPr="00B84E02">
              <w:t>These minutes, copies of which were previously circulated with the Agenda, were approved unanimously.</w:t>
            </w:r>
          </w:p>
        </w:tc>
        <w:tc>
          <w:tcPr>
            <w:tcW w:w="15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26DB4" w14:textId="77777777" w:rsidR="00F43A1A" w:rsidRPr="00B84E02" w:rsidRDefault="00F43A1A" w:rsidP="000D198F">
            <w:pPr>
              <w:spacing w:after="0" w:line="240" w:lineRule="auto"/>
              <w:jc w:val="center"/>
              <w:rPr>
                <w:rFonts w:cs="Calibri"/>
                <w:b/>
                <w:i/>
                <w:color w:val="000000"/>
              </w:rPr>
            </w:pPr>
          </w:p>
        </w:tc>
      </w:tr>
      <w:tr w:rsidR="00F43A1A" w:rsidRPr="00B84E02" w14:paraId="4D5A4735" w14:textId="77777777" w:rsidTr="000D198F">
        <w:trPr>
          <w:cantSplit/>
          <w:trHeight w:val="794"/>
        </w:trPr>
        <w:tc>
          <w:tcPr>
            <w:tcW w:w="14597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BED44" w14:textId="77777777" w:rsidR="00F43A1A" w:rsidRPr="00B84E02" w:rsidRDefault="009720F4" w:rsidP="000D198F">
            <w:pPr>
              <w:spacing w:after="0" w:line="240" w:lineRule="auto"/>
              <w:rPr>
                <w:rFonts w:cs="Arial"/>
                <w:b/>
                <w:i/>
                <w:color w:val="000000"/>
              </w:rPr>
            </w:pPr>
            <w:r w:rsidRPr="00B84E02">
              <w:rPr>
                <w:color w:val="000000"/>
                <w:sz w:val="18"/>
                <w:szCs w:val="18"/>
              </w:rPr>
              <w:t>5</w:t>
            </w:r>
            <w:r w:rsidR="00F43A1A" w:rsidRPr="00B84E02">
              <w:rPr>
                <w:color w:val="000000"/>
                <w:sz w:val="18"/>
                <w:szCs w:val="18"/>
              </w:rPr>
              <w:t>.</w:t>
            </w:r>
            <w:r w:rsidR="00F43A1A" w:rsidRPr="00B84E02">
              <w:rPr>
                <w:color w:val="000000"/>
                <w:sz w:val="18"/>
                <w:szCs w:val="18"/>
              </w:rPr>
              <w:tab/>
              <w:t xml:space="preserve">MATTERS ARISING FROM MINUTES OF PREVIOUS MEETING: </w:t>
            </w:r>
            <w:r w:rsidR="006A7F38" w:rsidRPr="00B84E02">
              <w:rPr>
                <w:color w:val="000000"/>
                <w:sz w:val="18"/>
                <w:szCs w:val="18"/>
              </w:rPr>
              <w:t>...........................</w:t>
            </w:r>
            <w:r w:rsidR="00F43A1A" w:rsidRPr="00B84E02">
              <w:rPr>
                <w:color w:val="000000"/>
                <w:sz w:val="18"/>
                <w:szCs w:val="18"/>
              </w:rPr>
              <w:t xml:space="preserve"> (Scheduled meeting)</w:t>
            </w:r>
          </w:p>
        </w:tc>
      </w:tr>
      <w:tr w:rsidR="00F43A1A" w:rsidRPr="00B84E02" w14:paraId="44282F86" w14:textId="77777777" w:rsidTr="000D198F">
        <w:trPr>
          <w:cantSplit/>
          <w:trHeight w:val="340"/>
        </w:trPr>
        <w:tc>
          <w:tcPr>
            <w:tcW w:w="3814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B6A9FB0" w14:textId="77777777" w:rsidR="00F43A1A" w:rsidRPr="00B84E02" w:rsidRDefault="009720F4" w:rsidP="000D198F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 w:rsidRPr="00B84E02">
              <w:rPr>
                <w:b/>
                <w:color w:val="000000"/>
                <w:sz w:val="18"/>
                <w:szCs w:val="18"/>
              </w:rPr>
              <w:t>5</w:t>
            </w:r>
            <w:r w:rsidR="004722C4" w:rsidRPr="00B84E02">
              <w:rPr>
                <w:b/>
                <w:color w:val="000000"/>
                <w:sz w:val="18"/>
                <w:szCs w:val="18"/>
              </w:rPr>
              <w:t>.1</w:t>
            </w:r>
            <w:r w:rsidR="00F43A1A" w:rsidRPr="00B84E02">
              <w:rPr>
                <w:b/>
                <w:color w:val="000000"/>
                <w:sz w:val="18"/>
                <w:szCs w:val="18"/>
              </w:rPr>
              <w:tab/>
            </w:r>
            <w:r w:rsidR="006A7F38" w:rsidRPr="00B84E02">
              <w:rPr>
                <w:b/>
                <w:color w:val="000000"/>
                <w:sz w:val="18"/>
                <w:szCs w:val="18"/>
              </w:rPr>
              <w:t>..................................................................................................................................................................</w:t>
            </w:r>
          </w:p>
          <w:p w14:paraId="647CD7D6" w14:textId="77777777" w:rsidR="00F43A1A" w:rsidRPr="00B84E02" w:rsidRDefault="00F43A1A" w:rsidP="000D198F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B84E02">
              <w:rPr>
                <w:color w:val="000000"/>
                <w:sz w:val="18"/>
                <w:szCs w:val="18"/>
              </w:rPr>
              <w:tab/>
            </w:r>
            <w:r w:rsidR="009720F4" w:rsidRPr="00B84E02">
              <w:rPr>
                <w:i/>
                <w:color w:val="000000"/>
                <w:sz w:val="18"/>
                <w:szCs w:val="18"/>
              </w:rPr>
              <w:t xml:space="preserve">(Agenda item </w:t>
            </w:r>
            <w:r w:rsidR="006A7F38" w:rsidRPr="00B84E02">
              <w:rPr>
                <w:i/>
                <w:color w:val="000000"/>
                <w:sz w:val="18"/>
                <w:szCs w:val="18"/>
              </w:rPr>
              <w:t>..............</w:t>
            </w:r>
            <w:r w:rsidR="009720F4" w:rsidRPr="00B84E02">
              <w:rPr>
                <w:i/>
                <w:color w:val="000000"/>
                <w:sz w:val="18"/>
                <w:szCs w:val="18"/>
              </w:rPr>
              <w:t xml:space="preserve"> refers)</w:t>
            </w:r>
          </w:p>
        </w:tc>
        <w:tc>
          <w:tcPr>
            <w:tcW w:w="9186" w:type="dxa"/>
            <w:tcBorders>
              <w:top w:val="single" w:sz="4" w:space="0" w:color="000000"/>
              <w:bottom w:val="nil"/>
            </w:tcBorders>
          </w:tcPr>
          <w:p w14:paraId="24710FB9" w14:textId="77777777" w:rsidR="00F43A1A" w:rsidRPr="00B84E02" w:rsidRDefault="00F43A1A" w:rsidP="000D198F">
            <w:pPr>
              <w:spacing w:after="0" w:line="240" w:lineRule="auto"/>
              <w:rPr>
                <w:rFonts w:cs="Calibri"/>
                <w:color w:val="000000"/>
              </w:rPr>
            </w:pPr>
            <w:r w:rsidRPr="00B84E02">
              <w:rPr>
                <w:rFonts w:cs="Calibri"/>
                <w:b/>
                <w:i/>
                <w:color w:val="000000"/>
                <w:sz w:val="17"/>
                <w:szCs w:val="17"/>
                <w:u w:val="single"/>
              </w:rPr>
              <w:t xml:space="preserve">BACKGROUND INFORMATION </w:t>
            </w:r>
          </w:p>
        </w:tc>
        <w:tc>
          <w:tcPr>
            <w:tcW w:w="1597" w:type="dxa"/>
            <w:tcBorders>
              <w:top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0750406" w14:textId="77777777" w:rsidR="00F43A1A" w:rsidRPr="00B84E02" w:rsidRDefault="00F43A1A" w:rsidP="000D198F">
            <w:pPr>
              <w:spacing w:after="0" w:line="240" w:lineRule="auto"/>
              <w:jc w:val="center"/>
              <w:rPr>
                <w:rFonts w:cs="Arial"/>
                <w:b/>
                <w:i/>
                <w:color w:val="000000"/>
                <w:sz w:val="17"/>
                <w:szCs w:val="17"/>
              </w:rPr>
            </w:pPr>
          </w:p>
        </w:tc>
      </w:tr>
      <w:tr w:rsidR="00F43A1A" w:rsidRPr="00B84E02" w14:paraId="5F824FA3" w14:textId="77777777" w:rsidTr="000D198F">
        <w:trPr>
          <w:cantSplit/>
          <w:trHeight w:val="227"/>
        </w:trPr>
        <w:tc>
          <w:tcPr>
            <w:tcW w:w="3814" w:type="dxa"/>
            <w:vMerge/>
            <w:tcBorders>
              <w:left w:val="single" w:sz="4" w:space="0" w:color="000000"/>
              <w:bottom w:val="nil"/>
            </w:tcBorders>
          </w:tcPr>
          <w:p w14:paraId="54B3FD3F" w14:textId="77777777" w:rsidR="00F43A1A" w:rsidRPr="00B84E02" w:rsidRDefault="00F43A1A" w:rsidP="000D198F">
            <w:pPr>
              <w:spacing w:after="0" w:line="240" w:lineRule="auto"/>
              <w:rPr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9186" w:type="dxa"/>
            <w:tcBorders>
              <w:top w:val="nil"/>
              <w:bottom w:val="nil"/>
            </w:tcBorders>
            <w:vAlign w:val="center"/>
          </w:tcPr>
          <w:p w14:paraId="1807445D" w14:textId="77777777" w:rsidR="00F43A1A" w:rsidRPr="00B84E02" w:rsidRDefault="006A7F38" w:rsidP="000D198F">
            <w:pPr>
              <w:spacing w:after="0" w:line="240" w:lineRule="auto"/>
              <w:jc w:val="both"/>
              <w:rPr>
                <w:rFonts w:cs="Calibri"/>
                <w:i/>
                <w:color w:val="000000"/>
                <w:sz w:val="17"/>
                <w:szCs w:val="17"/>
              </w:rPr>
            </w:pPr>
            <w:r w:rsidRPr="00B84E02">
              <w:rPr>
                <w:rFonts w:cs="Arial"/>
                <w:i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1597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69D65B88" w14:textId="77777777" w:rsidR="00F43A1A" w:rsidRPr="00B84E02" w:rsidRDefault="00F43A1A" w:rsidP="000D198F">
            <w:pPr>
              <w:spacing w:after="0" w:line="240" w:lineRule="auto"/>
              <w:jc w:val="center"/>
              <w:rPr>
                <w:rFonts w:cs="Arial"/>
                <w:b/>
                <w:i/>
                <w:color w:val="000000"/>
                <w:sz w:val="17"/>
                <w:szCs w:val="17"/>
              </w:rPr>
            </w:pPr>
          </w:p>
        </w:tc>
      </w:tr>
      <w:tr w:rsidR="00F43A1A" w:rsidRPr="00B84E02" w14:paraId="322ED7B3" w14:textId="77777777" w:rsidTr="000D198F">
        <w:trPr>
          <w:cantSplit/>
          <w:trHeight w:val="907"/>
        </w:trPr>
        <w:tc>
          <w:tcPr>
            <w:tcW w:w="3814" w:type="dxa"/>
            <w:tcBorders>
              <w:top w:val="nil"/>
              <w:left w:val="single" w:sz="4" w:space="0" w:color="000000"/>
              <w:bottom w:val="nil"/>
            </w:tcBorders>
          </w:tcPr>
          <w:p w14:paraId="25361B40" w14:textId="77777777" w:rsidR="00F43A1A" w:rsidRPr="00B84E02" w:rsidRDefault="00F43A1A" w:rsidP="000D198F">
            <w:pPr>
              <w:spacing w:after="0" w:line="240" w:lineRule="auto"/>
              <w:rPr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9186" w:type="dxa"/>
            <w:tcBorders>
              <w:top w:val="nil"/>
              <w:bottom w:val="nil"/>
            </w:tcBorders>
            <w:vAlign w:val="center"/>
          </w:tcPr>
          <w:p w14:paraId="27C02378" w14:textId="77777777" w:rsidR="00F43A1A" w:rsidRPr="00B84E02" w:rsidRDefault="00F43A1A" w:rsidP="000D198F">
            <w:pPr>
              <w:spacing w:after="0" w:line="240" w:lineRule="auto"/>
              <w:jc w:val="both"/>
              <w:rPr>
                <w:rFonts w:cs="Calibri"/>
                <w:i/>
                <w:color w:val="000000"/>
                <w:sz w:val="17"/>
                <w:szCs w:val="17"/>
              </w:rPr>
            </w:pPr>
          </w:p>
        </w:tc>
        <w:tc>
          <w:tcPr>
            <w:tcW w:w="1597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111D756F" w14:textId="77777777" w:rsidR="00F43A1A" w:rsidRPr="00B84E02" w:rsidRDefault="00F43A1A" w:rsidP="000D198F">
            <w:pPr>
              <w:spacing w:after="0" w:line="240" w:lineRule="auto"/>
              <w:jc w:val="center"/>
              <w:rPr>
                <w:rFonts w:cs="Arial"/>
                <w:b/>
                <w:i/>
                <w:color w:val="000000"/>
                <w:sz w:val="17"/>
                <w:szCs w:val="17"/>
              </w:rPr>
            </w:pPr>
          </w:p>
        </w:tc>
      </w:tr>
      <w:tr w:rsidR="00154DC0" w:rsidRPr="00B84E02" w14:paraId="29987FAB" w14:textId="77777777" w:rsidTr="000D198F">
        <w:trPr>
          <w:cantSplit/>
          <w:trHeight w:val="397"/>
        </w:trPr>
        <w:tc>
          <w:tcPr>
            <w:tcW w:w="3814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4A15C698" w14:textId="77777777" w:rsidR="00154DC0" w:rsidRPr="00B84E02" w:rsidRDefault="004722C4" w:rsidP="000D198F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 w:rsidRPr="00B84E02">
              <w:rPr>
                <w:b/>
                <w:color w:val="000000"/>
                <w:sz w:val="18"/>
                <w:szCs w:val="18"/>
              </w:rPr>
              <w:t>5.2</w:t>
            </w:r>
            <w:r w:rsidR="00154DC0" w:rsidRPr="00B84E02">
              <w:rPr>
                <w:b/>
                <w:color w:val="000000"/>
                <w:sz w:val="18"/>
                <w:szCs w:val="18"/>
              </w:rPr>
              <w:tab/>
            </w:r>
            <w:r w:rsidR="006A7F38" w:rsidRPr="00B84E02">
              <w:rPr>
                <w:b/>
                <w:color w:val="000000"/>
                <w:sz w:val="18"/>
                <w:szCs w:val="18"/>
              </w:rPr>
              <w:t>..................................................................................................................................................................</w:t>
            </w:r>
          </w:p>
          <w:p w14:paraId="40708385" w14:textId="77777777" w:rsidR="00154DC0" w:rsidRPr="00B84E02" w:rsidRDefault="00154DC0" w:rsidP="000D198F">
            <w:pPr>
              <w:spacing w:after="0" w:line="240" w:lineRule="auto"/>
              <w:rPr>
                <w:color w:val="000000"/>
                <w:sz w:val="18"/>
                <w:szCs w:val="18"/>
                <w:highlight w:val="yellow"/>
              </w:rPr>
            </w:pPr>
            <w:r w:rsidRPr="00B84E02">
              <w:rPr>
                <w:color w:val="000000"/>
                <w:sz w:val="18"/>
                <w:szCs w:val="18"/>
              </w:rPr>
              <w:tab/>
            </w:r>
            <w:r w:rsidRPr="00B84E02">
              <w:rPr>
                <w:i/>
                <w:color w:val="000000"/>
                <w:sz w:val="18"/>
                <w:szCs w:val="18"/>
              </w:rPr>
              <w:t xml:space="preserve">(Agenda item </w:t>
            </w:r>
            <w:r w:rsidR="006A7F38" w:rsidRPr="00B84E02">
              <w:rPr>
                <w:i/>
                <w:color w:val="000000"/>
                <w:sz w:val="18"/>
                <w:szCs w:val="18"/>
              </w:rPr>
              <w:t>..............</w:t>
            </w:r>
            <w:r w:rsidRPr="00B84E02">
              <w:rPr>
                <w:i/>
                <w:color w:val="000000"/>
                <w:sz w:val="18"/>
                <w:szCs w:val="18"/>
              </w:rPr>
              <w:t xml:space="preserve"> refers) [</w:t>
            </w:r>
            <w:proofErr w:type="spellStart"/>
            <w:r w:rsidRPr="00B84E02">
              <w:rPr>
                <w:i/>
                <w:color w:val="000000"/>
                <w:sz w:val="18"/>
                <w:szCs w:val="18"/>
              </w:rPr>
              <w:t>Cont</w:t>
            </w:r>
            <w:proofErr w:type="spellEnd"/>
            <w:r w:rsidRPr="00B84E02">
              <w:rPr>
                <w:i/>
                <w:color w:val="000000"/>
                <w:sz w:val="18"/>
                <w:szCs w:val="18"/>
              </w:rPr>
              <w:t>…]</w:t>
            </w:r>
          </w:p>
        </w:tc>
        <w:tc>
          <w:tcPr>
            <w:tcW w:w="9186" w:type="dxa"/>
            <w:tcBorders>
              <w:top w:val="single" w:sz="4" w:space="0" w:color="000000"/>
              <w:bottom w:val="nil"/>
            </w:tcBorders>
          </w:tcPr>
          <w:p w14:paraId="3772580A" w14:textId="77777777" w:rsidR="00154DC0" w:rsidRPr="00B84E02" w:rsidRDefault="00154DC0" w:rsidP="000D198F">
            <w:pPr>
              <w:spacing w:after="0" w:line="240" w:lineRule="auto"/>
              <w:rPr>
                <w:rFonts w:cs="Calibri"/>
                <w:i/>
                <w:color w:val="000000"/>
                <w:sz w:val="17"/>
                <w:szCs w:val="17"/>
                <w:highlight w:val="yellow"/>
              </w:rPr>
            </w:pPr>
            <w:r w:rsidRPr="00B84E02">
              <w:rPr>
                <w:rFonts w:cs="Calibri"/>
                <w:b/>
                <w:i/>
                <w:color w:val="000000"/>
                <w:sz w:val="17"/>
                <w:szCs w:val="17"/>
                <w:u w:val="single"/>
              </w:rPr>
              <w:t>INFORMATION NOTED</w:t>
            </w:r>
          </w:p>
        </w:tc>
        <w:tc>
          <w:tcPr>
            <w:tcW w:w="1597" w:type="dxa"/>
            <w:tcBorders>
              <w:top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8A83F7D" w14:textId="77777777" w:rsidR="00154DC0" w:rsidRPr="00B84E02" w:rsidRDefault="00154DC0" w:rsidP="000D198F">
            <w:pPr>
              <w:spacing w:after="0" w:line="240" w:lineRule="auto"/>
              <w:jc w:val="center"/>
              <w:rPr>
                <w:rFonts w:cs="Arial"/>
                <w:b/>
                <w:i/>
                <w:color w:val="000000"/>
                <w:sz w:val="17"/>
                <w:szCs w:val="17"/>
              </w:rPr>
            </w:pPr>
          </w:p>
        </w:tc>
      </w:tr>
      <w:tr w:rsidR="00154DC0" w:rsidRPr="00B84E02" w14:paraId="2663847B" w14:textId="77777777" w:rsidTr="000D198F">
        <w:trPr>
          <w:cantSplit/>
          <w:trHeight w:val="454"/>
        </w:trPr>
        <w:tc>
          <w:tcPr>
            <w:tcW w:w="3814" w:type="dxa"/>
            <w:vMerge/>
            <w:tcBorders>
              <w:left w:val="single" w:sz="4" w:space="0" w:color="000000"/>
              <w:bottom w:val="nil"/>
            </w:tcBorders>
          </w:tcPr>
          <w:p w14:paraId="5A66941E" w14:textId="77777777" w:rsidR="00154DC0" w:rsidRPr="00B84E02" w:rsidRDefault="00154DC0" w:rsidP="000D198F">
            <w:pPr>
              <w:spacing w:after="0" w:line="240" w:lineRule="auto"/>
              <w:rPr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9186" w:type="dxa"/>
            <w:tcBorders>
              <w:top w:val="nil"/>
              <w:bottom w:val="nil"/>
            </w:tcBorders>
            <w:vAlign w:val="center"/>
          </w:tcPr>
          <w:p w14:paraId="2C4D2A4D" w14:textId="77777777" w:rsidR="00154DC0" w:rsidRPr="00B84E02" w:rsidRDefault="00154DC0" w:rsidP="000D198F">
            <w:pPr>
              <w:spacing w:after="0" w:line="240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1597" w:type="dxa"/>
            <w:tcBorders>
              <w:top w:val="nil"/>
              <w:bottom w:val="nil"/>
              <w:right w:val="single" w:sz="4" w:space="0" w:color="000000"/>
            </w:tcBorders>
            <w:vAlign w:val="bottom"/>
          </w:tcPr>
          <w:p w14:paraId="275C98ED" w14:textId="77777777" w:rsidR="00154DC0" w:rsidRPr="00B84E02" w:rsidRDefault="00154DC0" w:rsidP="000D198F">
            <w:pPr>
              <w:spacing w:after="0" w:line="240" w:lineRule="auto"/>
              <w:jc w:val="center"/>
              <w:rPr>
                <w:rFonts w:cs="Calibri"/>
                <w:b/>
                <w:i/>
                <w:color w:val="000000"/>
              </w:rPr>
            </w:pPr>
          </w:p>
        </w:tc>
      </w:tr>
      <w:tr w:rsidR="004C407E" w:rsidRPr="00B84E02" w14:paraId="7DB71EFD" w14:textId="77777777" w:rsidTr="000D198F">
        <w:trPr>
          <w:cantSplit/>
          <w:trHeight w:val="454"/>
        </w:trPr>
        <w:tc>
          <w:tcPr>
            <w:tcW w:w="3814" w:type="dxa"/>
            <w:tcBorders>
              <w:top w:val="nil"/>
              <w:left w:val="single" w:sz="4" w:space="0" w:color="000000"/>
              <w:bottom w:val="nil"/>
            </w:tcBorders>
          </w:tcPr>
          <w:p w14:paraId="52DE27FE" w14:textId="77777777" w:rsidR="00CC78CE" w:rsidRDefault="00CC78CE" w:rsidP="000D198F">
            <w:pPr>
              <w:spacing w:after="0" w:line="240" w:lineRule="auto"/>
              <w:rPr>
                <w:color w:val="000000"/>
                <w:sz w:val="18"/>
                <w:szCs w:val="18"/>
                <w:highlight w:val="yellow"/>
              </w:rPr>
            </w:pPr>
          </w:p>
          <w:p w14:paraId="2FB115CA" w14:textId="77777777" w:rsidR="004C407E" w:rsidRPr="00CC78CE" w:rsidRDefault="004C407E" w:rsidP="000D198F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9186" w:type="dxa"/>
            <w:tcBorders>
              <w:top w:val="nil"/>
              <w:bottom w:val="nil"/>
            </w:tcBorders>
            <w:vAlign w:val="center"/>
          </w:tcPr>
          <w:p w14:paraId="379DAA0B" w14:textId="77777777" w:rsidR="004C407E" w:rsidRPr="00B84E02" w:rsidRDefault="004C407E" w:rsidP="000D198F">
            <w:pPr>
              <w:spacing w:after="0" w:line="240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1597" w:type="dxa"/>
            <w:tcBorders>
              <w:top w:val="nil"/>
              <w:bottom w:val="nil"/>
              <w:right w:val="single" w:sz="4" w:space="0" w:color="000000"/>
            </w:tcBorders>
            <w:vAlign w:val="bottom"/>
          </w:tcPr>
          <w:p w14:paraId="369142A9" w14:textId="77777777" w:rsidR="004C407E" w:rsidRPr="00B84E02" w:rsidRDefault="004C407E" w:rsidP="000D198F">
            <w:pPr>
              <w:spacing w:after="0" w:line="240" w:lineRule="auto"/>
              <w:jc w:val="center"/>
              <w:rPr>
                <w:rFonts w:cs="Calibri"/>
                <w:b/>
                <w:i/>
                <w:color w:val="000000"/>
              </w:rPr>
            </w:pPr>
          </w:p>
        </w:tc>
      </w:tr>
      <w:tr w:rsidR="00DB6EE4" w:rsidRPr="00B84E02" w14:paraId="400ACFF7" w14:textId="77777777" w:rsidTr="000D198F">
        <w:trPr>
          <w:cantSplit/>
          <w:trHeight w:val="454"/>
        </w:trPr>
        <w:tc>
          <w:tcPr>
            <w:tcW w:w="3814" w:type="dxa"/>
            <w:tcBorders>
              <w:top w:val="nil"/>
              <w:left w:val="single" w:sz="4" w:space="0" w:color="000000"/>
              <w:bottom w:val="nil"/>
            </w:tcBorders>
          </w:tcPr>
          <w:p w14:paraId="752CC8B1" w14:textId="77777777" w:rsidR="00DB6EE4" w:rsidRPr="00B84E02" w:rsidRDefault="00DB6EE4" w:rsidP="000D198F">
            <w:pPr>
              <w:spacing w:after="0" w:line="240" w:lineRule="auto"/>
              <w:rPr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9186" w:type="dxa"/>
            <w:tcBorders>
              <w:top w:val="nil"/>
              <w:bottom w:val="nil"/>
            </w:tcBorders>
            <w:vAlign w:val="center"/>
          </w:tcPr>
          <w:p w14:paraId="521C2702" w14:textId="77777777" w:rsidR="00DB6EE4" w:rsidRPr="00B84E02" w:rsidRDefault="00DB6EE4" w:rsidP="000D198F">
            <w:pPr>
              <w:spacing w:after="0" w:line="240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1597" w:type="dxa"/>
            <w:tcBorders>
              <w:top w:val="nil"/>
              <w:bottom w:val="nil"/>
              <w:right w:val="single" w:sz="4" w:space="0" w:color="000000"/>
            </w:tcBorders>
            <w:vAlign w:val="bottom"/>
          </w:tcPr>
          <w:p w14:paraId="1D11698C" w14:textId="77777777" w:rsidR="00DB6EE4" w:rsidRPr="00B84E02" w:rsidRDefault="00DB6EE4" w:rsidP="000D198F">
            <w:pPr>
              <w:spacing w:after="0" w:line="240" w:lineRule="auto"/>
              <w:jc w:val="center"/>
              <w:rPr>
                <w:rFonts w:cs="Calibri"/>
                <w:b/>
                <w:i/>
                <w:color w:val="000000"/>
              </w:rPr>
            </w:pPr>
          </w:p>
        </w:tc>
      </w:tr>
      <w:tr w:rsidR="00DB6EE4" w:rsidRPr="00B84E02" w14:paraId="3FAC964E" w14:textId="77777777" w:rsidTr="000D198F">
        <w:trPr>
          <w:cantSplit/>
          <w:trHeight w:val="454"/>
        </w:trPr>
        <w:tc>
          <w:tcPr>
            <w:tcW w:w="3814" w:type="dxa"/>
            <w:tcBorders>
              <w:top w:val="nil"/>
              <w:left w:val="single" w:sz="4" w:space="0" w:color="000000"/>
              <w:bottom w:val="nil"/>
            </w:tcBorders>
          </w:tcPr>
          <w:p w14:paraId="79D901BB" w14:textId="77777777" w:rsidR="00DB6EE4" w:rsidRPr="00B84E02" w:rsidRDefault="00DB6EE4" w:rsidP="000D198F">
            <w:pPr>
              <w:spacing w:after="0" w:line="240" w:lineRule="auto"/>
              <w:rPr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9186" w:type="dxa"/>
            <w:tcBorders>
              <w:top w:val="nil"/>
              <w:bottom w:val="nil"/>
            </w:tcBorders>
            <w:vAlign w:val="center"/>
          </w:tcPr>
          <w:p w14:paraId="15245C52" w14:textId="77777777" w:rsidR="00DB6EE4" w:rsidRPr="00B84E02" w:rsidRDefault="00DB6EE4" w:rsidP="000D198F">
            <w:pPr>
              <w:spacing w:after="0" w:line="240" w:lineRule="auto"/>
              <w:ind w:left="720" w:hanging="720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1597" w:type="dxa"/>
            <w:tcBorders>
              <w:top w:val="nil"/>
              <w:bottom w:val="nil"/>
              <w:right w:val="single" w:sz="4" w:space="0" w:color="000000"/>
            </w:tcBorders>
            <w:vAlign w:val="bottom"/>
          </w:tcPr>
          <w:p w14:paraId="2EF67328" w14:textId="77777777" w:rsidR="00DB6EE4" w:rsidRPr="00B84E02" w:rsidRDefault="00DB6EE4" w:rsidP="000D198F">
            <w:pPr>
              <w:spacing w:after="0" w:line="240" w:lineRule="auto"/>
              <w:jc w:val="center"/>
              <w:rPr>
                <w:rFonts w:cs="Calibri"/>
                <w:b/>
                <w:i/>
                <w:color w:val="000000"/>
              </w:rPr>
            </w:pPr>
          </w:p>
        </w:tc>
      </w:tr>
      <w:tr w:rsidR="00DB6EE4" w:rsidRPr="00B84E02" w14:paraId="71BBD89B" w14:textId="77777777" w:rsidTr="000D198F">
        <w:trPr>
          <w:cantSplit/>
          <w:trHeight w:val="454"/>
        </w:trPr>
        <w:tc>
          <w:tcPr>
            <w:tcW w:w="3814" w:type="dxa"/>
            <w:tcBorders>
              <w:top w:val="nil"/>
              <w:left w:val="single" w:sz="4" w:space="0" w:color="000000"/>
              <w:bottom w:val="nil"/>
            </w:tcBorders>
          </w:tcPr>
          <w:p w14:paraId="5B0F00D5" w14:textId="77777777" w:rsidR="00DB6EE4" w:rsidRPr="00B84E02" w:rsidRDefault="00DB6EE4" w:rsidP="000D198F">
            <w:pPr>
              <w:spacing w:after="0" w:line="240" w:lineRule="auto"/>
              <w:rPr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9186" w:type="dxa"/>
            <w:tcBorders>
              <w:top w:val="nil"/>
              <w:bottom w:val="nil"/>
            </w:tcBorders>
            <w:vAlign w:val="center"/>
          </w:tcPr>
          <w:p w14:paraId="699FC4B1" w14:textId="77777777" w:rsidR="00DB6EE4" w:rsidRPr="00B84E02" w:rsidRDefault="00DB6EE4" w:rsidP="000D198F">
            <w:pPr>
              <w:spacing w:after="0" w:line="240" w:lineRule="auto"/>
              <w:ind w:left="720" w:hanging="720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1597" w:type="dxa"/>
            <w:tcBorders>
              <w:top w:val="nil"/>
              <w:bottom w:val="nil"/>
              <w:right w:val="single" w:sz="4" w:space="0" w:color="000000"/>
            </w:tcBorders>
            <w:vAlign w:val="bottom"/>
          </w:tcPr>
          <w:p w14:paraId="3149A7EC" w14:textId="77777777" w:rsidR="00DB6EE4" w:rsidRPr="00B84E02" w:rsidRDefault="00DB6EE4" w:rsidP="000D198F">
            <w:pPr>
              <w:spacing w:after="0" w:line="240" w:lineRule="auto"/>
              <w:jc w:val="center"/>
              <w:rPr>
                <w:rFonts w:cs="Calibri"/>
                <w:b/>
                <w:i/>
                <w:color w:val="000000"/>
              </w:rPr>
            </w:pPr>
          </w:p>
        </w:tc>
      </w:tr>
      <w:tr w:rsidR="002C41C4" w:rsidRPr="00B84E02" w14:paraId="7377F385" w14:textId="77777777" w:rsidTr="000D198F">
        <w:trPr>
          <w:cantSplit/>
          <w:trHeight w:val="454"/>
        </w:trPr>
        <w:tc>
          <w:tcPr>
            <w:tcW w:w="3814" w:type="dxa"/>
            <w:tcBorders>
              <w:top w:val="nil"/>
              <w:left w:val="single" w:sz="4" w:space="0" w:color="000000"/>
              <w:bottom w:val="nil"/>
            </w:tcBorders>
          </w:tcPr>
          <w:p w14:paraId="4E71A446" w14:textId="77777777" w:rsidR="002C41C4" w:rsidRPr="00B84E02" w:rsidRDefault="002C41C4" w:rsidP="000D198F">
            <w:pPr>
              <w:spacing w:after="0" w:line="240" w:lineRule="auto"/>
              <w:rPr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9186" w:type="dxa"/>
            <w:tcBorders>
              <w:top w:val="nil"/>
              <w:bottom w:val="nil"/>
            </w:tcBorders>
            <w:vAlign w:val="center"/>
          </w:tcPr>
          <w:p w14:paraId="78B7F5E8" w14:textId="77777777" w:rsidR="002C41C4" w:rsidRPr="00B84E02" w:rsidRDefault="002C41C4" w:rsidP="000D198F">
            <w:pPr>
              <w:spacing w:after="0" w:line="240" w:lineRule="auto"/>
              <w:ind w:left="720" w:hanging="720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1597" w:type="dxa"/>
            <w:tcBorders>
              <w:top w:val="nil"/>
              <w:bottom w:val="nil"/>
              <w:right w:val="single" w:sz="4" w:space="0" w:color="000000"/>
            </w:tcBorders>
            <w:vAlign w:val="bottom"/>
          </w:tcPr>
          <w:p w14:paraId="4461B560" w14:textId="77777777" w:rsidR="002C41C4" w:rsidRPr="00B84E02" w:rsidRDefault="002C41C4" w:rsidP="000D198F">
            <w:pPr>
              <w:spacing w:after="0" w:line="240" w:lineRule="auto"/>
              <w:jc w:val="center"/>
              <w:rPr>
                <w:rFonts w:cs="Calibri"/>
                <w:b/>
                <w:i/>
                <w:color w:val="000000"/>
              </w:rPr>
            </w:pPr>
          </w:p>
        </w:tc>
      </w:tr>
      <w:tr w:rsidR="00DB6EE4" w:rsidRPr="00B84E02" w14:paraId="3DD97BB3" w14:textId="77777777" w:rsidTr="000D198F">
        <w:trPr>
          <w:cantSplit/>
          <w:trHeight w:val="397"/>
        </w:trPr>
        <w:tc>
          <w:tcPr>
            <w:tcW w:w="3814" w:type="dxa"/>
            <w:tcBorders>
              <w:top w:val="nil"/>
              <w:left w:val="single" w:sz="4" w:space="0" w:color="000000"/>
              <w:bottom w:val="nil"/>
            </w:tcBorders>
          </w:tcPr>
          <w:p w14:paraId="5BC638BD" w14:textId="77777777" w:rsidR="00DB6EE4" w:rsidRPr="00B84E02" w:rsidRDefault="00DB6EE4" w:rsidP="000D198F">
            <w:pPr>
              <w:spacing w:after="0" w:line="240" w:lineRule="auto"/>
              <w:rPr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9186" w:type="dxa"/>
            <w:tcBorders>
              <w:top w:val="nil"/>
              <w:bottom w:val="nil"/>
            </w:tcBorders>
            <w:vAlign w:val="center"/>
          </w:tcPr>
          <w:p w14:paraId="5E7B9B93" w14:textId="77777777" w:rsidR="00DB6EE4" w:rsidRPr="00B84E02" w:rsidRDefault="00DB6EE4" w:rsidP="000D198F">
            <w:pPr>
              <w:spacing w:after="0" w:line="240" w:lineRule="auto"/>
              <w:jc w:val="both"/>
              <w:rPr>
                <w:rFonts w:cs="Calibri"/>
                <w:color w:val="000000"/>
              </w:rPr>
            </w:pPr>
            <w:r w:rsidRPr="00B84E02">
              <w:rPr>
                <w:rFonts w:cs="Calibri"/>
                <w:b/>
                <w:i/>
                <w:color w:val="000000"/>
                <w:sz w:val="17"/>
                <w:szCs w:val="17"/>
                <w:u w:val="single"/>
              </w:rPr>
              <w:t xml:space="preserve">RESOLUTION </w:t>
            </w:r>
          </w:p>
        </w:tc>
        <w:tc>
          <w:tcPr>
            <w:tcW w:w="1597" w:type="dxa"/>
            <w:tcBorders>
              <w:top w:val="nil"/>
              <w:bottom w:val="nil"/>
              <w:right w:val="single" w:sz="4" w:space="0" w:color="000000"/>
            </w:tcBorders>
            <w:vAlign w:val="bottom"/>
          </w:tcPr>
          <w:p w14:paraId="470C4C57" w14:textId="77777777" w:rsidR="00DB6EE4" w:rsidRPr="00B84E02" w:rsidRDefault="00DB6EE4" w:rsidP="000D198F">
            <w:pPr>
              <w:spacing w:after="0" w:line="240" w:lineRule="auto"/>
              <w:jc w:val="center"/>
              <w:rPr>
                <w:rFonts w:cs="Calibri"/>
                <w:b/>
                <w:i/>
                <w:color w:val="000000"/>
              </w:rPr>
            </w:pPr>
          </w:p>
        </w:tc>
      </w:tr>
      <w:tr w:rsidR="00DB6EE4" w:rsidRPr="00B84E02" w14:paraId="2D022852" w14:textId="77777777" w:rsidTr="000D198F">
        <w:trPr>
          <w:cantSplit/>
          <w:trHeight w:val="567"/>
        </w:trPr>
        <w:tc>
          <w:tcPr>
            <w:tcW w:w="3814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5B6B508D" w14:textId="77777777" w:rsidR="00DB6EE4" w:rsidRPr="00B84E02" w:rsidRDefault="00DB6EE4" w:rsidP="000D198F">
            <w:pPr>
              <w:spacing w:after="0" w:line="240" w:lineRule="auto"/>
              <w:rPr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9186" w:type="dxa"/>
            <w:tcBorders>
              <w:top w:val="nil"/>
              <w:bottom w:val="single" w:sz="4" w:space="0" w:color="000000"/>
            </w:tcBorders>
            <w:vAlign w:val="center"/>
          </w:tcPr>
          <w:p w14:paraId="3EFE18D9" w14:textId="77777777" w:rsidR="00DB6EE4" w:rsidRPr="00B84E02" w:rsidRDefault="006A7F38" w:rsidP="000D198F">
            <w:pPr>
              <w:spacing w:after="0" w:line="240" w:lineRule="auto"/>
              <w:jc w:val="both"/>
              <w:rPr>
                <w:rFonts w:cs="Calibri"/>
                <w:color w:val="000000"/>
              </w:rPr>
            </w:pPr>
            <w:r w:rsidRPr="00B84E02">
              <w:rPr>
                <w:rFonts w:cs="Calibri"/>
                <w:color w:val="000000"/>
              </w:rPr>
              <w:t>......................</w:t>
            </w:r>
            <w:r w:rsidR="00DB6EE4" w:rsidRPr="00B84E02">
              <w:rPr>
                <w:rFonts w:cs="Calibri"/>
                <w:b/>
                <w:color w:val="000000"/>
                <w:u w:val="single"/>
              </w:rPr>
              <w:t>AGREED</w:t>
            </w:r>
            <w:r w:rsidR="00DB6EE4" w:rsidRPr="00B84E02">
              <w:rPr>
                <w:rFonts w:cs="Calibri"/>
                <w:color w:val="000000"/>
              </w:rPr>
              <w:t xml:space="preserve"> to recommend to </w:t>
            </w:r>
            <w:r w:rsidRPr="00B84E02">
              <w:rPr>
                <w:rFonts w:cs="Calibri"/>
                <w:color w:val="000000"/>
              </w:rPr>
              <w:t>..............</w:t>
            </w:r>
            <w:r w:rsidR="00DB6EE4" w:rsidRPr="00B84E02">
              <w:rPr>
                <w:rFonts w:cs="Calibri"/>
                <w:color w:val="000000"/>
              </w:rPr>
              <w:t xml:space="preserve">, the approval of the </w:t>
            </w:r>
            <w:r w:rsidRPr="00B84E02">
              <w:rPr>
                <w:rFonts w:cs="Calibri"/>
                <w:color w:val="000000"/>
              </w:rPr>
              <w:t>.......................</w:t>
            </w:r>
          </w:p>
        </w:tc>
        <w:tc>
          <w:tcPr>
            <w:tcW w:w="1597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0C1EB0" w14:textId="77777777" w:rsidR="00DB6EE4" w:rsidRPr="00B84E02" w:rsidRDefault="006A7F38" w:rsidP="000D198F">
            <w:pPr>
              <w:spacing w:after="0" w:line="240" w:lineRule="auto"/>
              <w:jc w:val="center"/>
              <w:rPr>
                <w:rFonts w:cs="Arial"/>
                <w:b/>
                <w:i/>
                <w:color w:val="000000"/>
                <w:sz w:val="17"/>
                <w:szCs w:val="17"/>
              </w:rPr>
            </w:pPr>
            <w:r w:rsidRPr="00B84E02">
              <w:rPr>
                <w:rFonts w:cs="Arial"/>
                <w:b/>
                <w:i/>
                <w:color w:val="000000"/>
                <w:sz w:val="17"/>
                <w:szCs w:val="17"/>
              </w:rPr>
              <w:t>....................................</w:t>
            </w:r>
          </w:p>
        </w:tc>
      </w:tr>
      <w:tr w:rsidR="00EA4373" w:rsidRPr="00B84E02" w14:paraId="71C992A7" w14:textId="77777777" w:rsidTr="000D198F">
        <w:trPr>
          <w:cantSplit/>
          <w:trHeight w:val="624"/>
        </w:trPr>
        <w:tc>
          <w:tcPr>
            <w:tcW w:w="14597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19839" w14:textId="77777777" w:rsidR="00EA4373" w:rsidRPr="00B84E02" w:rsidRDefault="004722C4" w:rsidP="000D198F">
            <w:pPr>
              <w:spacing w:after="0" w:line="216" w:lineRule="auto"/>
              <w:jc w:val="both"/>
              <w:rPr>
                <w:rFonts w:cs="Arial"/>
                <w:b/>
                <w:i/>
                <w:color w:val="000000"/>
              </w:rPr>
            </w:pPr>
            <w:r w:rsidRPr="00B84E02">
              <w:rPr>
                <w:color w:val="000000"/>
                <w:sz w:val="18"/>
                <w:szCs w:val="18"/>
              </w:rPr>
              <w:t>6</w:t>
            </w:r>
            <w:r w:rsidR="00EA4373" w:rsidRPr="00B84E02">
              <w:rPr>
                <w:color w:val="000000"/>
                <w:sz w:val="18"/>
                <w:szCs w:val="18"/>
              </w:rPr>
              <w:t>.</w:t>
            </w:r>
            <w:r w:rsidR="00EA4373" w:rsidRPr="00B84E02">
              <w:rPr>
                <w:color w:val="000000"/>
                <w:sz w:val="18"/>
                <w:szCs w:val="18"/>
              </w:rPr>
              <w:tab/>
              <w:t>STANDING ITEM</w:t>
            </w:r>
          </w:p>
        </w:tc>
      </w:tr>
      <w:tr w:rsidR="00EA4373" w:rsidRPr="00B84E02" w14:paraId="31D93961" w14:textId="77777777" w:rsidTr="000D198F">
        <w:trPr>
          <w:cantSplit/>
          <w:trHeight w:val="794"/>
        </w:trPr>
        <w:tc>
          <w:tcPr>
            <w:tcW w:w="14597" w:type="dxa"/>
            <w:gridSpan w:val="3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D0C099A" w14:textId="77777777" w:rsidR="00EA4373" w:rsidRPr="00B84E02" w:rsidRDefault="004722C4" w:rsidP="000D198F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B84E02">
              <w:rPr>
                <w:color w:val="000000"/>
                <w:sz w:val="18"/>
                <w:szCs w:val="18"/>
              </w:rPr>
              <w:t>7</w:t>
            </w:r>
            <w:r w:rsidR="00EA4373" w:rsidRPr="00B84E02">
              <w:rPr>
                <w:color w:val="000000"/>
                <w:sz w:val="18"/>
                <w:szCs w:val="18"/>
              </w:rPr>
              <w:t>.</w:t>
            </w:r>
            <w:r w:rsidR="00EA4373" w:rsidRPr="00B84E02">
              <w:rPr>
                <w:color w:val="000000"/>
                <w:sz w:val="18"/>
                <w:szCs w:val="18"/>
              </w:rPr>
              <w:tab/>
              <w:t>NEW MATTERS</w:t>
            </w:r>
          </w:p>
        </w:tc>
      </w:tr>
      <w:tr w:rsidR="00EA4373" w:rsidRPr="00B84E02" w14:paraId="13028C24" w14:textId="77777777" w:rsidTr="000D198F">
        <w:trPr>
          <w:cantSplit/>
          <w:trHeight w:val="864"/>
        </w:trPr>
        <w:tc>
          <w:tcPr>
            <w:tcW w:w="3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7B0F4F" w14:textId="77777777" w:rsidR="00EA4373" w:rsidRPr="00B84E02" w:rsidRDefault="004722C4" w:rsidP="000D198F">
            <w:pPr>
              <w:spacing w:after="0" w:line="216" w:lineRule="auto"/>
              <w:ind w:left="720" w:hanging="720"/>
              <w:rPr>
                <w:b/>
                <w:color w:val="000000"/>
                <w:sz w:val="18"/>
                <w:szCs w:val="18"/>
              </w:rPr>
            </w:pPr>
            <w:r w:rsidRPr="00B84E02">
              <w:rPr>
                <w:color w:val="000000"/>
                <w:sz w:val="18"/>
                <w:szCs w:val="18"/>
              </w:rPr>
              <w:t>8</w:t>
            </w:r>
            <w:r w:rsidR="00EA4373" w:rsidRPr="00B84E02">
              <w:rPr>
                <w:color w:val="000000"/>
                <w:sz w:val="18"/>
                <w:szCs w:val="18"/>
              </w:rPr>
              <w:t>.</w:t>
            </w:r>
            <w:r w:rsidR="00EA4373" w:rsidRPr="00B84E02">
              <w:rPr>
                <w:color w:val="000000"/>
                <w:sz w:val="18"/>
                <w:szCs w:val="18"/>
              </w:rPr>
              <w:tab/>
              <w:t>DATE OF NEXT MEETING</w:t>
            </w:r>
          </w:p>
        </w:tc>
        <w:tc>
          <w:tcPr>
            <w:tcW w:w="918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D073812" w14:textId="77777777" w:rsidR="00EA4373" w:rsidRPr="00B84E02" w:rsidRDefault="00BF630B" w:rsidP="000D198F">
            <w:pPr>
              <w:spacing w:after="0"/>
              <w:jc w:val="both"/>
              <w:rPr>
                <w:rFonts w:cs="Calibri"/>
                <w:color w:val="000000"/>
              </w:rPr>
            </w:pPr>
            <w:r w:rsidRPr="00B84E02">
              <w:rPr>
                <w:rFonts w:cs="Calibri"/>
                <w:color w:val="000000"/>
              </w:rPr>
              <w:t xml:space="preserve">It was noted that the next </w:t>
            </w:r>
            <w:r w:rsidR="004D24F0" w:rsidRPr="00B84E02">
              <w:rPr>
                <w:rFonts w:cs="Calibri"/>
                <w:color w:val="000000"/>
              </w:rPr>
              <w:t>...........</w:t>
            </w:r>
            <w:r w:rsidRPr="00B84E02">
              <w:rPr>
                <w:rFonts w:cs="Calibri"/>
                <w:color w:val="000000"/>
              </w:rPr>
              <w:t xml:space="preserve">meeting was scheduled for </w:t>
            </w:r>
            <w:r w:rsidR="004D24F0" w:rsidRPr="00B84E02">
              <w:rPr>
                <w:rFonts w:cs="Calibri"/>
                <w:color w:val="000000"/>
              </w:rPr>
              <w:t>................</w:t>
            </w:r>
            <w:r w:rsidR="00EA4373" w:rsidRPr="00B84E02">
              <w:rPr>
                <w:rFonts w:cs="Calibri"/>
                <w:color w:val="000000"/>
              </w:rPr>
              <w:t xml:space="preserve">, </w:t>
            </w:r>
            <w:r w:rsidR="004D24F0" w:rsidRPr="00B84E02">
              <w:rPr>
                <w:rFonts w:cs="Calibri"/>
                <w:color w:val="000000"/>
              </w:rPr>
              <w:t>.................</w:t>
            </w:r>
            <w:r w:rsidR="00EA4373" w:rsidRPr="00B84E02">
              <w:rPr>
                <w:rFonts w:cs="Calibri"/>
                <w:color w:val="000000"/>
              </w:rPr>
              <w:t xml:space="preserve"> commencing at </w:t>
            </w:r>
            <w:r w:rsidR="004D24F0" w:rsidRPr="00B84E02">
              <w:rPr>
                <w:rFonts w:cs="Calibri"/>
                <w:color w:val="000000"/>
              </w:rPr>
              <w:t>.........................</w:t>
            </w:r>
          </w:p>
        </w:tc>
        <w:tc>
          <w:tcPr>
            <w:tcW w:w="15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ED371" w14:textId="77777777" w:rsidR="00EA4373" w:rsidRPr="00B84E02" w:rsidRDefault="00EA4373" w:rsidP="000D198F">
            <w:pPr>
              <w:jc w:val="center"/>
              <w:rPr>
                <w:rFonts w:cs="Arial"/>
                <w:b/>
                <w:i/>
                <w:color w:val="000000"/>
              </w:rPr>
            </w:pPr>
          </w:p>
        </w:tc>
      </w:tr>
      <w:tr w:rsidR="00BF630B" w:rsidRPr="00B84E02" w14:paraId="31B38DF3" w14:textId="77777777" w:rsidTr="000D198F">
        <w:trPr>
          <w:cantSplit/>
          <w:trHeight w:val="864"/>
        </w:trPr>
        <w:tc>
          <w:tcPr>
            <w:tcW w:w="3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C6FEBE" w14:textId="77777777" w:rsidR="00BF630B" w:rsidRPr="00B84E02" w:rsidRDefault="004722C4" w:rsidP="000D198F">
            <w:pPr>
              <w:spacing w:after="0" w:line="216" w:lineRule="auto"/>
              <w:ind w:left="720" w:hanging="720"/>
              <w:rPr>
                <w:color w:val="000000"/>
                <w:sz w:val="18"/>
                <w:szCs w:val="18"/>
              </w:rPr>
            </w:pPr>
            <w:r w:rsidRPr="00B84E02">
              <w:rPr>
                <w:color w:val="000000"/>
                <w:sz w:val="18"/>
                <w:szCs w:val="18"/>
              </w:rPr>
              <w:t>9</w:t>
            </w:r>
            <w:r w:rsidR="00BF630B" w:rsidRPr="00B84E02">
              <w:rPr>
                <w:color w:val="000000"/>
                <w:sz w:val="18"/>
                <w:szCs w:val="18"/>
              </w:rPr>
              <w:t xml:space="preserve">. </w:t>
            </w:r>
            <w:r w:rsidR="00BF630B" w:rsidRPr="00B84E02">
              <w:rPr>
                <w:color w:val="000000"/>
                <w:sz w:val="18"/>
                <w:szCs w:val="18"/>
              </w:rPr>
              <w:tab/>
              <w:t>CLOSURE</w:t>
            </w:r>
          </w:p>
        </w:tc>
        <w:tc>
          <w:tcPr>
            <w:tcW w:w="918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427ABAB" w14:textId="77777777" w:rsidR="00BF630B" w:rsidRPr="00B84E02" w:rsidRDefault="00BF630B" w:rsidP="000D198F">
            <w:pPr>
              <w:spacing w:after="0"/>
              <w:rPr>
                <w:rFonts w:cs="Calibri"/>
                <w:color w:val="000000"/>
              </w:rPr>
            </w:pPr>
            <w:r w:rsidRPr="00B84E02">
              <w:rPr>
                <w:rFonts w:cs="Calibri"/>
                <w:color w:val="000000"/>
              </w:rPr>
              <w:t xml:space="preserve">There being no further business to discuss, the meeting closed at </w:t>
            </w:r>
            <w:r w:rsidR="004D24F0" w:rsidRPr="00B84E02">
              <w:rPr>
                <w:rFonts w:cs="Calibri"/>
                <w:color w:val="000000"/>
              </w:rPr>
              <w:t>.............</w:t>
            </w:r>
          </w:p>
        </w:tc>
        <w:tc>
          <w:tcPr>
            <w:tcW w:w="15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1A77F" w14:textId="77777777" w:rsidR="00BF630B" w:rsidRPr="00B84E02" w:rsidRDefault="00BF630B" w:rsidP="000D198F">
            <w:pPr>
              <w:jc w:val="center"/>
              <w:rPr>
                <w:rFonts w:cs="Arial"/>
                <w:b/>
                <w:i/>
                <w:color w:val="000000"/>
              </w:rPr>
            </w:pPr>
          </w:p>
        </w:tc>
      </w:tr>
    </w:tbl>
    <w:p w14:paraId="505982CF" w14:textId="77777777" w:rsidR="00F67A1A" w:rsidRPr="00B84E02" w:rsidRDefault="00F67A1A" w:rsidP="00CF51CC">
      <w:pPr>
        <w:rPr>
          <w:color w:val="000000"/>
        </w:rPr>
      </w:pPr>
    </w:p>
    <w:p w14:paraId="14FC2FBF" w14:textId="77777777" w:rsidR="00F67A1A" w:rsidRPr="00B84E02" w:rsidRDefault="00F67A1A" w:rsidP="00F67A1A">
      <w:pPr>
        <w:jc w:val="center"/>
      </w:pPr>
      <w:r w:rsidRPr="00B84E02">
        <w:t>APPROVED THIS …………………………………………….DAY OF ………………………………………2015</w:t>
      </w:r>
    </w:p>
    <w:p w14:paraId="29C05F1F" w14:textId="77777777" w:rsidR="00F67A1A" w:rsidRPr="00B84E02" w:rsidRDefault="00F67A1A" w:rsidP="00F67A1A">
      <w:pPr>
        <w:jc w:val="center"/>
      </w:pPr>
    </w:p>
    <w:p w14:paraId="540DEC98" w14:textId="77777777" w:rsidR="00F67A1A" w:rsidRPr="00B84E02" w:rsidRDefault="00F67A1A" w:rsidP="00F67A1A">
      <w:pPr>
        <w:jc w:val="center"/>
      </w:pPr>
    </w:p>
    <w:p w14:paraId="353A763C" w14:textId="77777777" w:rsidR="00F67A1A" w:rsidRPr="000D198F" w:rsidRDefault="00F67A1A" w:rsidP="000D198F">
      <w:pPr>
        <w:spacing w:after="0" w:line="240" w:lineRule="auto"/>
        <w:jc w:val="center"/>
      </w:pPr>
      <w:r w:rsidRPr="00B84E02">
        <w:t>…………………………………………………………………….</w:t>
      </w:r>
    </w:p>
    <w:p w14:paraId="1ED6AEAB" w14:textId="77777777" w:rsidR="00F67A1A" w:rsidRPr="00B84E02" w:rsidRDefault="00F67A1A" w:rsidP="006A7F38">
      <w:pPr>
        <w:ind w:left="5760" w:firstLine="720"/>
      </w:pPr>
      <w:r w:rsidRPr="00B84E02">
        <w:t>Chairperson</w:t>
      </w:r>
    </w:p>
    <w:p w14:paraId="2CF7ABEA" w14:textId="77777777" w:rsidR="00F67A1A" w:rsidRPr="00B84E02" w:rsidRDefault="00F67A1A" w:rsidP="00CF51CC">
      <w:pPr>
        <w:rPr>
          <w:color w:val="000000"/>
        </w:rPr>
      </w:pPr>
    </w:p>
    <w:sectPr w:rsidR="00F67A1A" w:rsidRPr="00B84E02" w:rsidSect="001B2552">
      <w:footerReference w:type="default" r:id="rId12"/>
      <w:footerReference w:type="first" r:id="rId13"/>
      <w:pgSz w:w="15840" w:h="12240" w:orient="landscape"/>
      <w:pgMar w:top="720" w:right="720" w:bottom="432" w:left="720" w:header="454" w:footer="62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0FD6C" w14:textId="77777777" w:rsidR="004362E5" w:rsidRDefault="004362E5" w:rsidP="007F6F9B">
      <w:pPr>
        <w:spacing w:after="0"/>
      </w:pPr>
      <w:r>
        <w:separator/>
      </w:r>
    </w:p>
  </w:endnote>
  <w:endnote w:type="continuationSeparator" w:id="0">
    <w:p w14:paraId="31983845" w14:textId="77777777" w:rsidR="004362E5" w:rsidRDefault="004362E5" w:rsidP="007F6F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67CD9" w14:textId="3E9AC5C1" w:rsidR="007F5C6F" w:rsidRDefault="007F5C6F" w:rsidP="000D198F">
    <w:pPr>
      <w:pStyle w:val="Footer"/>
      <w:pBdr>
        <w:top w:val="thinThickSmallGap" w:sz="24" w:space="1" w:color="622423"/>
      </w:pBdr>
      <w:tabs>
        <w:tab w:val="clear" w:pos="9360"/>
        <w:tab w:val="right" w:pos="14400"/>
      </w:tabs>
      <w:jc w:val="both"/>
      <w:rPr>
        <w:noProof/>
        <w:color w:val="404040" w:themeColor="text1" w:themeTint="BF"/>
      </w:rPr>
    </w:pPr>
    <w:r w:rsidRPr="00CC78CE">
      <w:rPr>
        <w:color w:val="404040" w:themeColor="text1" w:themeTint="BF"/>
      </w:rPr>
      <w:t xml:space="preserve">Minutes: Meeting dated </w:t>
    </w:r>
    <w:r w:rsidR="006A7F38" w:rsidRPr="00CC78CE">
      <w:rPr>
        <w:color w:val="404040" w:themeColor="text1" w:themeTint="BF"/>
      </w:rPr>
      <w:t>.........................</w:t>
    </w:r>
    <w:r w:rsidRPr="00CC78CE">
      <w:rPr>
        <w:color w:val="404040" w:themeColor="text1" w:themeTint="BF"/>
      </w:rPr>
      <w:t xml:space="preserve">   </w:t>
    </w:r>
    <w:r w:rsidRPr="00CC78CE">
      <w:rPr>
        <w:color w:val="404040" w:themeColor="text1" w:themeTint="BF"/>
      </w:rPr>
      <w:tab/>
    </w:r>
    <w:r w:rsidRPr="00CC78CE">
      <w:rPr>
        <w:color w:val="404040" w:themeColor="text1" w:themeTint="BF"/>
      </w:rPr>
      <w:tab/>
      <w:t xml:space="preserve">Page </w:t>
    </w:r>
    <w:r w:rsidRPr="00CC78CE">
      <w:rPr>
        <w:color w:val="404040" w:themeColor="text1" w:themeTint="BF"/>
      </w:rPr>
      <w:fldChar w:fldCharType="begin"/>
    </w:r>
    <w:r w:rsidRPr="00CC78CE">
      <w:rPr>
        <w:color w:val="404040" w:themeColor="text1" w:themeTint="BF"/>
      </w:rPr>
      <w:instrText xml:space="preserve"> PAGE   \* MERGEFORMAT </w:instrText>
    </w:r>
    <w:r w:rsidRPr="00CC78CE">
      <w:rPr>
        <w:color w:val="404040" w:themeColor="text1" w:themeTint="BF"/>
      </w:rPr>
      <w:fldChar w:fldCharType="separate"/>
    </w:r>
    <w:r w:rsidR="00354BF0">
      <w:rPr>
        <w:noProof/>
        <w:color w:val="404040" w:themeColor="text1" w:themeTint="BF"/>
      </w:rPr>
      <w:t>3</w:t>
    </w:r>
    <w:r w:rsidRPr="00CC78CE">
      <w:rPr>
        <w:noProof/>
        <w:color w:val="404040" w:themeColor="text1" w:themeTint="BF"/>
      </w:rPr>
      <w:fldChar w:fldCharType="end"/>
    </w:r>
  </w:p>
  <w:p w14:paraId="149DED5F" w14:textId="4AE3FCF8" w:rsidR="001B2552" w:rsidRPr="000D198F" w:rsidRDefault="001B2552" w:rsidP="000D198F">
    <w:pPr>
      <w:pStyle w:val="Footer"/>
      <w:pBdr>
        <w:top w:val="thinThickSmallGap" w:sz="24" w:space="1" w:color="622423"/>
      </w:pBdr>
      <w:tabs>
        <w:tab w:val="clear" w:pos="9360"/>
        <w:tab w:val="right" w:pos="14400"/>
      </w:tabs>
      <w:jc w:val="both"/>
      <w:rPr>
        <w:color w:val="404040" w:themeColor="text1" w:themeTint="B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6C71C" w14:textId="6549A802" w:rsidR="00AF0285" w:rsidRDefault="00AF0285">
    <w:pPr>
      <w:pStyle w:val="Footer"/>
    </w:pPr>
    <w:r w:rsidRPr="00AF0285">
      <w:drawing>
        <wp:anchor distT="0" distB="0" distL="114300" distR="114300" simplePos="0" relativeHeight="251658240" behindDoc="1" locked="0" layoutInCell="1" allowOverlap="1" wp14:anchorId="40E6200F" wp14:editId="29C31344">
          <wp:simplePos x="0" y="0"/>
          <wp:positionH relativeFrom="column">
            <wp:posOffset>-488950</wp:posOffset>
          </wp:positionH>
          <wp:positionV relativeFrom="paragraph">
            <wp:posOffset>-125257</wp:posOffset>
          </wp:positionV>
          <wp:extent cx="10100931" cy="718990"/>
          <wp:effectExtent l="0" t="0" r="0" b="5080"/>
          <wp:wrapNone/>
          <wp:docPr id="8184180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00931" cy="718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2E37B" w14:textId="77777777" w:rsidR="004362E5" w:rsidRDefault="004362E5" w:rsidP="007F6F9B">
      <w:pPr>
        <w:spacing w:after="0"/>
      </w:pPr>
      <w:r>
        <w:separator/>
      </w:r>
    </w:p>
  </w:footnote>
  <w:footnote w:type="continuationSeparator" w:id="0">
    <w:p w14:paraId="2D1C654A" w14:textId="77777777" w:rsidR="004362E5" w:rsidRDefault="004362E5" w:rsidP="007F6F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7516C"/>
    <w:multiLevelType w:val="hybridMultilevel"/>
    <w:tmpl w:val="9FAAB256"/>
    <w:lvl w:ilvl="0" w:tplc="2F2645C2">
      <w:start w:val="1"/>
      <w:numFmt w:val="bullet"/>
      <w:lvlText w:val="•"/>
      <w:lvlJc w:val="left"/>
      <w:pPr>
        <w:ind w:left="554" w:hanging="452"/>
      </w:pPr>
      <w:rPr>
        <w:rFonts w:ascii="Arial" w:eastAsia="Arial" w:hAnsi="Arial" w:hint="default"/>
        <w:sz w:val="36"/>
        <w:szCs w:val="36"/>
      </w:rPr>
    </w:lvl>
    <w:lvl w:ilvl="1" w:tplc="A9B644E0">
      <w:start w:val="1"/>
      <w:numFmt w:val="bullet"/>
      <w:lvlText w:val="•"/>
      <w:lvlJc w:val="left"/>
      <w:pPr>
        <w:ind w:left="1469" w:hanging="452"/>
      </w:pPr>
      <w:rPr>
        <w:rFonts w:hint="default"/>
      </w:rPr>
    </w:lvl>
    <w:lvl w:ilvl="2" w:tplc="B218F2A2">
      <w:start w:val="1"/>
      <w:numFmt w:val="bullet"/>
      <w:lvlText w:val="•"/>
      <w:lvlJc w:val="left"/>
      <w:pPr>
        <w:ind w:left="2384" w:hanging="452"/>
      </w:pPr>
      <w:rPr>
        <w:rFonts w:hint="default"/>
      </w:rPr>
    </w:lvl>
    <w:lvl w:ilvl="3" w:tplc="B89A5FF6">
      <w:start w:val="1"/>
      <w:numFmt w:val="bullet"/>
      <w:lvlText w:val="•"/>
      <w:lvlJc w:val="left"/>
      <w:pPr>
        <w:ind w:left="3299" w:hanging="452"/>
      </w:pPr>
      <w:rPr>
        <w:rFonts w:hint="default"/>
      </w:rPr>
    </w:lvl>
    <w:lvl w:ilvl="4" w:tplc="F3E66796">
      <w:start w:val="1"/>
      <w:numFmt w:val="bullet"/>
      <w:lvlText w:val="•"/>
      <w:lvlJc w:val="left"/>
      <w:pPr>
        <w:ind w:left="4214" w:hanging="452"/>
      </w:pPr>
      <w:rPr>
        <w:rFonts w:hint="default"/>
      </w:rPr>
    </w:lvl>
    <w:lvl w:ilvl="5" w:tplc="6658C5BA">
      <w:start w:val="1"/>
      <w:numFmt w:val="bullet"/>
      <w:lvlText w:val="•"/>
      <w:lvlJc w:val="left"/>
      <w:pPr>
        <w:ind w:left="5129" w:hanging="452"/>
      </w:pPr>
      <w:rPr>
        <w:rFonts w:hint="default"/>
      </w:rPr>
    </w:lvl>
    <w:lvl w:ilvl="6" w:tplc="02F0255E">
      <w:start w:val="1"/>
      <w:numFmt w:val="bullet"/>
      <w:lvlText w:val="•"/>
      <w:lvlJc w:val="left"/>
      <w:pPr>
        <w:ind w:left="6044" w:hanging="452"/>
      </w:pPr>
      <w:rPr>
        <w:rFonts w:hint="default"/>
      </w:rPr>
    </w:lvl>
    <w:lvl w:ilvl="7" w:tplc="F3D6152E">
      <w:start w:val="1"/>
      <w:numFmt w:val="bullet"/>
      <w:lvlText w:val="•"/>
      <w:lvlJc w:val="left"/>
      <w:pPr>
        <w:ind w:left="6960" w:hanging="452"/>
      </w:pPr>
      <w:rPr>
        <w:rFonts w:hint="default"/>
      </w:rPr>
    </w:lvl>
    <w:lvl w:ilvl="8" w:tplc="D728D1BA">
      <w:start w:val="1"/>
      <w:numFmt w:val="bullet"/>
      <w:lvlText w:val="•"/>
      <w:lvlJc w:val="left"/>
      <w:pPr>
        <w:ind w:left="7875" w:hanging="452"/>
      </w:pPr>
      <w:rPr>
        <w:rFonts w:hint="default"/>
      </w:rPr>
    </w:lvl>
  </w:abstractNum>
  <w:abstractNum w:abstractNumId="1" w15:restartNumberingAfterBreak="0">
    <w:nsid w:val="0EAE68F0"/>
    <w:multiLevelType w:val="hybridMultilevel"/>
    <w:tmpl w:val="10B4300E"/>
    <w:lvl w:ilvl="0" w:tplc="D3F29C72">
      <w:start w:val="1"/>
      <w:numFmt w:val="bullet"/>
      <w:lvlText w:val="•"/>
      <w:lvlJc w:val="left"/>
      <w:pPr>
        <w:ind w:left="554" w:hanging="452"/>
      </w:pPr>
      <w:rPr>
        <w:rFonts w:ascii="Arial" w:eastAsia="Arial" w:hAnsi="Arial" w:hint="default"/>
        <w:w w:val="99"/>
        <w:sz w:val="32"/>
        <w:szCs w:val="32"/>
      </w:rPr>
    </w:lvl>
    <w:lvl w:ilvl="1" w:tplc="306AA224">
      <w:start w:val="1"/>
      <w:numFmt w:val="bullet"/>
      <w:lvlText w:val=""/>
      <w:lvlJc w:val="left"/>
      <w:pPr>
        <w:ind w:left="1100" w:hanging="574"/>
      </w:pPr>
      <w:rPr>
        <w:rFonts w:ascii="Wingdings" w:eastAsia="Wingdings" w:hAnsi="Wingdings" w:hint="default"/>
        <w:w w:val="99"/>
        <w:sz w:val="32"/>
        <w:szCs w:val="32"/>
      </w:rPr>
    </w:lvl>
    <w:lvl w:ilvl="2" w:tplc="D444EB00">
      <w:start w:val="1"/>
      <w:numFmt w:val="bullet"/>
      <w:lvlText w:val="•"/>
      <w:lvlJc w:val="left"/>
      <w:pPr>
        <w:ind w:left="2069" w:hanging="574"/>
      </w:pPr>
      <w:rPr>
        <w:rFonts w:hint="default"/>
      </w:rPr>
    </w:lvl>
    <w:lvl w:ilvl="3" w:tplc="E2F6A0DC">
      <w:start w:val="1"/>
      <w:numFmt w:val="bullet"/>
      <w:lvlText w:val="•"/>
      <w:lvlJc w:val="left"/>
      <w:pPr>
        <w:ind w:left="3038" w:hanging="574"/>
      </w:pPr>
      <w:rPr>
        <w:rFonts w:hint="default"/>
      </w:rPr>
    </w:lvl>
    <w:lvl w:ilvl="4" w:tplc="90F81C14">
      <w:start w:val="1"/>
      <w:numFmt w:val="bullet"/>
      <w:lvlText w:val="•"/>
      <w:lvlJc w:val="left"/>
      <w:pPr>
        <w:ind w:left="4007" w:hanging="574"/>
      </w:pPr>
      <w:rPr>
        <w:rFonts w:hint="default"/>
      </w:rPr>
    </w:lvl>
    <w:lvl w:ilvl="5" w:tplc="A508B5C8">
      <w:start w:val="1"/>
      <w:numFmt w:val="bullet"/>
      <w:lvlText w:val="•"/>
      <w:lvlJc w:val="left"/>
      <w:pPr>
        <w:ind w:left="4976" w:hanging="574"/>
      </w:pPr>
      <w:rPr>
        <w:rFonts w:hint="default"/>
      </w:rPr>
    </w:lvl>
    <w:lvl w:ilvl="6" w:tplc="4C0A7008">
      <w:start w:val="1"/>
      <w:numFmt w:val="bullet"/>
      <w:lvlText w:val="•"/>
      <w:lvlJc w:val="left"/>
      <w:pPr>
        <w:ind w:left="5944" w:hanging="574"/>
      </w:pPr>
      <w:rPr>
        <w:rFonts w:hint="default"/>
      </w:rPr>
    </w:lvl>
    <w:lvl w:ilvl="7" w:tplc="50984CCE">
      <w:start w:val="1"/>
      <w:numFmt w:val="bullet"/>
      <w:lvlText w:val="•"/>
      <w:lvlJc w:val="left"/>
      <w:pPr>
        <w:ind w:left="6913" w:hanging="574"/>
      </w:pPr>
      <w:rPr>
        <w:rFonts w:hint="default"/>
      </w:rPr>
    </w:lvl>
    <w:lvl w:ilvl="8" w:tplc="E8C8ED2C">
      <w:start w:val="1"/>
      <w:numFmt w:val="bullet"/>
      <w:lvlText w:val="•"/>
      <w:lvlJc w:val="left"/>
      <w:pPr>
        <w:ind w:left="7882" w:hanging="574"/>
      </w:pPr>
      <w:rPr>
        <w:rFonts w:hint="default"/>
      </w:rPr>
    </w:lvl>
  </w:abstractNum>
  <w:abstractNum w:abstractNumId="2" w15:restartNumberingAfterBreak="0">
    <w:nsid w:val="0F8B707D"/>
    <w:multiLevelType w:val="hybridMultilevel"/>
    <w:tmpl w:val="7EE80AE8"/>
    <w:lvl w:ilvl="0" w:tplc="B29A6E4E">
      <w:start w:val="1"/>
      <w:numFmt w:val="bullet"/>
      <w:lvlText w:val=""/>
      <w:lvlJc w:val="left"/>
      <w:pPr>
        <w:ind w:left="1099" w:hanging="574"/>
      </w:pPr>
      <w:rPr>
        <w:rFonts w:ascii="Wingdings" w:eastAsia="Wingdings" w:hAnsi="Wingdings" w:hint="default"/>
        <w:sz w:val="36"/>
        <w:szCs w:val="36"/>
      </w:rPr>
    </w:lvl>
    <w:lvl w:ilvl="1" w:tplc="0354EE24">
      <w:start w:val="1"/>
      <w:numFmt w:val="bullet"/>
      <w:lvlText w:val="•"/>
      <w:lvlJc w:val="left"/>
      <w:pPr>
        <w:ind w:left="1945" w:hanging="574"/>
      </w:pPr>
      <w:rPr>
        <w:rFonts w:hint="default"/>
      </w:rPr>
    </w:lvl>
    <w:lvl w:ilvl="2" w:tplc="83F85FE6">
      <w:start w:val="1"/>
      <w:numFmt w:val="bullet"/>
      <w:lvlText w:val="•"/>
      <w:lvlJc w:val="left"/>
      <w:pPr>
        <w:ind w:left="2791" w:hanging="574"/>
      </w:pPr>
      <w:rPr>
        <w:rFonts w:hint="default"/>
      </w:rPr>
    </w:lvl>
    <w:lvl w:ilvl="3" w:tplc="8738D57E">
      <w:start w:val="1"/>
      <w:numFmt w:val="bullet"/>
      <w:lvlText w:val="•"/>
      <w:lvlJc w:val="left"/>
      <w:pPr>
        <w:ind w:left="3637" w:hanging="574"/>
      </w:pPr>
      <w:rPr>
        <w:rFonts w:hint="default"/>
      </w:rPr>
    </w:lvl>
    <w:lvl w:ilvl="4" w:tplc="BC4A1D54">
      <w:start w:val="1"/>
      <w:numFmt w:val="bullet"/>
      <w:lvlText w:val="•"/>
      <w:lvlJc w:val="left"/>
      <w:pPr>
        <w:ind w:left="4483" w:hanging="574"/>
      </w:pPr>
      <w:rPr>
        <w:rFonts w:hint="default"/>
      </w:rPr>
    </w:lvl>
    <w:lvl w:ilvl="5" w:tplc="60E6ED6C">
      <w:start w:val="1"/>
      <w:numFmt w:val="bullet"/>
      <w:lvlText w:val="•"/>
      <w:lvlJc w:val="left"/>
      <w:pPr>
        <w:ind w:left="5330" w:hanging="574"/>
      </w:pPr>
      <w:rPr>
        <w:rFonts w:hint="default"/>
      </w:rPr>
    </w:lvl>
    <w:lvl w:ilvl="6" w:tplc="CAC228A0">
      <w:start w:val="1"/>
      <w:numFmt w:val="bullet"/>
      <w:lvlText w:val="•"/>
      <w:lvlJc w:val="left"/>
      <w:pPr>
        <w:ind w:left="6176" w:hanging="574"/>
      </w:pPr>
      <w:rPr>
        <w:rFonts w:hint="default"/>
      </w:rPr>
    </w:lvl>
    <w:lvl w:ilvl="7" w:tplc="EF289AD2">
      <w:start w:val="1"/>
      <w:numFmt w:val="bullet"/>
      <w:lvlText w:val="•"/>
      <w:lvlJc w:val="left"/>
      <w:pPr>
        <w:ind w:left="7022" w:hanging="574"/>
      </w:pPr>
      <w:rPr>
        <w:rFonts w:hint="default"/>
      </w:rPr>
    </w:lvl>
    <w:lvl w:ilvl="8" w:tplc="FCBA0430">
      <w:start w:val="1"/>
      <w:numFmt w:val="bullet"/>
      <w:lvlText w:val="•"/>
      <w:lvlJc w:val="left"/>
      <w:pPr>
        <w:ind w:left="7868" w:hanging="574"/>
      </w:pPr>
      <w:rPr>
        <w:rFonts w:hint="default"/>
      </w:rPr>
    </w:lvl>
  </w:abstractNum>
  <w:abstractNum w:abstractNumId="3" w15:restartNumberingAfterBreak="0">
    <w:nsid w:val="132A5757"/>
    <w:multiLevelType w:val="hybridMultilevel"/>
    <w:tmpl w:val="28DC002E"/>
    <w:lvl w:ilvl="0" w:tplc="08EEE1CE">
      <w:start w:val="1"/>
      <w:numFmt w:val="lowerRoman"/>
      <w:lvlText w:val="(%1)"/>
      <w:lvlJc w:val="left"/>
      <w:pPr>
        <w:ind w:left="1447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7" w:hanging="360"/>
      </w:pPr>
    </w:lvl>
    <w:lvl w:ilvl="2" w:tplc="1C09001B" w:tentative="1">
      <w:start w:val="1"/>
      <w:numFmt w:val="lowerRoman"/>
      <w:lvlText w:val="%3."/>
      <w:lvlJc w:val="right"/>
      <w:pPr>
        <w:ind w:left="2527" w:hanging="180"/>
      </w:pPr>
    </w:lvl>
    <w:lvl w:ilvl="3" w:tplc="1C09000F" w:tentative="1">
      <w:start w:val="1"/>
      <w:numFmt w:val="decimal"/>
      <w:lvlText w:val="%4."/>
      <w:lvlJc w:val="left"/>
      <w:pPr>
        <w:ind w:left="3247" w:hanging="360"/>
      </w:pPr>
    </w:lvl>
    <w:lvl w:ilvl="4" w:tplc="1C090019" w:tentative="1">
      <w:start w:val="1"/>
      <w:numFmt w:val="lowerLetter"/>
      <w:lvlText w:val="%5."/>
      <w:lvlJc w:val="left"/>
      <w:pPr>
        <w:ind w:left="3967" w:hanging="360"/>
      </w:pPr>
    </w:lvl>
    <w:lvl w:ilvl="5" w:tplc="1C09001B" w:tentative="1">
      <w:start w:val="1"/>
      <w:numFmt w:val="lowerRoman"/>
      <w:lvlText w:val="%6."/>
      <w:lvlJc w:val="right"/>
      <w:pPr>
        <w:ind w:left="4687" w:hanging="180"/>
      </w:pPr>
    </w:lvl>
    <w:lvl w:ilvl="6" w:tplc="1C09000F" w:tentative="1">
      <w:start w:val="1"/>
      <w:numFmt w:val="decimal"/>
      <w:lvlText w:val="%7."/>
      <w:lvlJc w:val="left"/>
      <w:pPr>
        <w:ind w:left="5407" w:hanging="360"/>
      </w:pPr>
    </w:lvl>
    <w:lvl w:ilvl="7" w:tplc="1C090019" w:tentative="1">
      <w:start w:val="1"/>
      <w:numFmt w:val="lowerLetter"/>
      <w:lvlText w:val="%8."/>
      <w:lvlJc w:val="left"/>
      <w:pPr>
        <w:ind w:left="6127" w:hanging="360"/>
      </w:pPr>
    </w:lvl>
    <w:lvl w:ilvl="8" w:tplc="1C09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4" w15:restartNumberingAfterBreak="0">
    <w:nsid w:val="134450AC"/>
    <w:multiLevelType w:val="hybridMultilevel"/>
    <w:tmpl w:val="4F40D90A"/>
    <w:lvl w:ilvl="0" w:tplc="EB70AF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264E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FE21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F268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0AF9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1AA4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70B1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384B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2AC3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D697D7B"/>
    <w:multiLevelType w:val="hybridMultilevel"/>
    <w:tmpl w:val="E6643B54"/>
    <w:lvl w:ilvl="0" w:tplc="EB1C4204">
      <w:start w:val="1"/>
      <w:numFmt w:val="lowerLetter"/>
      <w:lvlText w:val="(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6D6D4A"/>
    <w:multiLevelType w:val="hybridMultilevel"/>
    <w:tmpl w:val="EDAA33CC"/>
    <w:lvl w:ilvl="0" w:tplc="6040FE5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A084B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B18DFE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724AB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F8061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AB0274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C98A2C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5388A7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71CAE8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1F05372B"/>
    <w:multiLevelType w:val="hybridMultilevel"/>
    <w:tmpl w:val="17FA35B2"/>
    <w:lvl w:ilvl="0" w:tplc="A2344B66">
      <w:start w:val="1"/>
      <w:numFmt w:val="lowerRoman"/>
      <w:lvlText w:val="(%1)"/>
      <w:lvlJc w:val="left"/>
      <w:pPr>
        <w:ind w:left="74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8" w:hanging="360"/>
      </w:pPr>
    </w:lvl>
    <w:lvl w:ilvl="2" w:tplc="0409001B" w:tentative="1">
      <w:start w:val="1"/>
      <w:numFmt w:val="lowerRoman"/>
      <w:lvlText w:val="%3."/>
      <w:lvlJc w:val="right"/>
      <w:pPr>
        <w:ind w:left="1828" w:hanging="180"/>
      </w:pPr>
    </w:lvl>
    <w:lvl w:ilvl="3" w:tplc="0409000F" w:tentative="1">
      <w:start w:val="1"/>
      <w:numFmt w:val="decimal"/>
      <w:lvlText w:val="%4."/>
      <w:lvlJc w:val="left"/>
      <w:pPr>
        <w:ind w:left="2548" w:hanging="360"/>
      </w:pPr>
    </w:lvl>
    <w:lvl w:ilvl="4" w:tplc="04090019" w:tentative="1">
      <w:start w:val="1"/>
      <w:numFmt w:val="lowerLetter"/>
      <w:lvlText w:val="%5."/>
      <w:lvlJc w:val="left"/>
      <w:pPr>
        <w:ind w:left="3268" w:hanging="360"/>
      </w:pPr>
    </w:lvl>
    <w:lvl w:ilvl="5" w:tplc="0409001B" w:tentative="1">
      <w:start w:val="1"/>
      <w:numFmt w:val="lowerRoman"/>
      <w:lvlText w:val="%6."/>
      <w:lvlJc w:val="right"/>
      <w:pPr>
        <w:ind w:left="3988" w:hanging="180"/>
      </w:pPr>
    </w:lvl>
    <w:lvl w:ilvl="6" w:tplc="0409000F" w:tentative="1">
      <w:start w:val="1"/>
      <w:numFmt w:val="decimal"/>
      <w:lvlText w:val="%7."/>
      <w:lvlJc w:val="left"/>
      <w:pPr>
        <w:ind w:left="4708" w:hanging="360"/>
      </w:pPr>
    </w:lvl>
    <w:lvl w:ilvl="7" w:tplc="04090019" w:tentative="1">
      <w:start w:val="1"/>
      <w:numFmt w:val="lowerLetter"/>
      <w:lvlText w:val="%8."/>
      <w:lvlJc w:val="left"/>
      <w:pPr>
        <w:ind w:left="5428" w:hanging="360"/>
      </w:pPr>
    </w:lvl>
    <w:lvl w:ilvl="8" w:tplc="040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8" w15:restartNumberingAfterBreak="0">
    <w:nsid w:val="244B1B4F"/>
    <w:multiLevelType w:val="hybridMultilevel"/>
    <w:tmpl w:val="9BA47C1C"/>
    <w:lvl w:ilvl="0" w:tplc="BCD276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D0B1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4A3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D484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A243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0A63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9404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B811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72B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4D07B9A"/>
    <w:multiLevelType w:val="hybridMultilevel"/>
    <w:tmpl w:val="3A926186"/>
    <w:lvl w:ilvl="0" w:tplc="A5F411F4">
      <w:start w:val="1"/>
      <w:numFmt w:val="bullet"/>
      <w:lvlText w:val="•"/>
      <w:lvlJc w:val="left"/>
      <w:pPr>
        <w:ind w:left="552" w:hanging="452"/>
      </w:pPr>
      <w:rPr>
        <w:rFonts w:ascii="Arial" w:eastAsia="Arial" w:hAnsi="Arial" w:hint="default"/>
        <w:sz w:val="36"/>
        <w:szCs w:val="36"/>
      </w:rPr>
    </w:lvl>
    <w:lvl w:ilvl="1" w:tplc="005E869E">
      <w:start w:val="1"/>
      <w:numFmt w:val="bullet"/>
      <w:lvlText w:val=""/>
      <w:lvlJc w:val="left"/>
      <w:pPr>
        <w:ind w:left="1227" w:hanging="701"/>
      </w:pPr>
      <w:rPr>
        <w:rFonts w:ascii="Wingdings" w:eastAsia="Wingdings" w:hAnsi="Wingdings" w:hint="default"/>
        <w:sz w:val="36"/>
        <w:szCs w:val="36"/>
      </w:rPr>
    </w:lvl>
    <w:lvl w:ilvl="2" w:tplc="EECE1914">
      <w:start w:val="1"/>
      <w:numFmt w:val="bullet"/>
      <w:lvlText w:val="•"/>
      <w:lvlJc w:val="left"/>
      <w:pPr>
        <w:ind w:left="2183" w:hanging="701"/>
      </w:pPr>
      <w:rPr>
        <w:rFonts w:hint="default"/>
      </w:rPr>
    </w:lvl>
    <w:lvl w:ilvl="3" w:tplc="868A055C">
      <w:start w:val="1"/>
      <w:numFmt w:val="bullet"/>
      <w:lvlText w:val="•"/>
      <w:lvlJc w:val="left"/>
      <w:pPr>
        <w:ind w:left="3138" w:hanging="701"/>
      </w:pPr>
      <w:rPr>
        <w:rFonts w:hint="default"/>
      </w:rPr>
    </w:lvl>
    <w:lvl w:ilvl="4" w:tplc="161CABBC">
      <w:start w:val="1"/>
      <w:numFmt w:val="bullet"/>
      <w:lvlText w:val="•"/>
      <w:lvlJc w:val="left"/>
      <w:pPr>
        <w:ind w:left="4093" w:hanging="701"/>
      </w:pPr>
      <w:rPr>
        <w:rFonts w:hint="default"/>
      </w:rPr>
    </w:lvl>
    <w:lvl w:ilvl="5" w:tplc="C35E849E">
      <w:start w:val="1"/>
      <w:numFmt w:val="bullet"/>
      <w:lvlText w:val="•"/>
      <w:lvlJc w:val="left"/>
      <w:pPr>
        <w:ind w:left="5048" w:hanging="701"/>
      </w:pPr>
      <w:rPr>
        <w:rFonts w:hint="default"/>
      </w:rPr>
    </w:lvl>
    <w:lvl w:ilvl="6" w:tplc="41A48504">
      <w:start w:val="1"/>
      <w:numFmt w:val="bullet"/>
      <w:lvlText w:val="•"/>
      <w:lvlJc w:val="left"/>
      <w:pPr>
        <w:ind w:left="6004" w:hanging="701"/>
      </w:pPr>
      <w:rPr>
        <w:rFonts w:hint="default"/>
      </w:rPr>
    </w:lvl>
    <w:lvl w:ilvl="7" w:tplc="8E7CB58A">
      <w:start w:val="1"/>
      <w:numFmt w:val="bullet"/>
      <w:lvlText w:val="•"/>
      <w:lvlJc w:val="left"/>
      <w:pPr>
        <w:ind w:left="6959" w:hanging="701"/>
      </w:pPr>
      <w:rPr>
        <w:rFonts w:hint="default"/>
      </w:rPr>
    </w:lvl>
    <w:lvl w:ilvl="8" w:tplc="E72653AE">
      <w:start w:val="1"/>
      <w:numFmt w:val="bullet"/>
      <w:lvlText w:val="•"/>
      <w:lvlJc w:val="left"/>
      <w:pPr>
        <w:ind w:left="7914" w:hanging="701"/>
      </w:pPr>
      <w:rPr>
        <w:rFonts w:hint="default"/>
      </w:rPr>
    </w:lvl>
  </w:abstractNum>
  <w:abstractNum w:abstractNumId="10" w15:restartNumberingAfterBreak="0">
    <w:nsid w:val="2F0E6DFA"/>
    <w:multiLevelType w:val="hybridMultilevel"/>
    <w:tmpl w:val="C6D0B648"/>
    <w:lvl w:ilvl="0" w:tplc="690419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A84D4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646AA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BFA3E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62C8BB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8013B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BD873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1BC947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070E4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2F783889"/>
    <w:multiLevelType w:val="hybridMultilevel"/>
    <w:tmpl w:val="50CAD3D6"/>
    <w:lvl w:ilvl="0" w:tplc="78C46270">
      <w:start w:val="1"/>
      <w:numFmt w:val="bullet"/>
      <w:lvlText w:val=""/>
      <w:lvlJc w:val="left"/>
      <w:pPr>
        <w:ind w:left="1099" w:hanging="574"/>
      </w:pPr>
      <w:rPr>
        <w:rFonts w:ascii="Wingdings" w:eastAsia="Wingdings" w:hAnsi="Wingdings" w:hint="default"/>
        <w:sz w:val="36"/>
        <w:szCs w:val="36"/>
      </w:rPr>
    </w:lvl>
    <w:lvl w:ilvl="1" w:tplc="BB0442CA">
      <w:start w:val="1"/>
      <w:numFmt w:val="bullet"/>
      <w:lvlText w:val="•"/>
      <w:lvlJc w:val="left"/>
      <w:pPr>
        <w:ind w:left="1959" w:hanging="574"/>
      </w:pPr>
      <w:rPr>
        <w:rFonts w:hint="default"/>
      </w:rPr>
    </w:lvl>
    <w:lvl w:ilvl="2" w:tplc="9FE00442">
      <w:start w:val="1"/>
      <w:numFmt w:val="bullet"/>
      <w:lvlText w:val="•"/>
      <w:lvlJc w:val="left"/>
      <w:pPr>
        <w:ind w:left="2820" w:hanging="574"/>
      </w:pPr>
      <w:rPr>
        <w:rFonts w:hint="default"/>
      </w:rPr>
    </w:lvl>
    <w:lvl w:ilvl="3" w:tplc="D10662CC">
      <w:start w:val="1"/>
      <w:numFmt w:val="bullet"/>
      <w:lvlText w:val="•"/>
      <w:lvlJc w:val="left"/>
      <w:pPr>
        <w:ind w:left="3680" w:hanging="574"/>
      </w:pPr>
      <w:rPr>
        <w:rFonts w:hint="default"/>
      </w:rPr>
    </w:lvl>
    <w:lvl w:ilvl="4" w:tplc="8C0AD942">
      <w:start w:val="1"/>
      <w:numFmt w:val="bullet"/>
      <w:lvlText w:val="•"/>
      <w:lvlJc w:val="left"/>
      <w:pPr>
        <w:ind w:left="4541" w:hanging="574"/>
      </w:pPr>
      <w:rPr>
        <w:rFonts w:hint="default"/>
      </w:rPr>
    </w:lvl>
    <w:lvl w:ilvl="5" w:tplc="5A784082">
      <w:start w:val="1"/>
      <w:numFmt w:val="bullet"/>
      <w:lvlText w:val="•"/>
      <w:lvlJc w:val="left"/>
      <w:pPr>
        <w:ind w:left="5402" w:hanging="574"/>
      </w:pPr>
      <w:rPr>
        <w:rFonts w:hint="default"/>
      </w:rPr>
    </w:lvl>
    <w:lvl w:ilvl="6" w:tplc="471ED50A">
      <w:start w:val="1"/>
      <w:numFmt w:val="bullet"/>
      <w:lvlText w:val="•"/>
      <w:lvlJc w:val="left"/>
      <w:pPr>
        <w:ind w:left="6262" w:hanging="574"/>
      </w:pPr>
      <w:rPr>
        <w:rFonts w:hint="default"/>
      </w:rPr>
    </w:lvl>
    <w:lvl w:ilvl="7" w:tplc="83B062F4">
      <w:start w:val="1"/>
      <w:numFmt w:val="bullet"/>
      <w:lvlText w:val="•"/>
      <w:lvlJc w:val="left"/>
      <w:pPr>
        <w:ind w:left="7123" w:hanging="574"/>
      </w:pPr>
      <w:rPr>
        <w:rFonts w:hint="default"/>
      </w:rPr>
    </w:lvl>
    <w:lvl w:ilvl="8" w:tplc="C408EC72">
      <w:start w:val="1"/>
      <w:numFmt w:val="bullet"/>
      <w:lvlText w:val="•"/>
      <w:lvlJc w:val="left"/>
      <w:pPr>
        <w:ind w:left="7984" w:hanging="574"/>
      </w:pPr>
      <w:rPr>
        <w:rFonts w:hint="default"/>
      </w:rPr>
    </w:lvl>
  </w:abstractNum>
  <w:abstractNum w:abstractNumId="12" w15:restartNumberingAfterBreak="0">
    <w:nsid w:val="3E4E66CD"/>
    <w:multiLevelType w:val="hybridMultilevel"/>
    <w:tmpl w:val="3A760BB4"/>
    <w:lvl w:ilvl="0" w:tplc="3C888A48">
      <w:start w:val="1"/>
      <w:numFmt w:val="bullet"/>
      <w:lvlText w:val="•"/>
      <w:lvlJc w:val="left"/>
      <w:pPr>
        <w:ind w:left="552" w:hanging="452"/>
      </w:pPr>
      <w:rPr>
        <w:rFonts w:ascii="Arial" w:eastAsia="Arial" w:hAnsi="Arial" w:hint="default"/>
        <w:sz w:val="36"/>
        <w:szCs w:val="36"/>
      </w:rPr>
    </w:lvl>
    <w:lvl w:ilvl="1" w:tplc="5BF2D1EA">
      <w:start w:val="1"/>
      <w:numFmt w:val="bullet"/>
      <w:lvlText w:val=""/>
      <w:lvlJc w:val="left"/>
      <w:pPr>
        <w:ind w:left="1098" w:hanging="548"/>
      </w:pPr>
      <w:rPr>
        <w:rFonts w:ascii="Wingdings" w:eastAsia="Wingdings" w:hAnsi="Wingdings" w:hint="default"/>
        <w:sz w:val="36"/>
        <w:szCs w:val="36"/>
      </w:rPr>
    </w:lvl>
    <w:lvl w:ilvl="2" w:tplc="AEBCEC2A">
      <w:start w:val="1"/>
      <w:numFmt w:val="bullet"/>
      <w:lvlText w:val="•"/>
      <w:lvlJc w:val="left"/>
      <w:pPr>
        <w:ind w:left="2111" w:hanging="548"/>
      </w:pPr>
      <w:rPr>
        <w:rFonts w:hint="default"/>
      </w:rPr>
    </w:lvl>
    <w:lvl w:ilvl="3" w:tplc="BA7A577E">
      <w:start w:val="1"/>
      <w:numFmt w:val="bullet"/>
      <w:lvlText w:val="•"/>
      <w:lvlJc w:val="left"/>
      <w:pPr>
        <w:ind w:left="3125" w:hanging="548"/>
      </w:pPr>
      <w:rPr>
        <w:rFonts w:hint="default"/>
      </w:rPr>
    </w:lvl>
    <w:lvl w:ilvl="4" w:tplc="0546A1AA">
      <w:start w:val="1"/>
      <w:numFmt w:val="bullet"/>
      <w:lvlText w:val="•"/>
      <w:lvlJc w:val="left"/>
      <w:pPr>
        <w:ind w:left="4139" w:hanging="548"/>
      </w:pPr>
      <w:rPr>
        <w:rFonts w:hint="default"/>
      </w:rPr>
    </w:lvl>
    <w:lvl w:ilvl="5" w:tplc="A0AEDDFA">
      <w:start w:val="1"/>
      <w:numFmt w:val="bullet"/>
      <w:lvlText w:val="•"/>
      <w:lvlJc w:val="left"/>
      <w:pPr>
        <w:ind w:left="5152" w:hanging="548"/>
      </w:pPr>
      <w:rPr>
        <w:rFonts w:hint="default"/>
      </w:rPr>
    </w:lvl>
    <w:lvl w:ilvl="6" w:tplc="6E924594">
      <w:start w:val="1"/>
      <w:numFmt w:val="bullet"/>
      <w:lvlText w:val="•"/>
      <w:lvlJc w:val="left"/>
      <w:pPr>
        <w:ind w:left="6166" w:hanging="548"/>
      </w:pPr>
      <w:rPr>
        <w:rFonts w:hint="default"/>
      </w:rPr>
    </w:lvl>
    <w:lvl w:ilvl="7" w:tplc="C540A854">
      <w:start w:val="1"/>
      <w:numFmt w:val="bullet"/>
      <w:lvlText w:val="•"/>
      <w:lvlJc w:val="left"/>
      <w:pPr>
        <w:ind w:left="7180" w:hanging="548"/>
      </w:pPr>
      <w:rPr>
        <w:rFonts w:hint="default"/>
      </w:rPr>
    </w:lvl>
    <w:lvl w:ilvl="8" w:tplc="4C20E880">
      <w:start w:val="1"/>
      <w:numFmt w:val="bullet"/>
      <w:lvlText w:val="•"/>
      <w:lvlJc w:val="left"/>
      <w:pPr>
        <w:ind w:left="8193" w:hanging="548"/>
      </w:pPr>
      <w:rPr>
        <w:rFonts w:hint="default"/>
      </w:rPr>
    </w:lvl>
  </w:abstractNum>
  <w:abstractNum w:abstractNumId="13" w15:restartNumberingAfterBreak="0">
    <w:nsid w:val="42822EF7"/>
    <w:multiLevelType w:val="hybridMultilevel"/>
    <w:tmpl w:val="CC020BAA"/>
    <w:lvl w:ilvl="0" w:tplc="F2122022">
      <w:start w:val="1"/>
      <w:numFmt w:val="bullet"/>
      <w:lvlText w:val="•"/>
      <w:lvlJc w:val="left"/>
      <w:pPr>
        <w:ind w:left="552" w:hanging="452"/>
      </w:pPr>
      <w:rPr>
        <w:rFonts w:ascii="Arial" w:eastAsia="Arial" w:hAnsi="Arial" w:hint="default"/>
        <w:sz w:val="36"/>
        <w:szCs w:val="36"/>
      </w:rPr>
    </w:lvl>
    <w:lvl w:ilvl="1" w:tplc="15580E08">
      <w:start w:val="1"/>
      <w:numFmt w:val="bullet"/>
      <w:lvlText w:val=""/>
      <w:lvlJc w:val="left"/>
      <w:pPr>
        <w:ind w:left="1098" w:hanging="548"/>
      </w:pPr>
      <w:rPr>
        <w:rFonts w:ascii="Wingdings" w:eastAsia="Wingdings" w:hAnsi="Wingdings" w:hint="default"/>
        <w:sz w:val="36"/>
        <w:szCs w:val="36"/>
      </w:rPr>
    </w:lvl>
    <w:lvl w:ilvl="2" w:tplc="A1A4C12E">
      <w:start w:val="1"/>
      <w:numFmt w:val="bullet"/>
      <w:lvlText w:val="•"/>
      <w:lvlJc w:val="left"/>
      <w:pPr>
        <w:ind w:left="2111" w:hanging="548"/>
      </w:pPr>
      <w:rPr>
        <w:rFonts w:hint="default"/>
      </w:rPr>
    </w:lvl>
    <w:lvl w:ilvl="3" w:tplc="993AD772">
      <w:start w:val="1"/>
      <w:numFmt w:val="bullet"/>
      <w:lvlText w:val="•"/>
      <w:lvlJc w:val="left"/>
      <w:pPr>
        <w:ind w:left="3125" w:hanging="548"/>
      </w:pPr>
      <w:rPr>
        <w:rFonts w:hint="default"/>
      </w:rPr>
    </w:lvl>
    <w:lvl w:ilvl="4" w:tplc="E3189CAA">
      <w:start w:val="1"/>
      <w:numFmt w:val="bullet"/>
      <w:lvlText w:val="•"/>
      <w:lvlJc w:val="left"/>
      <w:pPr>
        <w:ind w:left="4139" w:hanging="548"/>
      </w:pPr>
      <w:rPr>
        <w:rFonts w:hint="default"/>
      </w:rPr>
    </w:lvl>
    <w:lvl w:ilvl="5" w:tplc="B70255F4">
      <w:start w:val="1"/>
      <w:numFmt w:val="bullet"/>
      <w:lvlText w:val="•"/>
      <w:lvlJc w:val="left"/>
      <w:pPr>
        <w:ind w:left="5152" w:hanging="548"/>
      </w:pPr>
      <w:rPr>
        <w:rFonts w:hint="default"/>
      </w:rPr>
    </w:lvl>
    <w:lvl w:ilvl="6" w:tplc="DCE83810">
      <w:start w:val="1"/>
      <w:numFmt w:val="bullet"/>
      <w:lvlText w:val="•"/>
      <w:lvlJc w:val="left"/>
      <w:pPr>
        <w:ind w:left="6166" w:hanging="548"/>
      </w:pPr>
      <w:rPr>
        <w:rFonts w:hint="default"/>
      </w:rPr>
    </w:lvl>
    <w:lvl w:ilvl="7" w:tplc="10DC1578">
      <w:start w:val="1"/>
      <w:numFmt w:val="bullet"/>
      <w:lvlText w:val="•"/>
      <w:lvlJc w:val="left"/>
      <w:pPr>
        <w:ind w:left="7180" w:hanging="548"/>
      </w:pPr>
      <w:rPr>
        <w:rFonts w:hint="default"/>
      </w:rPr>
    </w:lvl>
    <w:lvl w:ilvl="8" w:tplc="212858D2">
      <w:start w:val="1"/>
      <w:numFmt w:val="bullet"/>
      <w:lvlText w:val="•"/>
      <w:lvlJc w:val="left"/>
      <w:pPr>
        <w:ind w:left="8193" w:hanging="548"/>
      </w:pPr>
      <w:rPr>
        <w:rFonts w:hint="default"/>
      </w:rPr>
    </w:lvl>
  </w:abstractNum>
  <w:abstractNum w:abstractNumId="14" w15:restartNumberingAfterBreak="0">
    <w:nsid w:val="435A27E5"/>
    <w:multiLevelType w:val="hybridMultilevel"/>
    <w:tmpl w:val="65D4CD34"/>
    <w:lvl w:ilvl="0" w:tplc="E6BEBFA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2346EF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DCE45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5F453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A4E87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71000F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336AB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7182D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DEA563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50B46232"/>
    <w:multiLevelType w:val="hybridMultilevel"/>
    <w:tmpl w:val="ACCC9274"/>
    <w:lvl w:ilvl="0" w:tplc="D7021740">
      <w:start w:val="1"/>
      <w:numFmt w:val="bullet"/>
      <w:lvlText w:val="•"/>
      <w:lvlJc w:val="left"/>
      <w:pPr>
        <w:ind w:left="553" w:hanging="452"/>
      </w:pPr>
      <w:rPr>
        <w:rFonts w:ascii="Arial" w:eastAsia="Arial" w:hAnsi="Arial" w:hint="default"/>
        <w:sz w:val="36"/>
        <w:szCs w:val="36"/>
      </w:rPr>
    </w:lvl>
    <w:lvl w:ilvl="1" w:tplc="32A2DD9E">
      <w:start w:val="1"/>
      <w:numFmt w:val="bullet"/>
      <w:lvlText w:val="•"/>
      <w:lvlJc w:val="left"/>
      <w:pPr>
        <w:ind w:left="1468" w:hanging="452"/>
      </w:pPr>
      <w:rPr>
        <w:rFonts w:hint="default"/>
      </w:rPr>
    </w:lvl>
    <w:lvl w:ilvl="2" w:tplc="8A58B524">
      <w:start w:val="1"/>
      <w:numFmt w:val="bullet"/>
      <w:lvlText w:val="•"/>
      <w:lvlJc w:val="left"/>
      <w:pPr>
        <w:ind w:left="2383" w:hanging="452"/>
      </w:pPr>
      <w:rPr>
        <w:rFonts w:hint="default"/>
      </w:rPr>
    </w:lvl>
    <w:lvl w:ilvl="3" w:tplc="A48E6F1A">
      <w:start w:val="1"/>
      <w:numFmt w:val="bullet"/>
      <w:lvlText w:val="•"/>
      <w:lvlJc w:val="left"/>
      <w:pPr>
        <w:ind w:left="3298" w:hanging="452"/>
      </w:pPr>
      <w:rPr>
        <w:rFonts w:hint="default"/>
      </w:rPr>
    </w:lvl>
    <w:lvl w:ilvl="4" w:tplc="BC78E7DC">
      <w:start w:val="1"/>
      <w:numFmt w:val="bullet"/>
      <w:lvlText w:val="•"/>
      <w:lvlJc w:val="left"/>
      <w:pPr>
        <w:ind w:left="4214" w:hanging="452"/>
      </w:pPr>
      <w:rPr>
        <w:rFonts w:hint="default"/>
      </w:rPr>
    </w:lvl>
    <w:lvl w:ilvl="5" w:tplc="67721A1E">
      <w:start w:val="1"/>
      <w:numFmt w:val="bullet"/>
      <w:lvlText w:val="•"/>
      <w:lvlJc w:val="left"/>
      <w:pPr>
        <w:ind w:left="5129" w:hanging="452"/>
      </w:pPr>
      <w:rPr>
        <w:rFonts w:hint="default"/>
      </w:rPr>
    </w:lvl>
    <w:lvl w:ilvl="6" w:tplc="4A005A2A">
      <w:start w:val="1"/>
      <w:numFmt w:val="bullet"/>
      <w:lvlText w:val="•"/>
      <w:lvlJc w:val="left"/>
      <w:pPr>
        <w:ind w:left="6044" w:hanging="452"/>
      </w:pPr>
      <w:rPr>
        <w:rFonts w:hint="default"/>
      </w:rPr>
    </w:lvl>
    <w:lvl w:ilvl="7" w:tplc="83586094">
      <w:start w:val="1"/>
      <w:numFmt w:val="bullet"/>
      <w:lvlText w:val="•"/>
      <w:lvlJc w:val="left"/>
      <w:pPr>
        <w:ind w:left="6959" w:hanging="452"/>
      </w:pPr>
      <w:rPr>
        <w:rFonts w:hint="default"/>
      </w:rPr>
    </w:lvl>
    <w:lvl w:ilvl="8" w:tplc="7E1EA532">
      <w:start w:val="1"/>
      <w:numFmt w:val="bullet"/>
      <w:lvlText w:val="•"/>
      <w:lvlJc w:val="left"/>
      <w:pPr>
        <w:ind w:left="7874" w:hanging="452"/>
      </w:pPr>
      <w:rPr>
        <w:rFonts w:hint="default"/>
      </w:rPr>
    </w:lvl>
  </w:abstractNum>
  <w:abstractNum w:abstractNumId="16" w15:restartNumberingAfterBreak="0">
    <w:nsid w:val="50CC5E0F"/>
    <w:multiLevelType w:val="hybridMultilevel"/>
    <w:tmpl w:val="65805A38"/>
    <w:lvl w:ilvl="0" w:tplc="8ED643AE">
      <w:start w:val="1"/>
      <w:numFmt w:val="bullet"/>
      <w:lvlText w:val=""/>
      <w:lvlJc w:val="left"/>
      <w:pPr>
        <w:ind w:left="574" w:hanging="574"/>
      </w:pPr>
      <w:rPr>
        <w:rFonts w:ascii="Wingdings" w:eastAsia="Wingdings" w:hAnsi="Wingdings" w:hint="default"/>
        <w:sz w:val="36"/>
        <w:szCs w:val="36"/>
      </w:rPr>
    </w:lvl>
    <w:lvl w:ilvl="1" w:tplc="CB8EBC80">
      <w:start w:val="1"/>
      <w:numFmt w:val="bullet"/>
      <w:lvlText w:val="•"/>
      <w:lvlJc w:val="left"/>
      <w:pPr>
        <w:ind w:left="1434" w:hanging="574"/>
      </w:pPr>
      <w:rPr>
        <w:rFonts w:hint="default"/>
      </w:rPr>
    </w:lvl>
    <w:lvl w:ilvl="2" w:tplc="F2146AAA">
      <w:start w:val="1"/>
      <w:numFmt w:val="bullet"/>
      <w:lvlText w:val="•"/>
      <w:lvlJc w:val="left"/>
      <w:pPr>
        <w:ind w:left="2295" w:hanging="574"/>
      </w:pPr>
      <w:rPr>
        <w:rFonts w:hint="default"/>
      </w:rPr>
    </w:lvl>
    <w:lvl w:ilvl="3" w:tplc="600E935A">
      <w:start w:val="1"/>
      <w:numFmt w:val="bullet"/>
      <w:lvlText w:val="•"/>
      <w:lvlJc w:val="left"/>
      <w:pPr>
        <w:ind w:left="3155" w:hanging="574"/>
      </w:pPr>
      <w:rPr>
        <w:rFonts w:hint="default"/>
      </w:rPr>
    </w:lvl>
    <w:lvl w:ilvl="4" w:tplc="90A692C4">
      <w:start w:val="1"/>
      <w:numFmt w:val="bullet"/>
      <w:lvlText w:val="•"/>
      <w:lvlJc w:val="left"/>
      <w:pPr>
        <w:ind w:left="4016" w:hanging="574"/>
      </w:pPr>
      <w:rPr>
        <w:rFonts w:hint="default"/>
      </w:rPr>
    </w:lvl>
    <w:lvl w:ilvl="5" w:tplc="DC88EF9A">
      <w:start w:val="1"/>
      <w:numFmt w:val="bullet"/>
      <w:lvlText w:val="•"/>
      <w:lvlJc w:val="left"/>
      <w:pPr>
        <w:ind w:left="4877" w:hanging="574"/>
      </w:pPr>
      <w:rPr>
        <w:rFonts w:hint="default"/>
      </w:rPr>
    </w:lvl>
    <w:lvl w:ilvl="6" w:tplc="6E0C4896">
      <w:start w:val="1"/>
      <w:numFmt w:val="bullet"/>
      <w:lvlText w:val="•"/>
      <w:lvlJc w:val="left"/>
      <w:pPr>
        <w:ind w:left="5737" w:hanging="574"/>
      </w:pPr>
      <w:rPr>
        <w:rFonts w:hint="default"/>
      </w:rPr>
    </w:lvl>
    <w:lvl w:ilvl="7" w:tplc="20CCAF9A">
      <w:start w:val="1"/>
      <w:numFmt w:val="bullet"/>
      <w:lvlText w:val="•"/>
      <w:lvlJc w:val="left"/>
      <w:pPr>
        <w:ind w:left="6598" w:hanging="574"/>
      </w:pPr>
      <w:rPr>
        <w:rFonts w:hint="default"/>
      </w:rPr>
    </w:lvl>
    <w:lvl w:ilvl="8" w:tplc="154A23DE">
      <w:start w:val="1"/>
      <w:numFmt w:val="bullet"/>
      <w:lvlText w:val="•"/>
      <w:lvlJc w:val="left"/>
      <w:pPr>
        <w:ind w:left="7459" w:hanging="574"/>
      </w:pPr>
      <w:rPr>
        <w:rFonts w:hint="default"/>
      </w:rPr>
    </w:lvl>
  </w:abstractNum>
  <w:abstractNum w:abstractNumId="17" w15:restartNumberingAfterBreak="0">
    <w:nsid w:val="5978134A"/>
    <w:multiLevelType w:val="hybridMultilevel"/>
    <w:tmpl w:val="5B600252"/>
    <w:lvl w:ilvl="0" w:tplc="42E6C472">
      <w:start w:val="1"/>
      <w:numFmt w:val="bullet"/>
      <w:lvlText w:val="•"/>
      <w:lvlJc w:val="left"/>
      <w:pPr>
        <w:ind w:left="553" w:hanging="452"/>
      </w:pPr>
      <w:rPr>
        <w:rFonts w:ascii="Arial" w:eastAsia="Arial" w:hAnsi="Arial" w:hint="default"/>
        <w:sz w:val="36"/>
        <w:szCs w:val="36"/>
      </w:rPr>
    </w:lvl>
    <w:lvl w:ilvl="1" w:tplc="EA58BB72">
      <w:start w:val="1"/>
      <w:numFmt w:val="bullet"/>
      <w:lvlText w:val="•"/>
      <w:lvlJc w:val="left"/>
      <w:pPr>
        <w:ind w:left="1481" w:hanging="452"/>
      </w:pPr>
      <w:rPr>
        <w:rFonts w:hint="default"/>
      </w:rPr>
    </w:lvl>
    <w:lvl w:ilvl="2" w:tplc="8A4AD82C">
      <w:start w:val="1"/>
      <w:numFmt w:val="bullet"/>
      <w:lvlText w:val="•"/>
      <w:lvlJc w:val="left"/>
      <w:pPr>
        <w:ind w:left="2408" w:hanging="452"/>
      </w:pPr>
      <w:rPr>
        <w:rFonts w:hint="default"/>
      </w:rPr>
    </w:lvl>
    <w:lvl w:ilvl="3" w:tplc="C178A7C8">
      <w:start w:val="1"/>
      <w:numFmt w:val="bullet"/>
      <w:lvlText w:val="•"/>
      <w:lvlJc w:val="left"/>
      <w:pPr>
        <w:ind w:left="3335" w:hanging="452"/>
      </w:pPr>
      <w:rPr>
        <w:rFonts w:hint="default"/>
      </w:rPr>
    </w:lvl>
    <w:lvl w:ilvl="4" w:tplc="36F83712">
      <w:start w:val="1"/>
      <w:numFmt w:val="bullet"/>
      <w:lvlText w:val="•"/>
      <w:lvlJc w:val="left"/>
      <w:pPr>
        <w:ind w:left="4262" w:hanging="452"/>
      </w:pPr>
      <w:rPr>
        <w:rFonts w:hint="default"/>
      </w:rPr>
    </w:lvl>
    <w:lvl w:ilvl="5" w:tplc="257C59BE">
      <w:start w:val="1"/>
      <w:numFmt w:val="bullet"/>
      <w:lvlText w:val="•"/>
      <w:lvlJc w:val="left"/>
      <w:pPr>
        <w:ind w:left="5189" w:hanging="452"/>
      </w:pPr>
      <w:rPr>
        <w:rFonts w:hint="default"/>
      </w:rPr>
    </w:lvl>
    <w:lvl w:ilvl="6" w:tplc="218C84B2">
      <w:start w:val="1"/>
      <w:numFmt w:val="bullet"/>
      <w:lvlText w:val="•"/>
      <w:lvlJc w:val="left"/>
      <w:pPr>
        <w:ind w:left="6116" w:hanging="452"/>
      </w:pPr>
      <w:rPr>
        <w:rFonts w:hint="default"/>
      </w:rPr>
    </w:lvl>
    <w:lvl w:ilvl="7" w:tplc="451A834A">
      <w:start w:val="1"/>
      <w:numFmt w:val="bullet"/>
      <w:lvlText w:val="•"/>
      <w:lvlJc w:val="left"/>
      <w:pPr>
        <w:ind w:left="7043" w:hanging="452"/>
      </w:pPr>
      <w:rPr>
        <w:rFonts w:hint="default"/>
      </w:rPr>
    </w:lvl>
    <w:lvl w:ilvl="8" w:tplc="34E48396">
      <w:start w:val="1"/>
      <w:numFmt w:val="bullet"/>
      <w:lvlText w:val="•"/>
      <w:lvlJc w:val="left"/>
      <w:pPr>
        <w:ind w:left="7971" w:hanging="452"/>
      </w:pPr>
      <w:rPr>
        <w:rFonts w:hint="default"/>
      </w:rPr>
    </w:lvl>
  </w:abstractNum>
  <w:abstractNum w:abstractNumId="18" w15:restartNumberingAfterBreak="0">
    <w:nsid w:val="5BCC78A4"/>
    <w:multiLevelType w:val="hybridMultilevel"/>
    <w:tmpl w:val="DEBC5A72"/>
    <w:lvl w:ilvl="0" w:tplc="1C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69D85BED"/>
    <w:multiLevelType w:val="hybridMultilevel"/>
    <w:tmpl w:val="D2360FB2"/>
    <w:lvl w:ilvl="0" w:tplc="6FF8F94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2BC4D8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9A26C5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7DC81C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1E581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6D0BF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B48632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D5ECC3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AD6F6E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6A657FD6"/>
    <w:multiLevelType w:val="hybridMultilevel"/>
    <w:tmpl w:val="F216D5A2"/>
    <w:lvl w:ilvl="0" w:tplc="3294C688">
      <w:start w:val="1"/>
      <w:numFmt w:val="bullet"/>
      <w:lvlText w:val="•"/>
      <w:lvlJc w:val="left"/>
      <w:pPr>
        <w:ind w:left="554" w:hanging="452"/>
      </w:pPr>
      <w:rPr>
        <w:rFonts w:ascii="Arial" w:eastAsia="Arial" w:hAnsi="Arial" w:hint="default"/>
        <w:sz w:val="36"/>
        <w:szCs w:val="36"/>
      </w:rPr>
    </w:lvl>
    <w:lvl w:ilvl="1" w:tplc="ED9E52F0">
      <w:start w:val="1"/>
      <w:numFmt w:val="bullet"/>
      <w:lvlText w:val="•"/>
      <w:lvlJc w:val="left"/>
      <w:pPr>
        <w:ind w:left="1469" w:hanging="452"/>
      </w:pPr>
      <w:rPr>
        <w:rFonts w:hint="default"/>
      </w:rPr>
    </w:lvl>
    <w:lvl w:ilvl="2" w:tplc="51CC550A">
      <w:start w:val="1"/>
      <w:numFmt w:val="bullet"/>
      <w:lvlText w:val="•"/>
      <w:lvlJc w:val="left"/>
      <w:pPr>
        <w:ind w:left="2384" w:hanging="452"/>
      </w:pPr>
      <w:rPr>
        <w:rFonts w:hint="default"/>
      </w:rPr>
    </w:lvl>
    <w:lvl w:ilvl="3" w:tplc="E2C2DB38">
      <w:start w:val="1"/>
      <w:numFmt w:val="bullet"/>
      <w:lvlText w:val="•"/>
      <w:lvlJc w:val="left"/>
      <w:pPr>
        <w:ind w:left="3299" w:hanging="452"/>
      </w:pPr>
      <w:rPr>
        <w:rFonts w:hint="default"/>
      </w:rPr>
    </w:lvl>
    <w:lvl w:ilvl="4" w:tplc="AED0DE14">
      <w:start w:val="1"/>
      <w:numFmt w:val="bullet"/>
      <w:lvlText w:val="•"/>
      <w:lvlJc w:val="left"/>
      <w:pPr>
        <w:ind w:left="4214" w:hanging="452"/>
      </w:pPr>
      <w:rPr>
        <w:rFonts w:hint="default"/>
      </w:rPr>
    </w:lvl>
    <w:lvl w:ilvl="5" w:tplc="6674E68A">
      <w:start w:val="1"/>
      <w:numFmt w:val="bullet"/>
      <w:lvlText w:val="•"/>
      <w:lvlJc w:val="left"/>
      <w:pPr>
        <w:ind w:left="5129" w:hanging="452"/>
      </w:pPr>
      <w:rPr>
        <w:rFonts w:hint="default"/>
      </w:rPr>
    </w:lvl>
    <w:lvl w:ilvl="6" w:tplc="F0906068">
      <w:start w:val="1"/>
      <w:numFmt w:val="bullet"/>
      <w:lvlText w:val="•"/>
      <w:lvlJc w:val="left"/>
      <w:pPr>
        <w:ind w:left="6044" w:hanging="452"/>
      </w:pPr>
      <w:rPr>
        <w:rFonts w:hint="default"/>
      </w:rPr>
    </w:lvl>
    <w:lvl w:ilvl="7" w:tplc="0036552E">
      <w:start w:val="1"/>
      <w:numFmt w:val="bullet"/>
      <w:lvlText w:val="•"/>
      <w:lvlJc w:val="left"/>
      <w:pPr>
        <w:ind w:left="6960" w:hanging="452"/>
      </w:pPr>
      <w:rPr>
        <w:rFonts w:hint="default"/>
      </w:rPr>
    </w:lvl>
    <w:lvl w:ilvl="8" w:tplc="394EB0D6">
      <w:start w:val="1"/>
      <w:numFmt w:val="bullet"/>
      <w:lvlText w:val="•"/>
      <w:lvlJc w:val="left"/>
      <w:pPr>
        <w:ind w:left="7875" w:hanging="452"/>
      </w:pPr>
      <w:rPr>
        <w:rFonts w:hint="default"/>
      </w:rPr>
    </w:lvl>
  </w:abstractNum>
  <w:abstractNum w:abstractNumId="21" w15:restartNumberingAfterBreak="0">
    <w:nsid w:val="73316099"/>
    <w:multiLevelType w:val="hybridMultilevel"/>
    <w:tmpl w:val="00B8E602"/>
    <w:lvl w:ilvl="0" w:tplc="AC1C1C6E">
      <w:start w:val="1"/>
      <w:numFmt w:val="lowerRoman"/>
      <w:lvlText w:val="(%1)"/>
      <w:lvlJc w:val="left"/>
      <w:pPr>
        <w:ind w:left="1447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7" w:hanging="360"/>
      </w:pPr>
    </w:lvl>
    <w:lvl w:ilvl="2" w:tplc="1C09001B" w:tentative="1">
      <w:start w:val="1"/>
      <w:numFmt w:val="lowerRoman"/>
      <w:lvlText w:val="%3."/>
      <w:lvlJc w:val="right"/>
      <w:pPr>
        <w:ind w:left="2527" w:hanging="180"/>
      </w:pPr>
    </w:lvl>
    <w:lvl w:ilvl="3" w:tplc="1C09000F" w:tentative="1">
      <w:start w:val="1"/>
      <w:numFmt w:val="decimal"/>
      <w:lvlText w:val="%4."/>
      <w:lvlJc w:val="left"/>
      <w:pPr>
        <w:ind w:left="3247" w:hanging="360"/>
      </w:pPr>
    </w:lvl>
    <w:lvl w:ilvl="4" w:tplc="1C090019" w:tentative="1">
      <w:start w:val="1"/>
      <w:numFmt w:val="lowerLetter"/>
      <w:lvlText w:val="%5."/>
      <w:lvlJc w:val="left"/>
      <w:pPr>
        <w:ind w:left="3967" w:hanging="360"/>
      </w:pPr>
    </w:lvl>
    <w:lvl w:ilvl="5" w:tplc="1C09001B" w:tentative="1">
      <w:start w:val="1"/>
      <w:numFmt w:val="lowerRoman"/>
      <w:lvlText w:val="%6."/>
      <w:lvlJc w:val="right"/>
      <w:pPr>
        <w:ind w:left="4687" w:hanging="180"/>
      </w:pPr>
    </w:lvl>
    <w:lvl w:ilvl="6" w:tplc="1C09000F" w:tentative="1">
      <w:start w:val="1"/>
      <w:numFmt w:val="decimal"/>
      <w:lvlText w:val="%7."/>
      <w:lvlJc w:val="left"/>
      <w:pPr>
        <w:ind w:left="5407" w:hanging="360"/>
      </w:pPr>
    </w:lvl>
    <w:lvl w:ilvl="7" w:tplc="1C090019" w:tentative="1">
      <w:start w:val="1"/>
      <w:numFmt w:val="lowerLetter"/>
      <w:lvlText w:val="%8."/>
      <w:lvlJc w:val="left"/>
      <w:pPr>
        <w:ind w:left="6127" w:hanging="360"/>
      </w:pPr>
    </w:lvl>
    <w:lvl w:ilvl="8" w:tplc="1C09001B" w:tentative="1">
      <w:start w:val="1"/>
      <w:numFmt w:val="lowerRoman"/>
      <w:lvlText w:val="%9."/>
      <w:lvlJc w:val="right"/>
      <w:pPr>
        <w:ind w:left="6847" w:hanging="180"/>
      </w:pPr>
    </w:lvl>
  </w:abstractNum>
  <w:num w:numId="1" w16cid:durableId="643854039">
    <w:abstractNumId w:val="7"/>
  </w:num>
  <w:num w:numId="2" w16cid:durableId="189412569">
    <w:abstractNumId w:val="4"/>
  </w:num>
  <w:num w:numId="3" w16cid:durableId="1663003200">
    <w:abstractNumId w:val="6"/>
  </w:num>
  <w:num w:numId="4" w16cid:durableId="5642035">
    <w:abstractNumId w:val="10"/>
  </w:num>
  <w:num w:numId="5" w16cid:durableId="1023747512">
    <w:abstractNumId w:val="14"/>
  </w:num>
  <w:num w:numId="6" w16cid:durableId="1762024357">
    <w:abstractNumId w:val="19"/>
  </w:num>
  <w:num w:numId="7" w16cid:durableId="1029138904">
    <w:abstractNumId w:val="8"/>
  </w:num>
  <w:num w:numId="8" w16cid:durableId="1932618786">
    <w:abstractNumId w:val="21"/>
  </w:num>
  <w:num w:numId="9" w16cid:durableId="1237327569">
    <w:abstractNumId w:val="3"/>
  </w:num>
  <w:num w:numId="10" w16cid:durableId="21183314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56315713">
    <w:abstractNumId w:val="18"/>
  </w:num>
  <w:num w:numId="12" w16cid:durableId="1303265743">
    <w:abstractNumId w:val="13"/>
  </w:num>
  <w:num w:numId="13" w16cid:durableId="1085758695">
    <w:abstractNumId w:val="20"/>
  </w:num>
  <w:num w:numId="14" w16cid:durableId="933395586">
    <w:abstractNumId w:val="16"/>
  </w:num>
  <w:num w:numId="15" w16cid:durableId="516385258">
    <w:abstractNumId w:val="12"/>
  </w:num>
  <w:num w:numId="16" w16cid:durableId="1416828575">
    <w:abstractNumId w:val="11"/>
  </w:num>
  <w:num w:numId="17" w16cid:durableId="1285817000">
    <w:abstractNumId w:val="0"/>
  </w:num>
  <w:num w:numId="18" w16cid:durableId="2132287368">
    <w:abstractNumId w:val="15"/>
  </w:num>
  <w:num w:numId="19" w16cid:durableId="1908609536">
    <w:abstractNumId w:val="17"/>
  </w:num>
  <w:num w:numId="20" w16cid:durableId="1690642069">
    <w:abstractNumId w:val="9"/>
  </w:num>
  <w:num w:numId="21" w16cid:durableId="614678621">
    <w:abstractNumId w:val="1"/>
  </w:num>
  <w:num w:numId="22" w16cid:durableId="1675575625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552"/>
    <w:rsid w:val="000000F1"/>
    <w:rsid w:val="00000421"/>
    <w:rsid w:val="0000068F"/>
    <w:rsid w:val="0000071C"/>
    <w:rsid w:val="00000CCC"/>
    <w:rsid w:val="00001239"/>
    <w:rsid w:val="00001307"/>
    <w:rsid w:val="0000147B"/>
    <w:rsid w:val="00001BE6"/>
    <w:rsid w:val="00001D17"/>
    <w:rsid w:val="00001E2F"/>
    <w:rsid w:val="0000210A"/>
    <w:rsid w:val="00002462"/>
    <w:rsid w:val="000025E6"/>
    <w:rsid w:val="00002984"/>
    <w:rsid w:val="00002B66"/>
    <w:rsid w:val="00002E6E"/>
    <w:rsid w:val="00002EB9"/>
    <w:rsid w:val="00002EFB"/>
    <w:rsid w:val="00002F6A"/>
    <w:rsid w:val="0000341D"/>
    <w:rsid w:val="00003453"/>
    <w:rsid w:val="000035B6"/>
    <w:rsid w:val="000035F9"/>
    <w:rsid w:val="0000395F"/>
    <w:rsid w:val="00003B4B"/>
    <w:rsid w:val="00003BDF"/>
    <w:rsid w:val="00003D6C"/>
    <w:rsid w:val="00003E46"/>
    <w:rsid w:val="000041EE"/>
    <w:rsid w:val="00004383"/>
    <w:rsid w:val="000047B6"/>
    <w:rsid w:val="0000542B"/>
    <w:rsid w:val="000054CE"/>
    <w:rsid w:val="00005641"/>
    <w:rsid w:val="00005693"/>
    <w:rsid w:val="00005975"/>
    <w:rsid w:val="00005DA6"/>
    <w:rsid w:val="00005FFD"/>
    <w:rsid w:val="000060B2"/>
    <w:rsid w:val="00006197"/>
    <w:rsid w:val="000061E0"/>
    <w:rsid w:val="00006313"/>
    <w:rsid w:val="0000664D"/>
    <w:rsid w:val="00006654"/>
    <w:rsid w:val="00006DAE"/>
    <w:rsid w:val="00006E15"/>
    <w:rsid w:val="000071D6"/>
    <w:rsid w:val="000079D4"/>
    <w:rsid w:val="00007D42"/>
    <w:rsid w:val="00007EA3"/>
    <w:rsid w:val="00007FFE"/>
    <w:rsid w:val="0001036D"/>
    <w:rsid w:val="000103BF"/>
    <w:rsid w:val="00010872"/>
    <w:rsid w:val="000109A4"/>
    <w:rsid w:val="000109D2"/>
    <w:rsid w:val="00010A3F"/>
    <w:rsid w:val="00010CD4"/>
    <w:rsid w:val="00010CFD"/>
    <w:rsid w:val="00011877"/>
    <w:rsid w:val="0001187B"/>
    <w:rsid w:val="00011E2A"/>
    <w:rsid w:val="00012091"/>
    <w:rsid w:val="0001215D"/>
    <w:rsid w:val="00012272"/>
    <w:rsid w:val="00012520"/>
    <w:rsid w:val="00012590"/>
    <w:rsid w:val="00012D3D"/>
    <w:rsid w:val="00013009"/>
    <w:rsid w:val="000130A5"/>
    <w:rsid w:val="000131B1"/>
    <w:rsid w:val="0001334E"/>
    <w:rsid w:val="00013661"/>
    <w:rsid w:val="0001377E"/>
    <w:rsid w:val="00013861"/>
    <w:rsid w:val="0001389E"/>
    <w:rsid w:val="00013AA4"/>
    <w:rsid w:val="00013E8D"/>
    <w:rsid w:val="00013F61"/>
    <w:rsid w:val="0001406E"/>
    <w:rsid w:val="00014A84"/>
    <w:rsid w:val="00014AE1"/>
    <w:rsid w:val="00014BCE"/>
    <w:rsid w:val="000150ED"/>
    <w:rsid w:val="0001526D"/>
    <w:rsid w:val="000152F3"/>
    <w:rsid w:val="000155B8"/>
    <w:rsid w:val="0001574B"/>
    <w:rsid w:val="000157C2"/>
    <w:rsid w:val="00015D8B"/>
    <w:rsid w:val="00015FD5"/>
    <w:rsid w:val="000160EE"/>
    <w:rsid w:val="0001638D"/>
    <w:rsid w:val="000167E3"/>
    <w:rsid w:val="00017276"/>
    <w:rsid w:val="00017881"/>
    <w:rsid w:val="000179E7"/>
    <w:rsid w:val="00017B5E"/>
    <w:rsid w:val="00017BB7"/>
    <w:rsid w:val="00017DE1"/>
    <w:rsid w:val="00017F08"/>
    <w:rsid w:val="000201AA"/>
    <w:rsid w:val="00020486"/>
    <w:rsid w:val="000204E8"/>
    <w:rsid w:val="0002063A"/>
    <w:rsid w:val="00020687"/>
    <w:rsid w:val="000206A9"/>
    <w:rsid w:val="000207D0"/>
    <w:rsid w:val="00020AE1"/>
    <w:rsid w:val="00020DBA"/>
    <w:rsid w:val="00020E5E"/>
    <w:rsid w:val="0002148D"/>
    <w:rsid w:val="0002197E"/>
    <w:rsid w:val="00021A66"/>
    <w:rsid w:val="00021B00"/>
    <w:rsid w:val="00021CE6"/>
    <w:rsid w:val="00021E3F"/>
    <w:rsid w:val="00021EFB"/>
    <w:rsid w:val="000224AA"/>
    <w:rsid w:val="000224B7"/>
    <w:rsid w:val="000224CE"/>
    <w:rsid w:val="00022716"/>
    <w:rsid w:val="000227EC"/>
    <w:rsid w:val="000229DB"/>
    <w:rsid w:val="000229F0"/>
    <w:rsid w:val="00022ACF"/>
    <w:rsid w:val="00022E4C"/>
    <w:rsid w:val="00022EB5"/>
    <w:rsid w:val="00022EEF"/>
    <w:rsid w:val="00023045"/>
    <w:rsid w:val="000230EC"/>
    <w:rsid w:val="000234D2"/>
    <w:rsid w:val="000236FA"/>
    <w:rsid w:val="00023DC1"/>
    <w:rsid w:val="0002422B"/>
    <w:rsid w:val="00024308"/>
    <w:rsid w:val="0002430B"/>
    <w:rsid w:val="00024492"/>
    <w:rsid w:val="0002471B"/>
    <w:rsid w:val="00024BD7"/>
    <w:rsid w:val="00024C7D"/>
    <w:rsid w:val="00024F5A"/>
    <w:rsid w:val="00025109"/>
    <w:rsid w:val="00025132"/>
    <w:rsid w:val="0002515B"/>
    <w:rsid w:val="000254C5"/>
    <w:rsid w:val="000254F3"/>
    <w:rsid w:val="0002565A"/>
    <w:rsid w:val="000256ED"/>
    <w:rsid w:val="000259EB"/>
    <w:rsid w:val="00025C5E"/>
    <w:rsid w:val="00025CA8"/>
    <w:rsid w:val="0002609B"/>
    <w:rsid w:val="000261DF"/>
    <w:rsid w:val="00026332"/>
    <w:rsid w:val="000266AC"/>
    <w:rsid w:val="0002690F"/>
    <w:rsid w:val="00026AAF"/>
    <w:rsid w:val="00026D5D"/>
    <w:rsid w:val="00027363"/>
    <w:rsid w:val="0002757B"/>
    <w:rsid w:val="00027BF5"/>
    <w:rsid w:val="00027F67"/>
    <w:rsid w:val="0003018C"/>
    <w:rsid w:val="000302DF"/>
    <w:rsid w:val="00030300"/>
    <w:rsid w:val="0003039E"/>
    <w:rsid w:val="00030A64"/>
    <w:rsid w:val="00030B34"/>
    <w:rsid w:val="00030C0C"/>
    <w:rsid w:val="0003125F"/>
    <w:rsid w:val="00031369"/>
    <w:rsid w:val="000313CA"/>
    <w:rsid w:val="000315ED"/>
    <w:rsid w:val="0003161A"/>
    <w:rsid w:val="00031632"/>
    <w:rsid w:val="000319D7"/>
    <w:rsid w:val="00031A24"/>
    <w:rsid w:val="00031AB2"/>
    <w:rsid w:val="00031B07"/>
    <w:rsid w:val="0003233A"/>
    <w:rsid w:val="00032393"/>
    <w:rsid w:val="000323B2"/>
    <w:rsid w:val="0003258F"/>
    <w:rsid w:val="000328C4"/>
    <w:rsid w:val="00032924"/>
    <w:rsid w:val="00032A66"/>
    <w:rsid w:val="00032AB4"/>
    <w:rsid w:val="00032BED"/>
    <w:rsid w:val="00032CC1"/>
    <w:rsid w:val="00032D44"/>
    <w:rsid w:val="00032E40"/>
    <w:rsid w:val="00032F6B"/>
    <w:rsid w:val="00032FCF"/>
    <w:rsid w:val="000331E4"/>
    <w:rsid w:val="000332CD"/>
    <w:rsid w:val="00033307"/>
    <w:rsid w:val="00033768"/>
    <w:rsid w:val="00033A87"/>
    <w:rsid w:val="00033B03"/>
    <w:rsid w:val="00033D2A"/>
    <w:rsid w:val="00033EBB"/>
    <w:rsid w:val="0003401B"/>
    <w:rsid w:val="000340FD"/>
    <w:rsid w:val="000342AD"/>
    <w:rsid w:val="00034537"/>
    <w:rsid w:val="0003497D"/>
    <w:rsid w:val="00034A3D"/>
    <w:rsid w:val="00034E1F"/>
    <w:rsid w:val="0003567D"/>
    <w:rsid w:val="00035695"/>
    <w:rsid w:val="00035765"/>
    <w:rsid w:val="0003578A"/>
    <w:rsid w:val="00035867"/>
    <w:rsid w:val="00035EC0"/>
    <w:rsid w:val="00035FCB"/>
    <w:rsid w:val="000362D9"/>
    <w:rsid w:val="0003642A"/>
    <w:rsid w:val="000364F3"/>
    <w:rsid w:val="0003690D"/>
    <w:rsid w:val="00036C11"/>
    <w:rsid w:val="00036DD9"/>
    <w:rsid w:val="00037274"/>
    <w:rsid w:val="0003728C"/>
    <w:rsid w:val="000372DC"/>
    <w:rsid w:val="000377EE"/>
    <w:rsid w:val="00037B67"/>
    <w:rsid w:val="00037D54"/>
    <w:rsid w:val="00037F77"/>
    <w:rsid w:val="00040444"/>
    <w:rsid w:val="0004057B"/>
    <w:rsid w:val="000405E2"/>
    <w:rsid w:val="00040812"/>
    <w:rsid w:val="000408AF"/>
    <w:rsid w:val="000409C4"/>
    <w:rsid w:val="00040AA5"/>
    <w:rsid w:val="00040D52"/>
    <w:rsid w:val="00040E29"/>
    <w:rsid w:val="0004118C"/>
    <w:rsid w:val="000413F7"/>
    <w:rsid w:val="0004145E"/>
    <w:rsid w:val="000415FA"/>
    <w:rsid w:val="000416CF"/>
    <w:rsid w:val="0004179A"/>
    <w:rsid w:val="00041C53"/>
    <w:rsid w:val="00041D1C"/>
    <w:rsid w:val="00041EE0"/>
    <w:rsid w:val="0004243E"/>
    <w:rsid w:val="000424D3"/>
    <w:rsid w:val="00042655"/>
    <w:rsid w:val="000427E7"/>
    <w:rsid w:val="000429BD"/>
    <w:rsid w:val="00042CA6"/>
    <w:rsid w:val="00042CCB"/>
    <w:rsid w:val="00042F2A"/>
    <w:rsid w:val="00043309"/>
    <w:rsid w:val="00043737"/>
    <w:rsid w:val="00043992"/>
    <w:rsid w:val="000439B8"/>
    <w:rsid w:val="00043B66"/>
    <w:rsid w:val="00043FCA"/>
    <w:rsid w:val="0004409A"/>
    <w:rsid w:val="0004411A"/>
    <w:rsid w:val="00044419"/>
    <w:rsid w:val="000445A0"/>
    <w:rsid w:val="0004470D"/>
    <w:rsid w:val="00044998"/>
    <w:rsid w:val="000449C4"/>
    <w:rsid w:val="00044B4B"/>
    <w:rsid w:val="00044D79"/>
    <w:rsid w:val="00044DF4"/>
    <w:rsid w:val="0004501B"/>
    <w:rsid w:val="000450E4"/>
    <w:rsid w:val="00045174"/>
    <w:rsid w:val="0004527A"/>
    <w:rsid w:val="000456FD"/>
    <w:rsid w:val="00045818"/>
    <w:rsid w:val="00045B09"/>
    <w:rsid w:val="00045C6B"/>
    <w:rsid w:val="00045DC1"/>
    <w:rsid w:val="00045DC5"/>
    <w:rsid w:val="00046252"/>
    <w:rsid w:val="000462DC"/>
    <w:rsid w:val="00046301"/>
    <w:rsid w:val="00046315"/>
    <w:rsid w:val="0004644A"/>
    <w:rsid w:val="00046C9B"/>
    <w:rsid w:val="000470C1"/>
    <w:rsid w:val="000471D6"/>
    <w:rsid w:val="00047407"/>
    <w:rsid w:val="000475E1"/>
    <w:rsid w:val="000477D3"/>
    <w:rsid w:val="0004792D"/>
    <w:rsid w:val="00047BD3"/>
    <w:rsid w:val="00047C34"/>
    <w:rsid w:val="00047C8E"/>
    <w:rsid w:val="000506D1"/>
    <w:rsid w:val="00050748"/>
    <w:rsid w:val="00050786"/>
    <w:rsid w:val="000507FB"/>
    <w:rsid w:val="00050B65"/>
    <w:rsid w:val="00050EA7"/>
    <w:rsid w:val="0005112F"/>
    <w:rsid w:val="0005140D"/>
    <w:rsid w:val="00051467"/>
    <w:rsid w:val="00051651"/>
    <w:rsid w:val="00051B77"/>
    <w:rsid w:val="000522A5"/>
    <w:rsid w:val="000524D1"/>
    <w:rsid w:val="00052A37"/>
    <w:rsid w:val="00052A88"/>
    <w:rsid w:val="00052B62"/>
    <w:rsid w:val="00053158"/>
    <w:rsid w:val="000535A1"/>
    <w:rsid w:val="000536CB"/>
    <w:rsid w:val="000536FB"/>
    <w:rsid w:val="00053832"/>
    <w:rsid w:val="0005386F"/>
    <w:rsid w:val="00053A6E"/>
    <w:rsid w:val="00053CA0"/>
    <w:rsid w:val="000541FC"/>
    <w:rsid w:val="00054424"/>
    <w:rsid w:val="00054537"/>
    <w:rsid w:val="000547FD"/>
    <w:rsid w:val="00054A9B"/>
    <w:rsid w:val="00054B80"/>
    <w:rsid w:val="00054CA2"/>
    <w:rsid w:val="00054EEC"/>
    <w:rsid w:val="00054F99"/>
    <w:rsid w:val="00055292"/>
    <w:rsid w:val="00055536"/>
    <w:rsid w:val="000556D8"/>
    <w:rsid w:val="00055990"/>
    <w:rsid w:val="00055BAC"/>
    <w:rsid w:val="00055D76"/>
    <w:rsid w:val="00055EF5"/>
    <w:rsid w:val="000562AA"/>
    <w:rsid w:val="0005674D"/>
    <w:rsid w:val="00056928"/>
    <w:rsid w:val="00056A29"/>
    <w:rsid w:val="00056B6B"/>
    <w:rsid w:val="00056B8D"/>
    <w:rsid w:val="00056C65"/>
    <w:rsid w:val="00056D15"/>
    <w:rsid w:val="00056E45"/>
    <w:rsid w:val="00056EA1"/>
    <w:rsid w:val="0005719A"/>
    <w:rsid w:val="000572FD"/>
    <w:rsid w:val="000575F1"/>
    <w:rsid w:val="00057ADA"/>
    <w:rsid w:val="00057BD9"/>
    <w:rsid w:val="00057DC6"/>
    <w:rsid w:val="00057E54"/>
    <w:rsid w:val="00057FAF"/>
    <w:rsid w:val="00060035"/>
    <w:rsid w:val="000602B6"/>
    <w:rsid w:val="000602B8"/>
    <w:rsid w:val="000603F8"/>
    <w:rsid w:val="0006049E"/>
    <w:rsid w:val="0006071B"/>
    <w:rsid w:val="00060732"/>
    <w:rsid w:val="00060966"/>
    <w:rsid w:val="00060ACC"/>
    <w:rsid w:val="00060BDC"/>
    <w:rsid w:val="00061174"/>
    <w:rsid w:val="00061395"/>
    <w:rsid w:val="000614B5"/>
    <w:rsid w:val="000616B7"/>
    <w:rsid w:val="000618FB"/>
    <w:rsid w:val="000619DC"/>
    <w:rsid w:val="00061B2A"/>
    <w:rsid w:val="00062163"/>
    <w:rsid w:val="000621AB"/>
    <w:rsid w:val="0006272B"/>
    <w:rsid w:val="00062B65"/>
    <w:rsid w:val="00063156"/>
    <w:rsid w:val="0006331C"/>
    <w:rsid w:val="000633B1"/>
    <w:rsid w:val="000634A0"/>
    <w:rsid w:val="0006351C"/>
    <w:rsid w:val="00063935"/>
    <w:rsid w:val="00063F56"/>
    <w:rsid w:val="00063FE2"/>
    <w:rsid w:val="000641BF"/>
    <w:rsid w:val="000641EF"/>
    <w:rsid w:val="00064277"/>
    <w:rsid w:val="00064364"/>
    <w:rsid w:val="000643C1"/>
    <w:rsid w:val="0006465A"/>
    <w:rsid w:val="000646BD"/>
    <w:rsid w:val="00064767"/>
    <w:rsid w:val="000647FF"/>
    <w:rsid w:val="000649AE"/>
    <w:rsid w:val="00064DEF"/>
    <w:rsid w:val="0006521B"/>
    <w:rsid w:val="000652E6"/>
    <w:rsid w:val="00065320"/>
    <w:rsid w:val="0006542C"/>
    <w:rsid w:val="0006545F"/>
    <w:rsid w:val="000654B0"/>
    <w:rsid w:val="000657D6"/>
    <w:rsid w:val="000658D9"/>
    <w:rsid w:val="00065B48"/>
    <w:rsid w:val="00065B68"/>
    <w:rsid w:val="00066050"/>
    <w:rsid w:val="000660C9"/>
    <w:rsid w:val="000662B5"/>
    <w:rsid w:val="00066623"/>
    <w:rsid w:val="00066785"/>
    <w:rsid w:val="00066812"/>
    <w:rsid w:val="00066CFF"/>
    <w:rsid w:val="000670F7"/>
    <w:rsid w:val="0006750C"/>
    <w:rsid w:val="00067542"/>
    <w:rsid w:val="000676C9"/>
    <w:rsid w:val="0006787E"/>
    <w:rsid w:val="00067B0E"/>
    <w:rsid w:val="00067BA2"/>
    <w:rsid w:val="00067D80"/>
    <w:rsid w:val="00067E2A"/>
    <w:rsid w:val="00070223"/>
    <w:rsid w:val="00070687"/>
    <w:rsid w:val="000708ED"/>
    <w:rsid w:val="0007156D"/>
    <w:rsid w:val="000715F0"/>
    <w:rsid w:val="000716F5"/>
    <w:rsid w:val="000717D0"/>
    <w:rsid w:val="0007180A"/>
    <w:rsid w:val="000718BC"/>
    <w:rsid w:val="00071E09"/>
    <w:rsid w:val="00072A46"/>
    <w:rsid w:val="00072E77"/>
    <w:rsid w:val="00072F6C"/>
    <w:rsid w:val="00073373"/>
    <w:rsid w:val="000735C8"/>
    <w:rsid w:val="0007389D"/>
    <w:rsid w:val="00073AE7"/>
    <w:rsid w:val="00073B9D"/>
    <w:rsid w:val="000741EE"/>
    <w:rsid w:val="00074253"/>
    <w:rsid w:val="00074594"/>
    <w:rsid w:val="000749AD"/>
    <w:rsid w:val="00074B58"/>
    <w:rsid w:val="00074C24"/>
    <w:rsid w:val="00074CE5"/>
    <w:rsid w:val="00074EA5"/>
    <w:rsid w:val="00075050"/>
    <w:rsid w:val="00075310"/>
    <w:rsid w:val="0007558F"/>
    <w:rsid w:val="00075A6E"/>
    <w:rsid w:val="00075C49"/>
    <w:rsid w:val="00076057"/>
    <w:rsid w:val="00076298"/>
    <w:rsid w:val="000767C2"/>
    <w:rsid w:val="00076C54"/>
    <w:rsid w:val="00076F5D"/>
    <w:rsid w:val="00076F8F"/>
    <w:rsid w:val="000770BC"/>
    <w:rsid w:val="000772AC"/>
    <w:rsid w:val="00077420"/>
    <w:rsid w:val="000774D7"/>
    <w:rsid w:val="00077689"/>
    <w:rsid w:val="000776F2"/>
    <w:rsid w:val="000779E4"/>
    <w:rsid w:val="00077A2A"/>
    <w:rsid w:val="00077CC7"/>
    <w:rsid w:val="00077D73"/>
    <w:rsid w:val="00077E19"/>
    <w:rsid w:val="00077F29"/>
    <w:rsid w:val="00080075"/>
    <w:rsid w:val="000800D4"/>
    <w:rsid w:val="000800D6"/>
    <w:rsid w:val="0008043A"/>
    <w:rsid w:val="00080578"/>
    <w:rsid w:val="00080C72"/>
    <w:rsid w:val="00080E0A"/>
    <w:rsid w:val="0008120D"/>
    <w:rsid w:val="000813EA"/>
    <w:rsid w:val="0008154E"/>
    <w:rsid w:val="00081A11"/>
    <w:rsid w:val="00081B08"/>
    <w:rsid w:val="00081C3D"/>
    <w:rsid w:val="00081C4B"/>
    <w:rsid w:val="00081C65"/>
    <w:rsid w:val="00081CEB"/>
    <w:rsid w:val="00081F9A"/>
    <w:rsid w:val="0008204E"/>
    <w:rsid w:val="0008219B"/>
    <w:rsid w:val="000824CA"/>
    <w:rsid w:val="0008251E"/>
    <w:rsid w:val="00082628"/>
    <w:rsid w:val="0008264A"/>
    <w:rsid w:val="000828D0"/>
    <w:rsid w:val="00082E54"/>
    <w:rsid w:val="00082F4A"/>
    <w:rsid w:val="00083034"/>
    <w:rsid w:val="00083052"/>
    <w:rsid w:val="00083081"/>
    <w:rsid w:val="0008321F"/>
    <w:rsid w:val="0008348B"/>
    <w:rsid w:val="00083573"/>
    <w:rsid w:val="0008387C"/>
    <w:rsid w:val="000839E1"/>
    <w:rsid w:val="00083AF3"/>
    <w:rsid w:val="00083B81"/>
    <w:rsid w:val="00083E05"/>
    <w:rsid w:val="00083E44"/>
    <w:rsid w:val="000842D4"/>
    <w:rsid w:val="000844C2"/>
    <w:rsid w:val="000844F1"/>
    <w:rsid w:val="00084889"/>
    <w:rsid w:val="00084ABB"/>
    <w:rsid w:val="00084F03"/>
    <w:rsid w:val="000854AF"/>
    <w:rsid w:val="000855E4"/>
    <w:rsid w:val="000855EC"/>
    <w:rsid w:val="000859CB"/>
    <w:rsid w:val="00085F07"/>
    <w:rsid w:val="000860B6"/>
    <w:rsid w:val="00086106"/>
    <w:rsid w:val="0008636A"/>
    <w:rsid w:val="00086595"/>
    <w:rsid w:val="000867D0"/>
    <w:rsid w:val="00086B1C"/>
    <w:rsid w:val="000871BA"/>
    <w:rsid w:val="000872F8"/>
    <w:rsid w:val="000873E1"/>
    <w:rsid w:val="0008755B"/>
    <w:rsid w:val="0008784F"/>
    <w:rsid w:val="0008788C"/>
    <w:rsid w:val="00087C85"/>
    <w:rsid w:val="0009024C"/>
    <w:rsid w:val="00090526"/>
    <w:rsid w:val="00090890"/>
    <w:rsid w:val="000909B4"/>
    <w:rsid w:val="00090AE2"/>
    <w:rsid w:val="00090B25"/>
    <w:rsid w:val="00090ED7"/>
    <w:rsid w:val="00090F3B"/>
    <w:rsid w:val="00091065"/>
    <w:rsid w:val="00091153"/>
    <w:rsid w:val="000912DB"/>
    <w:rsid w:val="00091640"/>
    <w:rsid w:val="00091793"/>
    <w:rsid w:val="00091950"/>
    <w:rsid w:val="000919FD"/>
    <w:rsid w:val="00092759"/>
    <w:rsid w:val="00092DE6"/>
    <w:rsid w:val="000932D9"/>
    <w:rsid w:val="0009351A"/>
    <w:rsid w:val="0009399F"/>
    <w:rsid w:val="000939B5"/>
    <w:rsid w:val="00093BD7"/>
    <w:rsid w:val="00093BEF"/>
    <w:rsid w:val="00094379"/>
    <w:rsid w:val="0009443C"/>
    <w:rsid w:val="00094B68"/>
    <w:rsid w:val="00094D3A"/>
    <w:rsid w:val="0009501A"/>
    <w:rsid w:val="00095208"/>
    <w:rsid w:val="000952D2"/>
    <w:rsid w:val="0009541B"/>
    <w:rsid w:val="000957A6"/>
    <w:rsid w:val="000959B7"/>
    <w:rsid w:val="00095B46"/>
    <w:rsid w:val="00095B5C"/>
    <w:rsid w:val="00095EFF"/>
    <w:rsid w:val="00096604"/>
    <w:rsid w:val="000966AF"/>
    <w:rsid w:val="00096702"/>
    <w:rsid w:val="00096763"/>
    <w:rsid w:val="00096A50"/>
    <w:rsid w:val="00096BB9"/>
    <w:rsid w:val="000971E5"/>
    <w:rsid w:val="00097418"/>
    <w:rsid w:val="00097507"/>
    <w:rsid w:val="0009761F"/>
    <w:rsid w:val="000976B9"/>
    <w:rsid w:val="00097A9B"/>
    <w:rsid w:val="00097C22"/>
    <w:rsid w:val="00097FC2"/>
    <w:rsid w:val="000A0149"/>
    <w:rsid w:val="000A07D2"/>
    <w:rsid w:val="000A0929"/>
    <w:rsid w:val="000A0BCC"/>
    <w:rsid w:val="000A0DF6"/>
    <w:rsid w:val="000A125C"/>
    <w:rsid w:val="000A1650"/>
    <w:rsid w:val="000A17A4"/>
    <w:rsid w:val="000A18C1"/>
    <w:rsid w:val="000A1A33"/>
    <w:rsid w:val="000A1A9D"/>
    <w:rsid w:val="000A1AE5"/>
    <w:rsid w:val="000A1F2B"/>
    <w:rsid w:val="000A1F49"/>
    <w:rsid w:val="000A1F6A"/>
    <w:rsid w:val="000A2DB7"/>
    <w:rsid w:val="000A2E0F"/>
    <w:rsid w:val="000A2E1B"/>
    <w:rsid w:val="000A3251"/>
    <w:rsid w:val="000A32F9"/>
    <w:rsid w:val="000A342B"/>
    <w:rsid w:val="000A395F"/>
    <w:rsid w:val="000A3A1D"/>
    <w:rsid w:val="000A3A94"/>
    <w:rsid w:val="000A3B25"/>
    <w:rsid w:val="000A3DF7"/>
    <w:rsid w:val="000A3F92"/>
    <w:rsid w:val="000A41AA"/>
    <w:rsid w:val="000A43C0"/>
    <w:rsid w:val="000A4527"/>
    <w:rsid w:val="000A46B1"/>
    <w:rsid w:val="000A47A3"/>
    <w:rsid w:val="000A517C"/>
    <w:rsid w:val="000A57E5"/>
    <w:rsid w:val="000A5847"/>
    <w:rsid w:val="000A58F6"/>
    <w:rsid w:val="000A59C5"/>
    <w:rsid w:val="000A5A78"/>
    <w:rsid w:val="000A5C83"/>
    <w:rsid w:val="000A5CA9"/>
    <w:rsid w:val="000A5D93"/>
    <w:rsid w:val="000A5E7E"/>
    <w:rsid w:val="000A648C"/>
    <w:rsid w:val="000A6507"/>
    <w:rsid w:val="000A6610"/>
    <w:rsid w:val="000A66A3"/>
    <w:rsid w:val="000A69FD"/>
    <w:rsid w:val="000A6B2B"/>
    <w:rsid w:val="000A6BBD"/>
    <w:rsid w:val="000A6BD5"/>
    <w:rsid w:val="000A6D8A"/>
    <w:rsid w:val="000A6EB9"/>
    <w:rsid w:val="000A70F7"/>
    <w:rsid w:val="000A7138"/>
    <w:rsid w:val="000A7508"/>
    <w:rsid w:val="000A75B1"/>
    <w:rsid w:val="000A791B"/>
    <w:rsid w:val="000A7977"/>
    <w:rsid w:val="000A7A0A"/>
    <w:rsid w:val="000A7A7C"/>
    <w:rsid w:val="000A7D3E"/>
    <w:rsid w:val="000A7F7E"/>
    <w:rsid w:val="000A7FB0"/>
    <w:rsid w:val="000B0581"/>
    <w:rsid w:val="000B05AA"/>
    <w:rsid w:val="000B070D"/>
    <w:rsid w:val="000B08C3"/>
    <w:rsid w:val="000B0AF7"/>
    <w:rsid w:val="000B0FA0"/>
    <w:rsid w:val="000B18DB"/>
    <w:rsid w:val="000B190C"/>
    <w:rsid w:val="000B1E1D"/>
    <w:rsid w:val="000B1E64"/>
    <w:rsid w:val="000B215C"/>
    <w:rsid w:val="000B2496"/>
    <w:rsid w:val="000B296F"/>
    <w:rsid w:val="000B2D9B"/>
    <w:rsid w:val="000B2EC3"/>
    <w:rsid w:val="000B3217"/>
    <w:rsid w:val="000B3278"/>
    <w:rsid w:val="000B36F5"/>
    <w:rsid w:val="000B3825"/>
    <w:rsid w:val="000B3839"/>
    <w:rsid w:val="000B3987"/>
    <w:rsid w:val="000B3A57"/>
    <w:rsid w:val="000B3C6A"/>
    <w:rsid w:val="000B407A"/>
    <w:rsid w:val="000B4166"/>
    <w:rsid w:val="000B4947"/>
    <w:rsid w:val="000B4A13"/>
    <w:rsid w:val="000B4C82"/>
    <w:rsid w:val="000B4DBB"/>
    <w:rsid w:val="000B502B"/>
    <w:rsid w:val="000B5162"/>
    <w:rsid w:val="000B530B"/>
    <w:rsid w:val="000B54CF"/>
    <w:rsid w:val="000B54F7"/>
    <w:rsid w:val="000B5698"/>
    <w:rsid w:val="000B57BE"/>
    <w:rsid w:val="000B59AA"/>
    <w:rsid w:val="000B59F0"/>
    <w:rsid w:val="000B5B85"/>
    <w:rsid w:val="000B5C13"/>
    <w:rsid w:val="000B5C8F"/>
    <w:rsid w:val="000B5E53"/>
    <w:rsid w:val="000B609F"/>
    <w:rsid w:val="000B60AB"/>
    <w:rsid w:val="000B63DD"/>
    <w:rsid w:val="000B6406"/>
    <w:rsid w:val="000B6437"/>
    <w:rsid w:val="000B66D6"/>
    <w:rsid w:val="000B67C7"/>
    <w:rsid w:val="000B67E7"/>
    <w:rsid w:val="000B6E12"/>
    <w:rsid w:val="000B7056"/>
    <w:rsid w:val="000B7080"/>
    <w:rsid w:val="000B7468"/>
    <w:rsid w:val="000B74D5"/>
    <w:rsid w:val="000B7641"/>
    <w:rsid w:val="000B79CE"/>
    <w:rsid w:val="000B7C14"/>
    <w:rsid w:val="000B7E61"/>
    <w:rsid w:val="000C028A"/>
    <w:rsid w:val="000C03E4"/>
    <w:rsid w:val="000C06C1"/>
    <w:rsid w:val="000C0802"/>
    <w:rsid w:val="000C0A27"/>
    <w:rsid w:val="000C0AD5"/>
    <w:rsid w:val="000C0E9E"/>
    <w:rsid w:val="000C0FA9"/>
    <w:rsid w:val="000C1525"/>
    <w:rsid w:val="000C193D"/>
    <w:rsid w:val="000C1CF1"/>
    <w:rsid w:val="000C1D8C"/>
    <w:rsid w:val="000C1D9A"/>
    <w:rsid w:val="000C1EAC"/>
    <w:rsid w:val="000C1F49"/>
    <w:rsid w:val="000C2108"/>
    <w:rsid w:val="000C21B7"/>
    <w:rsid w:val="000C2370"/>
    <w:rsid w:val="000C2454"/>
    <w:rsid w:val="000C248F"/>
    <w:rsid w:val="000C2820"/>
    <w:rsid w:val="000C2AF0"/>
    <w:rsid w:val="000C2B72"/>
    <w:rsid w:val="000C2DAB"/>
    <w:rsid w:val="000C2F2C"/>
    <w:rsid w:val="000C3021"/>
    <w:rsid w:val="000C303A"/>
    <w:rsid w:val="000C37D1"/>
    <w:rsid w:val="000C3834"/>
    <w:rsid w:val="000C393A"/>
    <w:rsid w:val="000C3A77"/>
    <w:rsid w:val="000C3AB1"/>
    <w:rsid w:val="000C3D26"/>
    <w:rsid w:val="000C441D"/>
    <w:rsid w:val="000C4747"/>
    <w:rsid w:val="000C4A36"/>
    <w:rsid w:val="000C4DF7"/>
    <w:rsid w:val="000C4E5E"/>
    <w:rsid w:val="000C5080"/>
    <w:rsid w:val="000C51CA"/>
    <w:rsid w:val="000C55DD"/>
    <w:rsid w:val="000C561F"/>
    <w:rsid w:val="000C5ED8"/>
    <w:rsid w:val="000C6016"/>
    <w:rsid w:val="000C64A2"/>
    <w:rsid w:val="000C64F0"/>
    <w:rsid w:val="000C6684"/>
    <w:rsid w:val="000C6801"/>
    <w:rsid w:val="000C6AE0"/>
    <w:rsid w:val="000C6C1A"/>
    <w:rsid w:val="000C6D4B"/>
    <w:rsid w:val="000C7008"/>
    <w:rsid w:val="000C7BC3"/>
    <w:rsid w:val="000D0066"/>
    <w:rsid w:val="000D0106"/>
    <w:rsid w:val="000D02B5"/>
    <w:rsid w:val="000D07EA"/>
    <w:rsid w:val="000D08AB"/>
    <w:rsid w:val="000D0B39"/>
    <w:rsid w:val="000D0DF9"/>
    <w:rsid w:val="000D0F55"/>
    <w:rsid w:val="000D198F"/>
    <w:rsid w:val="000D1EA3"/>
    <w:rsid w:val="000D1FF9"/>
    <w:rsid w:val="000D230C"/>
    <w:rsid w:val="000D25D3"/>
    <w:rsid w:val="000D25F0"/>
    <w:rsid w:val="000D2929"/>
    <w:rsid w:val="000D2B89"/>
    <w:rsid w:val="000D2D2A"/>
    <w:rsid w:val="000D2EEE"/>
    <w:rsid w:val="000D3CB1"/>
    <w:rsid w:val="000D3EF1"/>
    <w:rsid w:val="000D4218"/>
    <w:rsid w:val="000D43FC"/>
    <w:rsid w:val="000D45B8"/>
    <w:rsid w:val="000D49BD"/>
    <w:rsid w:val="000D4BAC"/>
    <w:rsid w:val="000D4E22"/>
    <w:rsid w:val="000D5290"/>
    <w:rsid w:val="000D539B"/>
    <w:rsid w:val="000D5998"/>
    <w:rsid w:val="000D6185"/>
    <w:rsid w:val="000D6239"/>
    <w:rsid w:val="000D63D3"/>
    <w:rsid w:val="000D65EE"/>
    <w:rsid w:val="000D6627"/>
    <w:rsid w:val="000D69AA"/>
    <w:rsid w:val="000D6AFA"/>
    <w:rsid w:val="000D6DE4"/>
    <w:rsid w:val="000D6EDC"/>
    <w:rsid w:val="000D73CD"/>
    <w:rsid w:val="000D7564"/>
    <w:rsid w:val="000D78FC"/>
    <w:rsid w:val="000D7914"/>
    <w:rsid w:val="000D7FBD"/>
    <w:rsid w:val="000E0638"/>
    <w:rsid w:val="000E0885"/>
    <w:rsid w:val="000E0E5A"/>
    <w:rsid w:val="000E0ED0"/>
    <w:rsid w:val="000E0F29"/>
    <w:rsid w:val="000E1028"/>
    <w:rsid w:val="000E11A8"/>
    <w:rsid w:val="000E174B"/>
    <w:rsid w:val="000E1A62"/>
    <w:rsid w:val="000E1C06"/>
    <w:rsid w:val="000E1DFB"/>
    <w:rsid w:val="000E2077"/>
    <w:rsid w:val="000E21A0"/>
    <w:rsid w:val="000E260C"/>
    <w:rsid w:val="000E284C"/>
    <w:rsid w:val="000E29AD"/>
    <w:rsid w:val="000E2E78"/>
    <w:rsid w:val="000E3030"/>
    <w:rsid w:val="000E304C"/>
    <w:rsid w:val="000E30A5"/>
    <w:rsid w:val="000E37A8"/>
    <w:rsid w:val="000E3A0B"/>
    <w:rsid w:val="000E3B50"/>
    <w:rsid w:val="000E3D84"/>
    <w:rsid w:val="000E428E"/>
    <w:rsid w:val="000E4322"/>
    <w:rsid w:val="000E4398"/>
    <w:rsid w:val="000E451E"/>
    <w:rsid w:val="000E4727"/>
    <w:rsid w:val="000E4859"/>
    <w:rsid w:val="000E49FD"/>
    <w:rsid w:val="000E4C34"/>
    <w:rsid w:val="000E4FAB"/>
    <w:rsid w:val="000E50FA"/>
    <w:rsid w:val="000E5328"/>
    <w:rsid w:val="000E58B4"/>
    <w:rsid w:val="000E5991"/>
    <w:rsid w:val="000E5BAA"/>
    <w:rsid w:val="000E5C56"/>
    <w:rsid w:val="000E5DEB"/>
    <w:rsid w:val="000E5E71"/>
    <w:rsid w:val="000E671B"/>
    <w:rsid w:val="000E696D"/>
    <w:rsid w:val="000E7017"/>
    <w:rsid w:val="000E714A"/>
    <w:rsid w:val="000E746A"/>
    <w:rsid w:val="000E790D"/>
    <w:rsid w:val="000E7B0C"/>
    <w:rsid w:val="000F0027"/>
    <w:rsid w:val="000F0586"/>
    <w:rsid w:val="000F06B4"/>
    <w:rsid w:val="000F0A5F"/>
    <w:rsid w:val="000F0FF7"/>
    <w:rsid w:val="000F10C8"/>
    <w:rsid w:val="000F1344"/>
    <w:rsid w:val="000F167E"/>
    <w:rsid w:val="000F1762"/>
    <w:rsid w:val="000F1E02"/>
    <w:rsid w:val="000F1F63"/>
    <w:rsid w:val="000F20CF"/>
    <w:rsid w:val="000F211E"/>
    <w:rsid w:val="000F2588"/>
    <w:rsid w:val="000F2663"/>
    <w:rsid w:val="000F2825"/>
    <w:rsid w:val="000F29AA"/>
    <w:rsid w:val="000F2B8A"/>
    <w:rsid w:val="000F2E58"/>
    <w:rsid w:val="000F2EB6"/>
    <w:rsid w:val="000F32BC"/>
    <w:rsid w:val="000F346E"/>
    <w:rsid w:val="000F3850"/>
    <w:rsid w:val="000F38B7"/>
    <w:rsid w:val="000F394F"/>
    <w:rsid w:val="000F3AE9"/>
    <w:rsid w:val="000F3D7D"/>
    <w:rsid w:val="000F3DF7"/>
    <w:rsid w:val="000F3F0E"/>
    <w:rsid w:val="000F42E6"/>
    <w:rsid w:val="000F450A"/>
    <w:rsid w:val="000F45A4"/>
    <w:rsid w:val="000F467B"/>
    <w:rsid w:val="000F4B41"/>
    <w:rsid w:val="000F4BCE"/>
    <w:rsid w:val="000F4E74"/>
    <w:rsid w:val="000F4F62"/>
    <w:rsid w:val="000F5011"/>
    <w:rsid w:val="000F5214"/>
    <w:rsid w:val="000F527F"/>
    <w:rsid w:val="000F5464"/>
    <w:rsid w:val="000F5D25"/>
    <w:rsid w:val="000F5F70"/>
    <w:rsid w:val="000F5F8E"/>
    <w:rsid w:val="000F6087"/>
    <w:rsid w:val="000F623C"/>
    <w:rsid w:val="000F6350"/>
    <w:rsid w:val="000F638D"/>
    <w:rsid w:val="000F63A2"/>
    <w:rsid w:val="000F64E9"/>
    <w:rsid w:val="000F6B7C"/>
    <w:rsid w:val="000F6E39"/>
    <w:rsid w:val="000F709C"/>
    <w:rsid w:val="000F7223"/>
    <w:rsid w:val="000F72E4"/>
    <w:rsid w:val="000F776A"/>
    <w:rsid w:val="000F79E1"/>
    <w:rsid w:val="000F7CC6"/>
    <w:rsid w:val="000F7FAD"/>
    <w:rsid w:val="0010024C"/>
    <w:rsid w:val="001003D3"/>
    <w:rsid w:val="00100538"/>
    <w:rsid w:val="00100F82"/>
    <w:rsid w:val="00101067"/>
    <w:rsid w:val="001010A7"/>
    <w:rsid w:val="00101260"/>
    <w:rsid w:val="00101681"/>
    <w:rsid w:val="00101AD2"/>
    <w:rsid w:val="00101B03"/>
    <w:rsid w:val="00101C8C"/>
    <w:rsid w:val="00101F02"/>
    <w:rsid w:val="0010232F"/>
    <w:rsid w:val="001024E7"/>
    <w:rsid w:val="001026C0"/>
    <w:rsid w:val="00102D15"/>
    <w:rsid w:val="00102D7F"/>
    <w:rsid w:val="00102D82"/>
    <w:rsid w:val="00102DF5"/>
    <w:rsid w:val="00102E75"/>
    <w:rsid w:val="00103073"/>
    <w:rsid w:val="0010308A"/>
    <w:rsid w:val="001030C5"/>
    <w:rsid w:val="0010338B"/>
    <w:rsid w:val="001033DA"/>
    <w:rsid w:val="00103471"/>
    <w:rsid w:val="00103973"/>
    <w:rsid w:val="001039A7"/>
    <w:rsid w:val="00103DC1"/>
    <w:rsid w:val="00103F83"/>
    <w:rsid w:val="001041BF"/>
    <w:rsid w:val="0010431F"/>
    <w:rsid w:val="00104470"/>
    <w:rsid w:val="001044FE"/>
    <w:rsid w:val="001045E3"/>
    <w:rsid w:val="0010474A"/>
    <w:rsid w:val="00104910"/>
    <w:rsid w:val="00104C59"/>
    <w:rsid w:val="00104E6E"/>
    <w:rsid w:val="00104F3B"/>
    <w:rsid w:val="00104FDB"/>
    <w:rsid w:val="00105048"/>
    <w:rsid w:val="001051DA"/>
    <w:rsid w:val="0010586C"/>
    <w:rsid w:val="001058E3"/>
    <w:rsid w:val="00105A3E"/>
    <w:rsid w:val="00105ACD"/>
    <w:rsid w:val="00105F07"/>
    <w:rsid w:val="00106070"/>
    <w:rsid w:val="001063E6"/>
    <w:rsid w:val="00106AAE"/>
    <w:rsid w:val="00106B51"/>
    <w:rsid w:val="00106C41"/>
    <w:rsid w:val="00106E5C"/>
    <w:rsid w:val="00107386"/>
    <w:rsid w:val="00107885"/>
    <w:rsid w:val="00107A71"/>
    <w:rsid w:val="00107B66"/>
    <w:rsid w:val="00107D05"/>
    <w:rsid w:val="00107E9E"/>
    <w:rsid w:val="00107EAF"/>
    <w:rsid w:val="001102D5"/>
    <w:rsid w:val="0011047A"/>
    <w:rsid w:val="00110663"/>
    <w:rsid w:val="001106DA"/>
    <w:rsid w:val="0011095D"/>
    <w:rsid w:val="00110E5A"/>
    <w:rsid w:val="00110FB6"/>
    <w:rsid w:val="00110FDA"/>
    <w:rsid w:val="001116CD"/>
    <w:rsid w:val="0011176A"/>
    <w:rsid w:val="00111A36"/>
    <w:rsid w:val="0011229A"/>
    <w:rsid w:val="0011248D"/>
    <w:rsid w:val="00112C8F"/>
    <w:rsid w:val="00112D17"/>
    <w:rsid w:val="00112D55"/>
    <w:rsid w:val="00112D5F"/>
    <w:rsid w:val="00112DF9"/>
    <w:rsid w:val="00112F43"/>
    <w:rsid w:val="00112FCF"/>
    <w:rsid w:val="001130E2"/>
    <w:rsid w:val="001132E6"/>
    <w:rsid w:val="001137E9"/>
    <w:rsid w:val="001139BE"/>
    <w:rsid w:val="00113B71"/>
    <w:rsid w:val="00113C1C"/>
    <w:rsid w:val="00113DFB"/>
    <w:rsid w:val="00114057"/>
    <w:rsid w:val="00114589"/>
    <w:rsid w:val="001146B2"/>
    <w:rsid w:val="00114981"/>
    <w:rsid w:val="00114CAE"/>
    <w:rsid w:val="00114F70"/>
    <w:rsid w:val="001150A8"/>
    <w:rsid w:val="00115177"/>
    <w:rsid w:val="00115205"/>
    <w:rsid w:val="0011544E"/>
    <w:rsid w:val="00115D41"/>
    <w:rsid w:val="00115EBC"/>
    <w:rsid w:val="00115EEA"/>
    <w:rsid w:val="0011611A"/>
    <w:rsid w:val="00117023"/>
    <w:rsid w:val="001175C4"/>
    <w:rsid w:val="00117992"/>
    <w:rsid w:val="00117B67"/>
    <w:rsid w:val="00117EE8"/>
    <w:rsid w:val="00117EEA"/>
    <w:rsid w:val="001200AE"/>
    <w:rsid w:val="001203C7"/>
    <w:rsid w:val="0012066B"/>
    <w:rsid w:val="00120F72"/>
    <w:rsid w:val="0012102A"/>
    <w:rsid w:val="00121131"/>
    <w:rsid w:val="00121364"/>
    <w:rsid w:val="001217D6"/>
    <w:rsid w:val="001217E1"/>
    <w:rsid w:val="00121C46"/>
    <w:rsid w:val="00121D6A"/>
    <w:rsid w:val="00122193"/>
    <w:rsid w:val="0012222E"/>
    <w:rsid w:val="001222B4"/>
    <w:rsid w:val="00122460"/>
    <w:rsid w:val="00122525"/>
    <w:rsid w:val="0012261E"/>
    <w:rsid w:val="00122D62"/>
    <w:rsid w:val="0012309F"/>
    <w:rsid w:val="00123117"/>
    <w:rsid w:val="00123340"/>
    <w:rsid w:val="001234FB"/>
    <w:rsid w:val="001238B5"/>
    <w:rsid w:val="001239B4"/>
    <w:rsid w:val="00123AFA"/>
    <w:rsid w:val="00123CBC"/>
    <w:rsid w:val="001240A3"/>
    <w:rsid w:val="001240AD"/>
    <w:rsid w:val="00124106"/>
    <w:rsid w:val="0012473C"/>
    <w:rsid w:val="00124871"/>
    <w:rsid w:val="00124971"/>
    <w:rsid w:val="00124D4E"/>
    <w:rsid w:val="00124DA0"/>
    <w:rsid w:val="00124EE4"/>
    <w:rsid w:val="00125121"/>
    <w:rsid w:val="00125456"/>
    <w:rsid w:val="00125B29"/>
    <w:rsid w:val="00125B43"/>
    <w:rsid w:val="00125BC1"/>
    <w:rsid w:val="0012625A"/>
    <w:rsid w:val="001262C4"/>
    <w:rsid w:val="00126348"/>
    <w:rsid w:val="0012647F"/>
    <w:rsid w:val="00126825"/>
    <w:rsid w:val="00126C20"/>
    <w:rsid w:val="00126D75"/>
    <w:rsid w:val="00126FB0"/>
    <w:rsid w:val="00127124"/>
    <w:rsid w:val="00127A43"/>
    <w:rsid w:val="00127ADB"/>
    <w:rsid w:val="00127AE7"/>
    <w:rsid w:val="00127E9C"/>
    <w:rsid w:val="00127F69"/>
    <w:rsid w:val="00130555"/>
    <w:rsid w:val="0013073A"/>
    <w:rsid w:val="0013088C"/>
    <w:rsid w:val="00130A93"/>
    <w:rsid w:val="00130B00"/>
    <w:rsid w:val="00130DD3"/>
    <w:rsid w:val="00130FE2"/>
    <w:rsid w:val="0013109E"/>
    <w:rsid w:val="0013129A"/>
    <w:rsid w:val="00131346"/>
    <w:rsid w:val="001314C6"/>
    <w:rsid w:val="0013160A"/>
    <w:rsid w:val="0013186B"/>
    <w:rsid w:val="00131AEC"/>
    <w:rsid w:val="00131C41"/>
    <w:rsid w:val="00131DB2"/>
    <w:rsid w:val="00131ED1"/>
    <w:rsid w:val="00132178"/>
    <w:rsid w:val="00132243"/>
    <w:rsid w:val="00132765"/>
    <w:rsid w:val="00132C6E"/>
    <w:rsid w:val="00132CA0"/>
    <w:rsid w:val="00132D46"/>
    <w:rsid w:val="00132DFD"/>
    <w:rsid w:val="0013300D"/>
    <w:rsid w:val="0013359F"/>
    <w:rsid w:val="001335F8"/>
    <w:rsid w:val="001339A5"/>
    <w:rsid w:val="00134744"/>
    <w:rsid w:val="00135025"/>
    <w:rsid w:val="0013508A"/>
    <w:rsid w:val="00135234"/>
    <w:rsid w:val="001353B5"/>
    <w:rsid w:val="0013544C"/>
    <w:rsid w:val="00135613"/>
    <w:rsid w:val="00135A40"/>
    <w:rsid w:val="00135B7C"/>
    <w:rsid w:val="00135BD9"/>
    <w:rsid w:val="00136378"/>
    <w:rsid w:val="001364B1"/>
    <w:rsid w:val="001365B8"/>
    <w:rsid w:val="00136613"/>
    <w:rsid w:val="0013671F"/>
    <w:rsid w:val="00136A35"/>
    <w:rsid w:val="00136A74"/>
    <w:rsid w:val="00136BE5"/>
    <w:rsid w:val="0013703A"/>
    <w:rsid w:val="00137431"/>
    <w:rsid w:val="001375C4"/>
    <w:rsid w:val="001376DD"/>
    <w:rsid w:val="00137706"/>
    <w:rsid w:val="0013771C"/>
    <w:rsid w:val="001379F4"/>
    <w:rsid w:val="00137B54"/>
    <w:rsid w:val="00137EE2"/>
    <w:rsid w:val="001400ED"/>
    <w:rsid w:val="00140D73"/>
    <w:rsid w:val="00140F20"/>
    <w:rsid w:val="001413FA"/>
    <w:rsid w:val="0014159F"/>
    <w:rsid w:val="0014191D"/>
    <w:rsid w:val="001419D5"/>
    <w:rsid w:val="00142648"/>
    <w:rsid w:val="00142723"/>
    <w:rsid w:val="0014273B"/>
    <w:rsid w:val="00142A00"/>
    <w:rsid w:val="00142C68"/>
    <w:rsid w:val="00143014"/>
    <w:rsid w:val="00143388"/>
    <w:rsid w:val="001433BE"/>
    <w:rsid w:val="001436CA"/>
    <w:rsid w:val="00143947"/>
    <w:rsid w:val="001439AE"/>
    <w:rsid w:val="00143AE0"/>
    <w:rsid w:val="00143DC1"/>
    <w:rsid w:val="001442AD"/>
    <w:rsid w:val="0014464B"/>
    <w:rsid w:val="00144800"/>
    <w:rsid w:val="0014496C"/>
    <w:rsid w:val="001449FE"/>
    <w:rsid w:val="0014517C"/>
    <w:rsid w:val="001453DB"/>
    <w:rsid w:val="001454E2"/>
    <w:rsid w:val="00145512"/>
    <w:rsid w:val="0014580A"/>
    <w:rsid w:val="00145A23"/>
    <w:rsid w:val="00145AF3"/>
    <w:rsid w:val="00145DA3"/>
    <w:rsid w:val="00145E39"/>
    <w:rsid w:val="00145EFF"/>
    <w:rsid w:val="00145F7A"/>
    <w:rsid w:val="00145FA3"/>
    <w:rsid w:val="0014600E"/>
    <w:rsid w:val="001462BB"/>
    <w:rsid w:val="00146402"/>
    <w:rsid w:val="001464AE"/>
    <w:rsid w:val="0014672B"/>
    <w:rsid w:val="00146841"/>
    <w:rsid w:val="00146868"/>
    <w:rsid w:val="001471C7"/>
    <w:rsid w:val="0014748D"/>
    <w:rsid w:val="001477BD"/>
    <w:rsid w:val="0014786A"/>
    <w:rsid w:val="00147892"/>
    <w:rsid w:val="0014798B"/>
    <w:rsid w:val="00147A2E"/>
    <w:rsid w:val="00147D65"/>
    <w:rsid w:val="00147F1C"/>
    <w:rsid w:val="00150686"/>
    <w:rsid w:val="0015077F"/>
    <w:rsid w:val="0015086D"/>
    <w:rsid w:val="00150AE5"/>
    <w:rsid w:val="001510F7"/>
    <w:rsid w:val="001511BA"/>
    <w:rsid w:val="0015124E"/>
    <w:rsid w:val="00151799"/>
    <w:rsid w:val="00151AEF"/>
    <w:rsid w:val="00151DD8"/>
    <w:rsid w:val="00152558"/>
    <w:rsid w:val="00152BF0"/>
    <w:rsid w:val="00152C50"/>
    <w:rsid w:val="00153360"/>
    <w:rsid w:val="00153498"/>
    <w:rsid w:val="001534B7"/>
    <w:rsid w:val="00153A5C"/>
    <w:rsid w:val="00153DBE"/>
    <w:rsid w:val="00153F05"/>
    <w:rsid w:val="00153F1C"/>
    <w:rsid w:val="00154330"/>
    <w:rsid w:val="00154509"/>
    <w:rsid w:val="00154D9E"/>
    <w:rsid w:val="00154DC0"/>
    <w:rsid w:val="00154DD7"/>
    <w:rsid w:val="00154E11"/>
    <w:rsid w:val="00154E75"/>
    <w:rsid w:val="00155212"/>
    <w:rsid w:val="00155E18"/>
    <w:rsid w:val="00155F5D"/>
    <w:rsid w:val="00156532"/>
    <w:rsid w:val="0015653E"/>
    <w:rsid w:val="001567A5"/>
    <w:rsid w:val="00156BA0"/>
    <w:rsid w:val="00156D36"/>
    <w:rsid w:val="00157012"/>
    <w:rsid w:val="0015732E"/>
    <w:rsid w:val="00157391"/>
    <w:rsid w:val="001573FA"/>
    <w:rsid w:val="00157402"/>
    <w:rsid w:val="001574B2"/>
    <w:rsid w:val="001579AA"/>
    <w:rsid w:val="00157B12"/>
    <w:rsid w:val="00157C3F"/>
    <w:rsid w:val="001600EF"/>
    <w:rsid w:val="0016034F"/>
    <w:rsid w:val="0016053D"/>
    <w:rsid w:val="00160696"/>
    <w:rsid w:val="001606CC"/>
    <w:rsid w:val="00160CA9"/>
    <w:rsid w:val="00160CE1"/>
    <w:rsid w:val="00160DBF"/>
    <w:rsid w:val="00160FCB"/>
    <w:rsid w:val="00161150"/>
    <w:rsid w:val="00161277"/>
    <w:rsid w:val="001616DC"/>
    <w:rsid w:val="0016176F"/>
    <w:rsid w:val="00161A02"/>
    <w:rsid w:val="00161A2C"/>
    <w:rsid w:val="00161E81"/>
    <w:rsid w:val="00162139"/>
    <w:rsid w:val="00162472"/>
    <w:rsid w:val="0016254E"/>
    <w:rsid w:val="00162558"/>
    <w:rsid w:val="00162986"/>
    <w:rsid w:val="00162A29"/>
    <w:rsid w:val="00162CEA"/>
    <w:rsid w:val="00162DC5"/>
    <w:rsid w:val="00162EBD"/>
    <w:rsid w:val="00163179"/>
    <w:rsid w:val="00163478"/>
    <w:rsid w:val="0016359C"/>
    <w:rsid w:val="001635CD"/>
    <w:rsid w:val="001635D3"/>
    <w:rsid w:val="00163739"/>
    <w:rsid w:val="0016385A"/>
    <w:rsid w:val="00163941"/>
    <w:rsid w:val="00163ECF"/>
    <w:rsid w:val="00163FF0"/>
    <w:rsid w:val="00164004"/>
    <w:rsid w:val="00164011"/>
    <w:rsid w:val="001640A6"/>
    <w:rsid w:val="001641EB"/>
    <w:rsid w:val="001643A6"/>
    <w:rsid w:val="001644E1"/>
    <w:rsid w:val="00164758"/>
    <w:rsid w:val="00164776"/>
    <w:rsid w:val="00164940"/>
    <w:rsid w:val="00164A86"/>
    <w:rsid w:val="00164C78"/>
    <w:rsid w:val="0016539A"/>
    <w:rsid w:val="0016553C"/>
    <w:rsid w:val="00165DA6"/>
    <w:rsid w:val="00165E94"/>
    <w:rsid w:val="00166238"/>
    <w:rsid w:val="0016628B"/>
    <w:rsid w:val="0016641F"/>
    <w:rsid w:val="00166523"/>
    <w:rsid w:val="001666DE"/>
    <w:rsid w:val="0016683C"/>
    <w:rsid w:val="00166A14"/>
    <w:rsid w:val="00166E62"/>
    <w:rsid w:val="00166FF9"/>
    <w:rsid w:val="0016721C"/>
    <w:rsid w:val="0016731E"/>
    <w:rsid w:val="00167343"/>
    <w:rsid w:val="00170497"/>
    <w:rsid w:val="001708EB"/>
    <w:rsid w:val="00170A71"/>
    <w:rsid w:val="00170C2F"/>
    <w:rsid w:val="00170D29"/>
    <w:rsid w:val="00170D74"/>
    <w:rsid w:val="001713DC"/>
    <w:rsid w:val="001714D9"/>
    <w:rsid w:val="0017176A"/>
    <w:rsid w:val="001721D4"/>
    <w:rsid w:val="00172376"/>
    <w:rsid w:val="00172628"/>
    <w:rsid w:val="001727AF"/>
    <w:rsid w:val="00172A43"/>
    <w:rsid w:val="00172D28"/>
    <w:rsid w:val="00172EFD"/>
    <w:rsid w:val="001731C4"/>
    <w:rsid w:val="001733C4"/>
    <w:rsid w:val="00173770"/>
    <w:rsid w:val="00173B29"/>
    <w:rsid w:val="00173DD5"/>
    <w:rsid w:val="00173E82"/>
    <w:rsid w:val="00174021"/>
    <w:rsid w:val="00174026"/>
    <w:rsid w:val="00174111"/>
    <w:rsid w:val="001741A1"/>
    <w:rsid w:val="001743EE"/>
    <w:rsid w:val="00174875"/>
    <w:rsid w:val="001748C5"/>
    <w:rsid w:val="001749C5"/>
    <w:rsid w:val="001749EF"/>
    <w:rsid w:val="00174AFA"/>
    <w:rsid w:val="00174C9C"/>
    <w:rsid w:val="00175086"/>
    <w:rsid w:val="001750F6"/>
    <w:rsid w:val="00175351"/>
    <w:rsid w:val="00175439"/>
    <w:rsid w:val="00175750"/>
    <w:rsid w:val="00175964"/>
    <w:rsid w:val="00175AB7"/>
    <w:rsid w:val="00175AEF"/>
    <w:rsid w:val="00175C1D"/>
    <w:rsid w:val="00175DEA"/>
    <w:rsid w:val="00175F15"/>
    <w:rsid w:val="00175FDE"/>
    <w:rsid w:val="00176075"/>
    <w:rsid w:val="001760C9"/>
    <w:rsid w:val="00176325"/>
    <w:rsid w:val="001766EE"/>
    <w:rsid w:val="00176886"/>
    <w:rsid w:val="00176C42"/>
    <w:rsid w:val="00176EC9"/>
    <w:rsid w:val="00177052"/>
    <w:rsid w:val="00177982"/>
    <w:rsid w:val="00177F2D"/>
    <w:rsid w:val="001800C5"/>
    <w:rsid w:val="001800DA"/>
    <w:rsid w:val="00180193"/>
    <w:rsid w:val="00180E84"/>
    <w:rsid w:val="001811DA"/>
    <w:rsid w:val="001815D5"/>
    <w:rsid w:val="0018165F"/>
    <w:rsid w:val="00181B12"/>
    <w:rsid w:val="00181C7C"/>
    <w:rsid w:val="00181DED"/>
    <w:rsid w:val="00181FBE"/>
    <w:rsid w:val="00182579"/>
    <w:rsid w:val="00182BB8"/>
    <w:rsid w:val="00182C63"/>
    <w:rsid w:val="00182DCE"/>
    <w:rsid w:val="001837E2"/>
    <w:rsid w:val="00183E56"/>
    <w:rsid w:val="00184354"/>
    <w:rsid w:val="00184958"/>
    <w:rsid w:val="00184BC1"/>
    <w:rsid w:val="00184ED1"/>
    <w:rsid w:val="001853F9"/>
    <w:rsid w:val="0018542E"/>
    <w:rsid w:val="0018580F"/>
    <w:rsid w:val="00185EAB"/>
    <w:rsid w:val="00185F10"/>
    <w:rsid w:val="001862B4"/>
    <w:rsid w:val="001863D5"/>
    <w:rsid w:val="001864A9"/>
    <w:rsid w:val="00186500"/>
    <w:rsid w:val="00186BE9"/>
    <w:rsid w:val="00186F53"/>
    <w:rsid w:val="00187029"/>
    <w:rsid w:val="0018719A"/>
    <w:rsid w:val="001871AC"/>
    <w:rsid w:val="00187245"/>
    <w:rsid w:val="001879D3"/>
    <w:rsid w:val="00187EB9"/>
    <w:rsid w:val="00190990"/>
    <w:rsid w:val="00191317"/>
    <w:rsid w:val="001917DE"/>
    <w:rsid w:val="00191AC3"/>
    <w:rsid w:val="00191AE5"/>
    <w:rsid w:val="00191C91"/>
    <w:rsid w:val="001923F1"/>
    <w:rsid w:val="001929BF"/>
    <w:rsid w:val="00192E40"/>
    <w:rsid w:val="00193020"/>
    <w:rsid w:val="001930F0"/>
    <w:rsid w:val="001931C8"/>
    <w:rsid w:val="001931E6"/>
    <w:rsid w:val="00193CCD"/>
    <w:rsid w:val="00193DA6"/>
    <w:rsid w:val="00194126"/>
    <w:rsid w:val="0019414F"/>
    <w:rsid w:val="00194228"/>
    <w:rsid w:val="001943C5"/>
    <w:rsid w:val="001948F2"/>
    <w:rsid w:val="00194C8B"/>
    <w:rsid w:val="00195029"/>
    <w:rsid w:val="001950A6"/>
    <w:rsid w:val="001952FD"/>
    <w:rsid w:val="00195870"/>
    <w:rsid w:val="00195920"/>
    <w:rsid w:val="001959AD"/>
    <w:rsid w:val="00195A2C"/>
    <w:rsid w:val="00195E6A"/>
    <w:rsid w:val="00195F0E"/>
    <w:rsid w:val="00196246"/>
    <w:rsid w:val="00196570"/>
    <w:rsid w:val="00196C6F"/>
    <w:rsid w:val="00196D29"/>
    <w:rsid w:val="00196E01"/>
    <w:rsid w:val="00197037"/>
    <w:rsid w:val="001973C7"/>
    <w:rsid w:val="00197976"/>
    <w:rsid w:val="00197F16"/>
    <w:rsid w:val="001A0025"/>
    <w:rsid w:val="001A0646"/>
    <w:rsid w:val="001A0B3F"/>
    <w:rsid w:val="001A0CC2"/>
    <w:rsid w:val="001A1091"/>
    <w:rsid w:val="001A11EC"/>
    <w:rsid w:val="001A14F3"/>
    <w:rsid w:val="001A1677"/>
    <w:rsid w:val="001A167D"/>
    <w:rsid w:val="001A1927"/>
    <w:rsid w:val="001A1AD8"/>
    <w:rsid w:val="001A21CA"/>
    <w:rsid w:val="001A22BC"/>
    <w:rsid w:val="001A23C9"/>
    <w:rsid w:val="001A2BDB"/>
    <w:rsid w:val="001A31B4"/>
    <w:rsid w:val="001A32EE"/>
    <w:rsid w:val="001A33CD"/>
    <w:rsid w:val="001A39D0"/>
    <w:rsid w:val="001A3DB8"/>
    <w:rsid w:val="001A3DE2"/>
    <w:rsid w:val="001A3F56"/>
    <w:rsid w:val="001A417D"/>
    <w:rsid w:val="001A41C7"/>
    <w:rsid w:val="001A4240"/>
    <w:rsid w:val="001A4E4F"/>
    <w:rsid w:val="001A51DF"/>
    <w:rsid w:val="001A57E8"/>
    <w:rsid w:val="001A5838"/>
    <w:rsid w:val="001A607C"/>
    <w:rsid w:val="001A60F9"/>
    <w:rsid w:val="001A626A"/>
    <w:rsid w:val="001A6420"/>
    <w:rsid w:val="001A68FB"/>
    <w:rsid w:val="001A6A43"/>
    <w:rsid w:val="001A6BB3"/>
    <w:rsid w:val="001A6C0A"/>
    <w:rsid w:val="001A7049"/>
    <w:rsid w:val="001A719B"/>
    <w:rsid w:val="001A74D3"/>
    <w:rsid w:val="001A7848"/>
    <w:rsid w:val="001A7E66"/>
    <w:rsid w:val="001B00A2"/>
    <w:rsid w:val="001B05CE"/>
    <w:rsid w:val="001B0D16"/>
    <w:rsid w:val="001B0EEF"/>
    <w:rsid w:val="001B1138"/>
    <w:rsid w:val="001B11EA"/>
    <w:rsid w:val="001B14D2"/>
    <w:rsid w:val="001B1625"/>
    <w:rsid w:val="001B168B"/>
    <w:rsid w:val="001B16E5"/>
    <w:rsid w:val="001B1797"/>
    <w:rsid w:val="001B180C"/>
    <w:rsid w:val="001B1849"/>
    <w:rsid w:val="001B188E"/>
    <w:rsid w:val="001B189A"/>
    <w:rsid w:val="001B1B6D"/>
    <w:rsid w:val="001B1B9D"/>
    <w:rsid w:val="001B1D8E"/>
    <w:rsid w:val="001B22C0"/>
    <w:rsid w:val="001B22F6"/>
    <w:rsid w:val="001B2552"/>
    <w:rsid w:val="001B271C"/>
    <w:rsid w:val="001B27C5"/>
    <w:rsid w:val="001B299F"/>
    <w:rsid w:val="001B2A8A"/>
    <w:rsid w:val="001B2D7C"/>
    <w:rsid w:val="001B37DE"/>
    <w:rsid w:val="001B380F"/>
    <w:rsid w:val="001B38C8"/>
    <w:rsid w:val="001B3AE8"/>
    <w:rsid w:val="001B3C8D"/>
    <w:rsid w:val="001B3E46"/>
    <w:rsid w:val="001B401D"/>
    <w:rsid w:val="001B41D5"/>
    <w:rsid w:val="001B4292"/>
    <w:rsid w:val="001B4384"/>
    <w:rsid w:val="001B43A2"/>
    <w:rsid w:val="001B45F0"/>
    <w:rsid w:val="001B4666"/>
    <w:rsid w:val="001B46E1"/>
    <w:rsid w:val="001B4767"/>
    <w:rsid w:val="001B4788"/>
    <w:rsid w:val="001B484E"/>
    <w:rsid w:val="001B4BA0"/>
    <w:rsid w:val="001B4F51"/>
    <w:rsid w:val="001B5221"/>
    <w:rsid w:val="001B5232"/>
    <w:rsid w:val="001B55CE"/>
    <w:rsid w:val="001B584D"/>
    <w:rsid w:val="001B58A2"/>
    <w:rsid w:val="001B5CA0"/>
    <w:rsid w:val="001B5EE3"/>
    <w:rsid w:val="001B60CF"/>
    <w:rsid w:val="001B6172"/>
    <w:rsid w:val="001B6296"/>
    <w:rsid w:val="001B64F9"/>
    <w:rsid w:val="001B6796"/>
    <w:rsid w:val="001B6995"/>
    <w:rsid w:val="001B6A2D"/>
    <w:rsid w:val="001B6AFE"/>
    <w:rsid w:val="001B6C4B"/>
    <w:rsid w:val="001B6E01"/>
    <w:rsid w:val="001B70DB"/>
    <w:rsid w:val="001B738E"/>
    <w:rsid w:val="001B766C"/>
    <w:rsid w:val="001B7993"/>
    <w:rsid w:val="001B79E2"/>
    <w:rsid w:val="001B7FF9"/>
    <w:rsid w:val="001C0080"/>
    <w:rsid w:val="001C0602"/>
    <w:rsid w:val="001C0756"/>
    <w:rsid w:val="001C080D"/>
    <w:rsid w:val="001C0AD1"/>
    <w:rsid w:val="001C0E69"/>
    <w:rsid w:val="001C129F"/>
    <w:rsid w:val="001C131A"/>
    <w:rsid w:val="001C1891"/>
    <w:rsid w:val="001C1B5A"/>
    <w:rsid w:val="001C1E83"/>
    <w:rsid w:val="001C2297"/>
    <w:rsid w:val="001C2306"/>
    <w:rsid w:val="001C2A7B"/>
    <w:rsid w:val="001C304D"/>
    <w:rsid w:val="001C3743"/>
    <w:rsid w:val="001C3A56"/>
    <w:rsid w:val="001C3A58"/>
    <w:rsid w:val="001C3E49"/>
    <w:rsid w:val="001C46E0"/>
    <w:rsid w:val="001C4830"/>
    <w:rsid w:val="001C48B5"/>
    <w:rsid w:val="001C4B9F"/>
    <w:rsid w:val="001C4D9E"/>
    <w:rsid w:val="001C4F13"/>
    <w:rsid w:val="001C4F68"/>
    <w:rsid w:val="001C5284"/>
    <w:rsid w:val="001C5326"/>
    <w:rsid w:val="001C5387"/>
    <w:rsid w:val="001C5673"/>
    <w:rsid w:val="001C57A0"/>
    <w:rsid w:val="001C5C31"/>
    <w:rsid w:val="001C5D11"/>
    <w:rsid w:val="001C6250"/>
    <w:rsid w:val="001C62F5"/>
    <w:rsid w:val="001C6363"/>
    <w:rsid w:val="001C6BB1"/>
    <w:rsid w:val="001C6C69"/>
    <w:rsid w:val="001C6DA7"/>
    <w:rsid w:val="001C6E27"/>
    <w:rsid w:val="001C7002"/>
    <w:rsid w:val="001C716D"/>
    <w:rsid w:val="001C7260"/>
    <w:rsid w:val="001C73B9"/>
    <w:rsid w:val="001C7404"/>
    <w:rsid w:val="001C78A9"/>
    <w:rsid w:val="001C794F"/>
    <w:rsid w:val="001C7B39"/>
    <w:rsid w:val="001C7D58"/>
    <w:rsid w:val="001D0060"/>
    <w:rsid w:val="001D03C3"/>
    <w:rsid w:val="001D0490"/>
    <w:rsid w:val="001D04CF"/>
    <w:rsid w:val="001D0587"/>
    <w:rsid w:val="001D068E"/>
    <w:rsid w:val="001D0E63"/>
    <w:rsid w:val="001D1111"/>
    <w:rsid w:val="001D1613"/>
    <w:rsid w:val="001D16AA"/>
    <w:rsid w:val="001D285C"/>
    <w:rsid w:val="001D2871"/>
    <w:rsid w:val="001D2D8E"/>
    <w:rsid w:val="001D3289"/>
    <w:rsid w:val="001D3353"/>
    <w:rsid w:val="001D33AB"/>
    <w:rsid w:val="001D357B"/>
    <w:rsid w:val="001D3881"/>
    <w:rsid w:val="001D3937"/>
    <w:rsid w:val="001D398B"/>
    <w:rsid w:val="001D3D79"/>
    <w:rsid w:val="001D3E2C"/>
    <w:rsid w:val="001D409B"/>
    <w:rsid w:val="001D4582"/>
    <w:rsid w:val="001D4728"/>
    <w:rsid w:val="001D4943"/>
    <w:rsid w:val="001D4C51"/>
    <w:rsid w:val="001D4E42"/>
    <w:rsid w:val="001D4FB5"/>
    <w:rsid w:val="001D500D"/>
    <w:rsid w:val="001D51FD"/>
    <w:rsid w:val="001D5455"/>
    <w:rsid w:val="001D5483"/>
    <w:rsid w:val="001D562E"/>
    <w:rsid w:val="001D5699"/>
    <w:rsid w:val="001D583B"/>
    <w:rsid w:val="001D5CFB"/>
    <w:rsid w:val="001D5D71"/>
    <w:rsid w:val="001D5D7F"/>
    <w:rsid w:val="001D61B5"/>
    <w:rsid w:val="001D61D5"/>
    <w:rsid w:val="001D657D"/>
    <w:rsid w:val="001D6657"/>
    <w:rsid w:val="001D66A3"/>
    <w:rsid w:val="001D670D"/>
    <w:rsid w:val="001D67E1"/>
    <w:rsid w:val="001D6C96"/>
    <w:rsid w:val="001D6F1F"/>
    <w:rsid w:val="001D7190"/>
    <w:rsid w:val="001D727C"/>
    <w:rsid w:val="001D7399"/>
    <w:rsid w:val="001D7540"/>
    <w:rsid w:val="001D78DD"/>
    <w:rsid w:val="001D7916"/>
    <w:rsid w:val="001D7950"/>
    <w:rsid w:val="001D7989"/>
    <w:rsid w:val="001D7F84"/>
    <w:rsid w:val="001E00EA"/>
    <w:rsid w:val="001E022E"/>
    <w:rsid w:val="001E028F"/>
    <w:rsid w:val="001E02E2"/>
    <w:rsid w:val="001E04A9"/>
    <w:rsid w:val="001E0761"/>
    <w:rsid w:val="001E08F8"/>
    <w:rsid w:val="001E0E6C"/>
    <w:rsid w:val="001E0F71"/>
    <w:rsid w:val="001E10B2"/>
    <w:rsid w:val="001E10CC"/>
    <w:rsid w:val="001E15EA"/>
    <w:rsid w:val="001E17FB"/>
    <w:rsid w:val="001E191F"/>
    <w:rsid w:val="001E1A2A"/>
    <w:rsid w:val="001E1C58"/>
    <w:rsid w:val="001E22F6"/>
    <w:rsid w:val="001E2663"/>
    <w:rsid w:val="001E2969"/>
    <w:rsid w:val="001E2A45"/>
    <w:rsid w:val="001E2A7C"/>
    <w:rsid w:val="001E2A9F"/>
    <w:rsid w:val="001E30EE"/>
    <w:rsid w:val="001E3135"/>
    <w:rsid w:val="001E36CB"/>
    <w:rsid w:val="001E3744"/>
    <w:rsid w:val="001E40F7"/>
    <w:rsid w:val="001E42EF"/>
    <w:rsid w:val="001E439C"/>
    <w:rsid w:val="001E44FD"/>
    <w:rsid w:val="001E45FA"/>
    <w:rsid w:val="001E47CF"/>
    <w:rsid w:val="001E48BF"/>
    <w:rsid w:val="001E4A85"/>
    <w:rsid w:val="001E4ABD"/>
    <w:rsid w:val="001E4C1C"/>
    <w:rsid w:val="001E4C5F"/>
    <w:rsid w:val="001E4EC1"/>
    <w:rsid w:val="001E5045"/>
    <w:rsid w:val="001E5119"/>
    <w:rsid w:val="001E5199"/>
    <w:rsid w:val="001E52BE"/>
    <w:rsid w:val="001E52DF"/>
    <w:rsid w:val="001E539A"/>
    <w:rsid w:val="001E5A1D"/>
    <w:rsid w:val="001E6504"/>
    <w:rsid w:val="001E6528"/>
    <w:rsid w:val="001E653E"/>
    <w:rsid w:val="001E65E0"/>
    <w:rsid w:val="001E6730"/>
    <w:rsid w:val="001E67CC"/>
    <w:rsid w:val="001E6926"/>
    <w:rsid w:val="001E6E3C"/>
    <w:rsid w:val="001E72AB"/>
    <w:rsid w:val="001E7359"/>
    <w:rsid w:val="001E761C"/>
    <w:rsid w:val="001E784A"/>
    <w:rsid w:val="001E7857"/>
    <w:rsid w:val="001E78DE"/>
    <w:rsid w:val="001E7ACB"/>
    <w:rsid w:val="001E7B9B"/>
    <w:rsid w:val="001E7CD6"/>
    <w:rsid w:val="001E7EDA"/>
    <w:rsid w:val="001E7F28"/>
    <w:rsid w:val="001F0026"/>
    <w:rsid w:val="001F004C"/>
    <w:rsid w:val="001F0057"/>
    <w:rsid w:val="001F0081"/>
    <w:rsid w:val="001F0486"/>
    <w:rsid w:val="001F0504"/>
    <w:rsid w:val="001F0E4C"/>
    <w:rsid w:val="001F0F21"/>
    <w:rsid w:val="001F13A5"/>
    <w:rsid w:val="001F1863"/>
    <w:rsid w:val="001F1898"/>
    <w:rsid w:val="001F191A"/>
    <w:rsid w:val="001F1A10"/>
    <w:rsid w:val="001F1C96"/>
    <w:rsid w:val="001F2074"/>
    <w:rsid w:val="001F21CE"/>
    <w:rsid w:val="001F2353"/>
    <w:rsid w:val="001F2427"/>
    <w:rsid w:val="001F2561"/>
    <w:rsid w:val="001F26B8"/>
    <w:rsid w:val="001F2E5D"/>
    <w:rsid w:val="001F353E"/>
    <w:rsid w:val="001F3799"/>
    <w:rsid w:val="001F3921"/>
    <w:rsid w:val="001F3A2E"/>
    <w:rsid w:val="001F3B46"/>
    <w:rsid w:val="001F3CC3"/>
    <w:rsid w:val="001F3DA0"/>
    <w:rsid w:val="001F3F0A"/>
    <w:rsid w:val="001F3FC9"/>
    <w:rsid w:val="001F403D"/>
    <w:rsid w:val="001F4244"/>
    <w:rsid w:val="001F42DD"/>
    <w:rsid w:val="001F4359"/>
    <w:rsid w:val="001F4A80"/>
    <w:rsid w:val="001F4BA4"/>
    <w:rsid w:val="001F4C04"/>
    <w:rsid w:val="001F4C89"/>
    <w:rsid w:val="001F4CB6"/>
    <w:rsid w:val="001F52F2"/>
    <w:rsid w:val="001F55AF"/>
    <w:rsid w:val="001F55D1"/>
    <w:rsid w:val="001F564B"/>
    <w:rsid w:val="001F5842"/>
    <w:rsid w:val="001F5975"/>
    <w:rsid w:val="001F5CBB"/>
    <w:rsid w:val="001F5D3F"/>
    <w:rsid w:val="001F60B6"/>
    <w:rsid w:val="001F64BF"/>
    <w:rsid w:val="001F64F7"/>
    <w:rsid w:val="001F67C6"/>
    <w:rsid w:val="001F68F1"/>
    <w:rsid w:val="001F6A8A"/>
    <w:rsid w:val="001F6B3B"/>
    <w:rsid w:val="001F70FE"/>
    <w:rsid w:val="001F7134"/>
    <w:rsid w:val="001F7230"/>
    <w:rsid w:val="001F79DD"/>
    <w:rsid w:val="001F7B61"/>
    <w:rsid w:val="001F7D54"/>
    <w:rsid w:val="00200132"/>
    <w:rsid w:val="002003C4"/>
    <w:rsid w:val="002004D2"/>
    <w:rsid w:val="0020087A"/>
    <w:rsid w:val="002008AF"/>
    <w:rsid w:val="00200A28"/>
    <w:rsid w:val="00200E58"/>
    <w:rsid w:val="00200F1E"/>
    <w:rsid w:val="00201061"/>
    <w:rsid w:val="00201448"/>
    <w:rsid w:val="00201720"/>
    <w:rsid w:val="002018AA"/>
    <w:rsid w:val="00201959"/>
    <w:rsid w:val="00201F8D"/>
    <w:rsid w:val="00202493"/>
    <w:rsid w:val="002027D2"/>
    <w:rsid w:val="0020281C"/>
    <w:rsid w:val="00202CEE"/>
    <w:rsid w:val="00202D2C"/>
    <w:rsid w:val="00202D81"/>
    <w:rsid w:val="00202EE3"/>
    <w:rsid w:val="00202FA4"/>
    <w:rsid w:val="002031F0"/>
    <w:rsid w:val="002034C0"/>
    <w:rsid w:val="00203D78"/>
    <w:rsid w:val="00203EA9"/>
    <w:rsid w:val="00204341"/>
    <w:rsid w:val="00204B82"/>
    <w:rsid w:val="0020556B"/>
    <w:rsid w:val="00205702"/>
    <w:rsid w:val="00205829"/>
    <w:rsid w:val="002058C2"/>
    <w:rsid w:val="00205EF1"/>
    <w:rsid w:val="00206050"/>
    <w:rsid w:val="00206210"/>
    <w:rsid w:val="00206440"/>
    <w:rsid w:val="0020648D"/>
    <w:rsid w:val="00206617"/>
    <w:rsid w:val="00206896"/>
    <w:rsid w:val="00206A5B"/>
    <w:rsid w:val="00206CAF"/>
    <w:rsid w:val="00206D0B"/>
    <w:rsid w:val="0020738B"/>
    <w:rsid w:val="002075B8"/>
    <w:rsid w:val="002079EB"/>
    <w:rsid w:val="00207CC6"/>
    <w:rsid w:val="00207E85"/>
    <w:rsid w:val="002104F6"/>
    <w:rsid w:val="0021063E"/>
    <w:rsid w:val="0021088C"/>
    <w:rsid w:val="00210A81"/>
    <w:rsid w:val="00210BAB"/>
    <w:rsid w:val="00210DB2"/>
    <w:rsid w:val="00210EB2"/>
    <w:rsid w:val="00210F7A"/>
    <w:rsid w:val="00211280"/>
    <w:rsid w:val="00211373"/>
    <w:rsid w:val="00211511"/>
    <w:rsid w:val="00211658"/>
    <w:rsid w:val="00211881"/>
    <w:rsid w:val="002118DF"/>
    <w:rsid w:val="00211A48"/>
    <w:rsid w:val="00211AA1"/>
    <w:rsid w:val="00211D9E"/>
    <w:rsid w:val="0021206E"/>
    <w:rsid w:val="00212178"/>
    <w:rsid w:val="002124D6"/>
    <w:rsid w:val="002124DF"/>
    <w:rsid w:val="002124E7"/>
    <w:rsid w:val="002126C7"/>
    <w:rsid w:val="002128FD"/>
    <w:rsid w:val="002129C2"/>
    <w:rsid w:val="00212EAB"/>
    <w:rsid w:val="002131A3"/>
    <w:rsid w:val="0021323B"/>
    <w:rsid w:val="00213459"/>
    <w:rsid w:val="002135A7"/>
    <w:rsid w:val="00213693"/>
    <w:rsid w:val="0021374B"/>
    <w:rsid w:val="002137E6"/>
    <w:rsid w:val="00213E25"/>
    <w:rsid w:val="00213E59"/>
    <w:rsid w:val="00213EE6"/>
    <w:rsid w:val="00213F05"/>
    <w:rsid w:val="00213F77"/>
    <w:rsid w:val="0021436D"/>
    <w:rsid w:val="002146D8"/>
    <w:rsid w:val="002147FF"/>
    <w:rsid w:val="00214809"/>
    <w:rsid w:val="002148AB"/>
    <w:rsid w:val="00214906"/>
    <w:rsid w:val="00214965"/>
    <w:rsid w:val="00214E82"/>
    <w:rsid w:val="00215181"/>
    <w:rsid w:val="00215806"/>
    <w:rsid w:val="0021598C"/>
    <w:rsid w:val="00215AC5"/>
    <w:rsid w:val="00215BD7"/>
    <w:rsid w:val="00215F0A"/>
    <w:rsid w:val="0021606C"/>
    <w:rsid w:val="002160B2"/>
    <w:rsid w:val="00216229"/>
    <w:rsid w:val="00216522"/>
    <w:rsid w:val="002167BC"/>
    <w:rsid w:val="00216836"/>
    <w:rsid w:val="0021696A"/>
    <w:rsid w:val="00216AC0"/>
    <w:rsid w:val="00216D82"/>
    <w:rsid w:val="00217629"/>
    <w:rsid w:val="002178A6"/>
    <w:rsid w:val="002178FF"/>
    <w:rsid w:val="00217A4B"/>
    <w:rsid w:val="00220088"/>
    <w:rsid w:val="00220D67"/>
    <w:rsid w:val="00220E9A"/>
    <w:rsid w:val="00220E9E"/>
    <w:rsid w:val="00220EBA"/>
    <w:rsid w:val="00221173"/>
    <w:rsid w:val="002217C8"/>
    <w:rsid w:val="00221993"/>
    <w:rsid w:val="002219AB"/>
    <w:rsid w:val="00221DE4"/>
    <w:rsid w:val="00221F3D"/>
    <w:rsid w:val="002220FE"/>
    <w:rsid w:val="002227E6"/>
    <w:rsid w:val="002229EA"/>
    <w:rsid w:val="0022310F"/>
    <w:rsid w:val="0022315E"/>
    <w:rsid w:val="0022340B"/>
    <w:rsid w:val="002234D1"/>
    <w:rsid w:val="00223517"/>
    <w:rsid w:val="00223B31"/>
    <w:rsid w:val="00223BFA"/>
    <w:rsid w:val="00223C5A"/>
    <w:rsid w:val="00223D0D"/>
    <w:rsid w:val="00224204"/>
    <w:rsid w:val="00224A5E"/>
    <w:rsid w:val="00224A6A"/>
    <w:rsid w:val="00224B55"/>
    <w:rsid w:val="00224BD4"/>
    <w:rsid w:val="00224D50"/>
    <w:rsid w:val="00224E23"/>
    <w:rsid w:val="00224F4C"/>
    <w:rsid w:val="0022519D"/>
    <w:rsid w:val="0022556A"/>
    <w:rsid w:val="002259EA"/>
    <w:rsid w:val="00225A16"/>
    <w:rsid w:val="00225B9C"/>
    <w:rsid w:val="00225E18"/>
    <w:rsid w:val="00225E57"/>
    <w:rsid w:val="0022616E"/>
    <w:rsid w:val="00226292"/>
    <w:rsid w:val="002263D1"/>
    <w:rsid w:val="00226618"/>
    <w:rsid w:val="0022672B"/>
    <w:rsid w:val="00226B14"/>
    <w:rsid w:val="00226CD4"/>
    <w:rsid w:val="00226D88"/>
    <w:rsid w:val="00226F55"/>
    <w:rsid w:val="002270C7"/>
    <w:rsid w:val="00227146"/>
    <w:rsid w:val="00227188"/>
    <w:rsid w:val="0022745D"/>
    <w:rsid w:val="002276AF"/>
    <w:rsid w:val="00227A14"/>
    <w:rsid w:val="00227B81"/>
    <w:rsid w:val="00227BE6"/>
    <w:rsid w:val="00227E34"/>
    <w:rsid w:val="00230145"/>
    <w:rsid w:val="00230391"/>
    <w:rsid w:val="00230525"/>
    <w:rsid w:val="00230F77"/>
    <w:rsid w:val="00230FC1"/>
    <w:rsid w:val="00231011"/>
    <w:rsid w:val="0023125F"/>
    <w:rsid w:val="002312AD"/>
    <w:rsid w:val="002314D9"/>
    <w:rsid w:val="002319A8"/>
    <w:rsid w:val="00231AD4"/>
    <w:rsid w:val="00231CBD"/>
    <w:rsid w:val="00231CF8"/>
    <w:rsid w:val="00232073"/>
    <w:rsid w:val="002322C1"/>
    <w:rsid w:val="00232443"/>
    <w:rsid w:val="00232618"/>
    <w:rsid w:val="002327A7"/>
    <w:rsid w:val="00232A3E"/>
    <w:rsid w:val="00232AF1"/>
    <w:rsid w:val="00232BA8"/>
    <w:rsid w:val="00232D80"/>
    <w:rsid w:val="00232DD4"/>
    <w:rsid w:val="0023302F"/>
    <w:rsid w:val="0023317F"/>
    <w:rsid w:val="002331D9"/>
    <w:rsid w:val="002331E5"/>
    <w:rsid w:val="002332FF"/>
    <w:rsid w:val="00233302"/>
    <w:rsid w:val="00233C61"/>
    <w:rsid w:val="00233F2A"/>
    <w:rsid w:val="00234287"/>
    <w:rsid w:val="00234514"/>
    <w:rsid w:val="00234AD2"/>
    <w:rsid w:val="00234DD6"/>
    <w:rsid w:val="0023500D"/>
    <w:rsid w:val="00235594"/>
    <w:rsid w:val="002355ED"/>
    <w:rsid w:val="00235692"/>
    <w:rsid w:val="00235CCB"/>
    <w:rsid w:val="00235DA1"/>
    <w:rsid w:val="00236349"/>
    <w:rsid w:val="002366A9"/>
    <w:rsid w:val="002368C1"/>
    <w:rsid w:val="00236A76"/>
    <w:rsid w:val="00236C7C"/>
    <w:rsid w:val="00236CAE"/>
    <w:rsid w:val="00236CC7"/>
    <w:rsid w:val="00236D5B"/>
    <w:rsid w:val="00236E08"/>
    <w:rsid w:val="00237579"/>
    <w:rsid w:val="00237770"/>
    <w:rsid w:val="0023786D"/>
    <w:rsid w:val="00237947"/>
    <w:rsid w:val="00237CBB"/>
    <w:rsid w:val="00237F28"/>
    <w:rsid w:val="00237FE2"/>
    <w:rsid w:val="0024027E"/>
    <w:rsid w:val="00240424"/>
    <w:rsid w:val="002404A2"/>
    <w:rsid w:val="0024076C"/>
    <w:rsid w:val="00240795"/>
    <w:rsid w:val="002408B2"/>
    <w:rsid w:val="002408C6"/>
    <w:rsid w:val="00240915"/>
    <w:rsid w:val="00240B1A"/>
    <w:rsid w:val="00241221"/>
    <w:rsid w:val="0024162A"/>
    <w:rsid w:val="0024163F"/>
    <w:rsid w:val="00241AE7"/>
    <w:rsid w:val="00241CD2"/>
    <w:rsid w:val="00241CDC"/>
    <w:rsid w:val="0024238B"/>
    <w:rsid w:val="002425E5"/>
    <w:rsid w:val="00242BB4"/>
    <w:rsid w:val="00242C93"/>
    <w:rsid w:val="00242D4D"/>
    <w:rsid w:val="00242E0D"/>
    <w:rsid w:val="0024306B"/>
    <w:rsid w:val="002434FF"/>
    <w:rsid w:val="00243996"/>
    <w:rsid w:val="00243A61"/>
    <w:rsid w:val="00243BA5"/>
    <w:rsid w:val="00243C01"/>
    <w:rsid w:val="00243C45"/>
    <w:rsid w:val="00243F7E"/>
    <w:rsid w:val="00244051"/>
    <w:rsid w:val="002440CD"/>
    <w:rsid w:val="002441BE"/>
    <w:rsid w:val="00244314"/>
    <w:rsid w:val="00244556"/>
    <w:rsid w:val="002446C2"/>
    <w:rsid w:val="00244B84"/>
    <w:rsid w:val="00244C93"/>
    <w:rsid w:val="00244CB8"/>
    <w:rsid w:val="002455FE"/>
    <w:rsid w:val="00245A23"/>
    <w:rsid w:val="00245B1F"/>
    <w:rsid w:val="00245B82"/>
    <w:rsid w:val="00245B83"/>
    <w:rsid w:val="00245E85"/>
    <w:rsid w:val="00245EF1"/>
    <w:rsid w:val="00245F52"/>
    <w:rsid w:val="00245F5C"/>
    <w:rsid w:val="00245FC6"/>
    <w:rsid w:val="00246023"/>
    <w:rsid w:val="0024607B"/>
    <w:rsid w:val="00246493"/>
    <w:rsid w:val="00246D07"/>
    <w:rsid w:val="0024703F"/>
    <w:rsid w:val="00247062"/>
    <w:rsid w:val="00247163"/>
    <w:rsid w:val="00247627"/>
    <w:rsid w:val="0024794F"/>
    <w:rsid w:val="00247A18"/>
    <w:rsid w:val="00247FFB"/>
    <w:rsid w:val="00250265"/>
    <w:rsid w:val="00250964"/>
    <w:rsid w:val="00250A0D"/>
    <w:rsid w:val="00251178"/>
    <w:rsid w:val="002514E2"/>
    <w:rsid w:val="002516FD"/>
    <w:rsid w:val="00251C47"/>
    <w:rsid w:val="00251DC7"/>
    <w:rsid w:val="002521C1"/>
    <w:rsid w:val="002525B5"/>
    <w:rsid w:val="002525F2"/>
    <w:rsid w:val="002527AE"/>
    <w:rsid w:val="002528AC"/>
    <w:rsid w:val="00252CFB"/>
    <w:rsid w:val="00252EDE"/>
    <w:rsid w:val="00253266"/>
    <w:rsid w:val="00253496"/>
    <w:rsid w:val="002534FE"/>
    <w:rsid w:val="002539BB"/>
    <w:rsid w:val="00253A4B"/>
    <w:rsid w:val="00253AAC"/>
    <w:rsid w:val="002541A8"/>
    <w:rsid w:val="0025426D"/>
    <w:rsid w:val="002544B9"/>
    <w:rsid w:val="002548A9"/>
    <w:rsid w:val="002554CB"/>
    <w:rsid w:val="00255546"/>
    <w:rsid w:val="0025563E"/>
    <w:rsid w:val="0025589B"/>
    <w:rsid w:val="002559C7"/>
    <w:rsid w:val="00255B46"/>
    <w:rsid w:val="002561AC"/>
    <w:rsid w:val="002561E8"/>
    <w:rsid w:val="00256B76"/>
    <w:rsid w:val="00256D1C"/>
    <w:rsid w:val="00256DA7"/>
    <w:rsid w:val="00256FC7"/>
    <w:rsid w:val="002571A6"/>
    <w:rsid w:val="00257308"/>
    <w:rsid w:val="002573B4"/>
    <w:rsid w:val="002574C6"/>
    <w:rsid w:val="00257593"/>
    <w:rsid w:val="00257C56"/>
    <w:rsid w:val="0026009D"/>
    <w:rsid w:val="002600D1"/>
    <w:rsid w:val="002606CC"/>
    <w:rsid w:val="00260987"/>
    <w:rsid w:val="00260A18"/>
    <w:rsid w:val="00260C39"/>
    <w:rsid w:val="00260CB5"/>
    <w:rsid w:val="00260D09"/>
    <w:rsid w:val="00260ED4"/>
    <w:rsid w:val="0026115D"/>
    <w:rsid w:val="00261268"/>
    <w:rsid w:val="002618A1"/>
    <w:rsid w:val="00261AD0"/>
    <w:rsid w:val="00261D86"/>
    <w:rsid w:val="00261F3F"/>
    <w:rsid w:val="002621BC"/>
    <w:rsid w:val="002625B3"/>
    <w:rsid w:val="00262C99"/>
    <w:rsid w:val="002636F6"/>
    <w:rsid w:val="002637E8"/>
    <w:rsid w:val="00263886"/>
    <w:rsid w:val="002638C1"/>
    <w:rsid w:val="00263A25"/>
    <w:rsid w:val="00263CBF"/>
    <w:rsid w:val="00264058"/>
    <w:rsid w:val="002642E0"/>
    <w:rsid w:val="00264325"/>
    <w:rsid w:val="002645AB"/>
    <w:rsid w:val="00264880"/>
    <w:rsid w:val="00264B8B"/>
    <w:rsid w:val="00264BF0"/>
    <w:rsid w:val="00264FF2"/>
    <w:rsid w:val="00265107"/>
    <w:rsid w:val="00265349"/>
    <w:rsid w:val="00265455"/>
    <w:rsid w:val="00265519"/>
    <w:rsid w:val="0026580F"/>
    <w:rsid w:val="0026581B"/>
    <w:rsid w:val="00265ABA"/>
    <w:rsid w:val="00265FFE"/>
    <w:rsid w:val="00266097"/>
    <w:rsid w:val="002664CE"/>
    <w:rsid w:val="002665EE"/>
    <w:rsid w:val="00266670"/>
    <w:rsid w:val="0026669E"/>
    <w:rsid w:val="0026685A"/>
    <w:rsid w:val="00266D5D"/>
    <w:rsid w:val="00267259"/>
    <w:rsid w:val="002674C7"/>
    <w:rsid w:val="00267595"/>
    <w:rsid w:val="00267C5F"/>
    <w:rsid w:val="00270028"/>
    <w:rsid w:val="002700FB"/>
    <w:rsid w:val="0027055B"/>
    <w:rsid w:val="002705AE"/>
    <w:rsid w:val="00270716"/>
    <w:rsid w:val="00270D6E"/>
    <w:rsid w:val="00270F77"/>
    <w:rsid w:val="00271707"/>
    <w:rsid w:val="00271A68"/>
    <w:rsid w:val="00271BB5"/>
    <w:rsid w:val="00271C8E"/>
    <w:rsid w:val="002723E7"/>
    <w:rsid w:val="0027292F"/>
    <w:rsid w:val="002729CC"/>
    <w:rsid w:val="00272A13"/>
    <w:rsid w:val="00272DE6"/>
    <w:rsid w:val="00272FA9"/>
    <w:rsid w:val="00273383"/>
    <w:rsid w:val="00273757"/>
    <w:rsid w:val="00273AAA"/>
    <w:rsid w:val="00274075"/>
    <w:rsid w:val="00274867"/>
    <w:rsid w:val="00274974"/>
    <w:rsid w:val="00274A3D"/>
    <w:rsid w:val="00274AFC"/>
    <w:rsid w:val="00274B67"/>
    <w:rsid w:val="00274DFB"/>
    <w:rsid w:val="00275B35"/>
    <w:rsid w:val="0027691D"/>
    <w:rsid w:val="00276A09"/>
    <w:rsid w:val="00276B66"/>
    <w:rsid w:val="00276E27"/>
    <w:rsid w:val="00276E78"/>
    <w:rsid w:val="0027717B"/>
    <w:rsid w:val="00277400"/>
    <w:rsid w:val="002775DD"/>
    <w:rsid w:val="002777AE"/>
    <w:rsid w:val="00277C96"/>
    <w:rsid w:val="00277FE6"/>
    <w:rsid w:val="00280A4F"/>
    <w:rsid w:val="00280B30"/>
    <w:rsid w:val="00280FA7"/>
    <w:rsid w:val="00281081"/>
    <w:rsid w:val="00281100"/>
    <w:rsid w:val="002813B0"/>
    <w:rsid w:val="00281764"/>
    <w:rsid w:val="0028178B"/>
    <w:rsid w:val="00281933"/>
    <w:rsid w:val="00281BE7"/>
    <w:rsid w:val="00281E80"/>
    <w:rsid w:val="00281F70"/>
    <w:rsid w:val="002820A6"/>
    <w:rsid w:val="002820F4"/>
    <w:rsid w:val="00282144"/>
    <w:rsid w:val="0028225B"/>
    <w:rsid w:val="002823C2"/>
    <w:rsid w:val="002824B4"/>
    <w:rsid w:val="002825CE"/>
    <w:rsid w:val="002827DE"/>
    <w:rsid w:val="00282CFD"/>
    <w:rsid w:val="00282CFF"/>
    <w:rsid w:val="00283037"/>
    <w:rsid w:val="00283164"/>
    <w:rsid w:val="002831CF"/>
    <w:rsid w:val="0028349F"/>
    <w:rsid w:val="002835B2"/>
    <w:rsid w:val="00283916"/>
    <w:rsid w:val="00283BC5"/>
    <w:rsid w:val="00283CBA"/>
    <w:rsid w:val="0028415F"/>
    <w:rsid w:val="002842DC"/>
    <w:rsid w:val="00284672"/>
    <w:rsid w:val="00284832"/>
    <w:rsid w:val="00284A33"/>
    <w:rsid w:val="00284C48"/>
    <w:rsid w:val="00284D25"/>
    <w:rsid w:val="00284EF7"/>
    <w:rsid w:val="00284FCF"/>
    <w:rsid w:val="00285377"/>
    <w:rsid w:val="0028562E"/>
    <w:rsid w:val="00285BD0"/>
    <w:rsid w:val="00285D5D"/>
    <w:rsid w:val="00285DB7"/>
    <w:rsid w:val="002862F7"/>
    <w:rsid w:val="00286413"/>
    <w:rsid w:val="00286A6E"/>
    <w:rsid w:val="00286EBE"/>
    <w:rsid w:val="00286FBD"/>
    <w:rsid w:val="002871A1"/>
    <w:rsid w:val="0028746B"/>
    <w:rsid w:val="00287538"/>
    <w:rsid w:val="002879DD"/>
    <w:rsid w:val="00287D3F"/>
    <w:rsid w:val="00290110"/>
    <w:rsid w:val="0029011F"/>
    <w:rsid w:val="00290279"/>
    <w:rsid w:val="00290435"/>
    <w:rsid w:val="00290842"/>
    <w:rsid w:val="002909BA"/>
    <w:rsid w:val="00290C07"/>
    <w:rsid w:val="0029100E"/>
    <w:rsid w:val="00291146"/>
    <w:rsid w:val="0029124D"/>
    <w:rsid w:val="00291643"/>
    <w:rsid w:val="002920C4"/>
    <w:rsid w:val="002920C5"/>
    <w:rsid w:val="00292657"/>
    <w:rsid w:val="0029266B"/>
    <w:rsid w:val="00292E15"/>
    <w:rsid w:val="00292E4B"/>
    <w:rsid w:val="00293065"/>
    <w:rsid w:val="002935D3"/>
    <w:rsid w:val="002938DC"/>
    <w:rsid w:val="00293E25"/>
    <w:rsid w:val="00293F37"/>
    <w:rsid w:val="002940F1"/>
    <w:rsid w:val="00294599"/>
    <w:rsid w:val="00294A2E"/>
    <w:rsid w:val="00294CEC"/>
    <w:rsid w:val="00294DD6"/>
    <w:rsid w:val="00294DEB"/>
    <w:rsid w:val="00294F7C"/>
    <w:rsid w:val="00295182"/>
    <w:rsid w:val="0029527E"/>
    <w:rsid w:val="00295355"/>
    <w:rsid w:val="00295463"/>
    <w:rsid w:val="00295767"/>
    <w:rsid w:val="0029584E"/>
    <w:rsid w:val="00295881"/>
    <w:rsid w:val="0029597E"/>
    <w:rsid w:val="00295BE0"/>
    <w:rsid w:val="00295F7E"/>
    <w:rsid w:val="002962FC"/>
    <w:rsid w:val="002967A9"/>
    <w:rsid w:val="0029685F"/>
    <w:rsid w:val="002969A0"/>
    <w:rsid w:val="00296E42"/>
    <w:rsid w:val="00297160"/>
    <w:rsid w:val="002974DB"/>
    <w:rsid w:val="002976CE"/>
    <w:rsid w:val="0029784C"/>
    <w:rsid w:val="00297C0D"/>
    <w:rsid w:val="00297CA6"/>
    <w:rsid w:val="00297CE5"/>
    <w:rsid w:val="00297E87"/>
    <w:rsid w:val="00297ECB"/>
    <w:rsid w:val="002A01EF"/>
    <w:rsid w:val="002A0334"/>
    <w:rsid w:val="002A03C9"/>
    <w:rsid w:val="002A0786"/>
    <w:rsid w:val="002A08DA"/>
    <w:rsid w:val="002A0D50"/>
    <w:rsid w:val="002A1045"/>
    <w:rsid w:val="002A106B"/>
    <w:rsid w:val="002A107D"/>
    <w:rsid w:val="002A1233"/>
    <w:rsid w:val="002A1235"/>
    <w:rsid w:val="002A126A"/>
    <w:rsid w:val="002A1650"/>
    <w:rsid w:val="002A17E0"/>
    <w:rsid w:val="002A1D20"/>
    <w:rsid w:val="002A1D31"/>
    <w:rsid w:val="002A1D44"/>
    <w:rsid w:val="002A1ECA"/>
    <w:rsid w:val="002A2608"/>
    <w:rsid w:val="002A26A1"/>
    <w:rsid w:val="002A2A9F"/>
    <w:rsid w:val="002A2AF4"/>
    <w:rsid w:val="002A2B34"/>
    <w:rsid w:val="002A2BE9"/>
    <w:rsid w:val="002A2C65"/>
    <w:rsid w:val="002A308C"/>
    <w:rsid w:val="002A331A"/>
    <w:rsid w:val="002A36C2"/>
    <w:rsid w:val="002A3A18"/>
    <w:rsid w:val="002A3E0D"/>
    <w:rsid w:val="002A4617"/>
    <w:rsid w:val="002A46DA"/>
    <w:rsid w:val="002A484F"/>
    <w:rsid w:val="002A4862"/>
    <w:rsid w:val="002A4A67"/>
    <w:rsid w:val="002A4AD8"/>
    <w:rsid w:val="002A4ECF"/>
    <w:rsid w:val="002A511C"/>
    <w:rsid w:val="002A5547"/>
    <w:rsid w:val="002A57E4"/>
    <w:rsid w:val="002A5A64"/>
    <w:rsid w:val="002A5C98"/>
    <w:rsid w:val="002A6652"/>
    <w:rsid w:val="002A6948"/>
    <w:rsid w:val="002A6987"/>
    <w:rsid w:val="002A6C0E"/>
    <w:rsid w:val="002A70CC"/>
    <w:rsid w:val="002A7279"/>
    <w:rsid w:val="002A72B8"/>
    <w:rsid w:val="002A7415"/>
    <w:rsid w:val="002A761B"/>
    <w:rsid w:val="002A7E89"/>
    <w:rsid w:val="002B0081"/>
    <w:rsid w:val="002B014E"/>
    <w:rsid w:val="002B03F4"/>
    <w:rsid w:val="002B04F1"/>
    <w:rsid w:val="002B06BD"/>
    <w:rsid w:val="002B089B"/>
    <w:rsid w:val="002B08C6"/>
    <w:rsid w:val="002B08CE"/>
    <w:rsid w:val="002B0ABE"/>
    <w:rsid w:val="002B0B3E"/>
    <w:rsid w:val="002B0B86"/>
    <w:rsid w:val="002B0B9E"/>
    <w:rsid w:val="002B1299"/>
    <w:rsid w:val="002B130A"/>
    <w:rsid w:val="002B1390"/>
    <w:rsid w:val="002B164E"/>
    <w:rsid w:val="002B1669"/>
    <w:rsid w:val="002B16CF"/>
    <w:rsid w:val="002B1922"/>
    <w:rsid w:val="002B1C15"/>
    <w:rsid w:val="002B1C6E"/>
    <w:rsid w:val="002B1C98"/>
    <w:rsid w:val="002B1EAA"/>
    <w:rsid w:val="002B2448"/>
    <w:rsid w:val="002B26B5"/>
    <w:rsid w:val="002B2941"/>
    <w:rsid w:val="002B2972"/>
    <w:rsid w:val="002B3134"/>
    <w:rsid w:val="002B31B4"/>
    <w:rsid w:val="002B338E"/>
    <w:rsid w:val="002B34DC"/>
    <w:rsid w:val="002B39F0"/>
    <w:rsid w:val="002B3A4F"/>
    <w:rsid w:val="002B3D32"/>
    <w:rsid w:val="002B45B6"/>
    <w:rsid w:val="002B4ACC"/>
    <w:rsid w:val="002B4B3D"/>
    <w:rsid w:val="002B4BD0"/>
    <w:rsid w:val="002B4D39"/>
    <w:rsid w:val="002B4D72"/>
    <w:rsid w:val="002B4DF4"/>
    <w:rsid w:val="002B507A"/>
    <w:rsid w:val="002B522C"/>
    <w:rsid w:val="002B5321"/>
    <w:rsid w:val="002B5448"/>
    <w:rsid w:val="002B55DC"/>
    <w:rsid w:val="002B564B"/>
    <w:rsid w:val="002B57AB"/>
    <w:rsid w:val="002B5B7C"/>
    <w:rsid w:val="002B5FAB"/>
    <w:rsid w:val="002B5FF2"/>
    <w:rsid w:val="002B61B5"/>
    <w:rsid w:val="002B64B7"/>
    <w:rsid w:val="002B6527"/>
    <w:rsid w:val="002B6616"/>
    <w:rsid w:val="002B6B3E"/>
    <w:rsid w:val="002B6F04"/>
    <w:rsid w:val="002B704C"/>
    <w:rsid w:val="002B72CA"/>
    <w:rsid w:val="002B78DE"/>
    <w:rsid w:val="002B7B1A"/>
    <w:rsid w:val="002B7CFC"/>
    <w:rsid w:val="002B7E06"/>
    <w:rsid w:val="002B7EF2"/>
    <w:rsid w:val="002B7F94"/>
    <w:rsid w:val="002C021D"/>
    <w:rsid w:val="002C06CD"/>
    <w:rsid w:val="002C0DAE"/>
    <w:rsid w:val="002C10C3"/>
    <w:rsid w:val="002C114E"/>
    <w:rsid w:val="002C122E"/>
    <w:rsid w:val="002C1444"/>
    <w:rsid w:val="002C161E"/>
    <w:rsid w:val="002C1625"/>
    <w:rsid w:val="002C16FE"/>
    <w:rsid w:val="002C19CA"/>
    <w:rsid w:val="002C1C34"/>
    <w:rsid w:val="002C1DC1"/>
    <w:rsid w:val="002C1EFD"/>
    <w:rsid w:val="002C2187"/>
    <w:rsid w:val="002C22F8"/>
    <w:rsid w:val="002C2559"/>
    <w:rsid w:val="002C26A0"/>
    <w:rsid w:val="002C2AA6"/>
    <w:rsid w:val="002C2B37"/>
    <w:rsid w:val="002C2FBD"/>
    <w:rsid w:val="002C3090"/>
    <w:rsid w:val="002C3474"/>
    <w:rsid w:val="002C3562"/>
    <w:rsid w:val="002C3A16"/>
    <w:rsid w:val="002C3C64"/>
    <w:rsid w:val="002C41C4"/>
    <w:rsid w:val="002C43BF"/>
    <w:rsid w:val="002C4497"/>
    <w:rsid w:val="002C44CB"/>
    <w:rsid w:val="002C4562"/>
    <w:rsid w:val="002C45C6"/>
    <w:rsid w:val="002C46D0"/>
    <w:rsid w:val="002C4809"/>
    <w:rsid w:val="002C4DF3"/>
    <w:rsid w:val="002C4EB3"/>
    <w:rsid w:val="002C502C"/>
    <w:rsid w:val="002C535C"/>
    <w:rsid w:val="002C5584"/>
    <w:rsid w:val="002C574B"/>
    <w:rsid w:val="002C5853"/>
    <w:rsid w:val="002C5884"/>
    <w:rsid w:val="002C59F3"/>
    <w:rsid w:val="002C5C3B"/>
    <w:rsid w:val="002C62BF"/>
    <w:rsid w:val="002C6BE0"/>
    <w:rsid w:val="002C6D05"/>
    <w:rsid w:val="002C6F14"/>
    <w:rsid w:val="002C707E"/>
    <w:rsid w:val="002C73D4"/>
    <w:rsid w:val="002C75BF"/>
    <w:rsid w:val="002C7619"/>
    <w:rsid w:val="002C7789"/>
    <w:rsid w:val="002C78D1"/>
    <w:rsid w:val="002C7CD3"/>
    <w:rsid w:val="002D003E"/>
    <w:rsid w:val="002D0128"/>
    <w:rsid w:val="002D0615"/>
    <w:rsid w:val="002D0742"/>
    <w:rsid w:val="002D08FC"/>
    <w:rsid w:val="002D09AC"/>
    <w:rsid w:val="002D0B94"/>
    <w:rsid w:val="002D0F38"/>
    <w:rsid w:val="002D10DC"/>
    <w:rsid w:val="002D10E7"/>
    <w:rsid w:val="002D125C"/>
    <w:rsid w:val="002D1433"/>
    <w:rsid w:val="002D15B5"/>
    <w:rsid w:val="002D1C28"/>
    <w:rsid w:val="002D1CD3"/>
    <w:rsid w:val="002D1D4F"/>
    <w:rsid w:val="002D1ED6"/>
    <w:rsid w:val="002D1FC9"/>
    <w:rsid w:val="002D20DB"/>
    <w:rsid w:val="002D20E8"/>
    <w:rsid w:val="002D2313"/>
    <w:rsid w:val="002D250C"/>
    <w:rsid w:val="002D2717"/>
    <w:rsid w:val="002D29AA"/>
    <w:rsid w:val="002D2AE1"/>
    <w:rsid w:val="002D2D94"/>
    <w:rsid w:val="002D3151"/>
    <w:rsid w:val="002D36B7"/>
    <w:rsid w:val="002D3743"/>
    <w:rsid w:val="002D3894"/>
    <w:rsid w:val="002D396E"/>
    <w:rsid w:val="002D3AC0"/>
    <w:rsid w:val="002D3DF6"/>
    <w:rsid w:val="002D3E90"/>
    <w:rsid w:val="002D3F7C"/>
    <w:rsid w:val="002D3F7E"/>
    <w:rsid w:val="002D4122"/>
    <w:rsid w:val="002D41F9"/>
    <w:rsid w:val="002D42B9"/>
    <w:rsid w:val="002D43AE"/>
    <w:rsid w:val="002D4570"/>
    <w:rsid w:val="002D4592"/>
    <w:rsid w:val="002D464F"/>
    <w:rsid w:val="002D47A6"/>
    <w:rsid w:val="002D4BE5"/>
    <w:rsid w:val="002D4EA3"/>
    <w:rsid w:val="002D530D"/>
    <w:rsid w:val="002D55CD"/>
    <w:rsid w:val="002D57BE"/>
    <w:rsid w:val="002D58A2"/>
    <w:rsid w:val="002D5B36"/>
    <w:rsid w:val="002D5CCB"/>
    <w:rsid w:val="002D5D29"/>
    <w:rsid w:val="002D5E74"/>
    <w:rsid w:val="002D608E"/>
    <w:rsid w:val="002D6CD1"/>
    <w:rsid w:val="002D6D77"/>
    <w:rsid w:val="002D6EEC"/>
    <w:rsid w:val="002D744F"/>
    <w:rsid w:val="002D7468"/>
    <w:rsid w:val="002D74EA"/>
    <w:rsid w:val="002D7559"/>
    <w:rsid w:val="002D77D1"/>
    <w:rsid w:val="002D7A23"/>
    <w:rsid w:val="002D7B55"/>
    <w:rsid w:val="002D7D3F"/>
    <w:rsid w:val="002D7F8B"/>
    <w:rsid w:val="002E03CA"/>
    <w:rsid w:val="002E040F"/>
    <w:rsid w:val="002E0580"/>
    <w:rsid w:val="002E05B5"/>
    <w:rsid w:val="002E070C"/>
    <w:rsid w:val="002E09DB"/>
    <w:rsid w:val="002E0BFD"/>
    <w:rsid w:val="002E1033"/>
    <w:rsid w:val="002E15D4"/>
    <w:rsid w:val="002E1894"/>
    <w:rsid w:val="002E1ADF"/>
    <w:rsid w:val="002E1B54"/>
    <w:rsid w:val="002E23A5"/>
    <w:rsid w:val="002E23C9"/>
    <w:rsid w:val="002E2828"/>
    <w:rsid w:val="002E2D01"/>
    <w:rsid w:val="002E3012"/>
    <w:rsid w:val="002E3236"/>
    <w:rsid w:val="002E3472"/>
    <w:rsid w:val="002E38D2"/>
    <w:rsid w:val="002E3938"/>
    <w:rsid w:val="002E3F24"/>
    <w:rsid w:val="002E3FCC"/>
    <w:rsid w:val="002E4057"/>
    <w:rsid w:val="002E4340"/>
    <w:rsid w:val="002E4541"/>
    <w:rsid w:val="002E45C4"/>
    <w:rsid w:val="002E45C5"/>
    <w:rsid w:val="002E4E2E"/>
    <w:rsid w:val="002E4EA5"/>
    <w:rsid w:val="002E4F05"/>
    <w:rsid w:val="002E51D1"/>
    <w:rsid w:val="002E5785"/>
    <w:rsid w:val="002E5AB5"/>
    <w:rsid w:val="002E5FCB"/>
    <w:rsid w:val="002E6089"/>
    <w:rsid w:val="002E6AFF"/>
    <w:rsid w:val="002E6B9D"/>
    <w:rsid w:val="002E71CD"/>
    <w:rsid w:val="002E7244"/>
    <w:rsid w:val="002E7605"/>
    <w:rsid w:val="002E7793"/>
    <w:rsid w:val="002E790F"/>
    <w:rsid w:val="002E7A1F"/>
    <w:rsid w:val="002E7B83"/>
    <w:rsid w:val="002E7C46"/>
    <w:rsid w:val="002E7EC4"/>
    <w:rsid w:val="002E7ED0"/>
    <w:rsid w:val="002E7F58"/>
    <w:rsid w:val="002E7F78"/>
    <w:rsid w:val="002F01E3"/>
    <w:rsid w:val="002F0361"/>
    <w:rsid w:val="002F03DF"/>
    <w:rsid w:val="002F0541"/>
    <w:rsid w:val="002F0550"/>
    <w:rsid w:val="002F05D2"/>
    <w:rsid w:val="002F12A0"/>
    <w:rsid w:val="002F1600"/>
    <w:rsid w:val="002F1B60"/>
    <w:rsid w:val="002F246B"/>
    <w:rsid w:val="002F2482"/>
    <w:rsid w:val="002F2563"/>
    <w:rsid w:val="002F266E"/>
    <w:rsid w:val="002F2769"/>
    <w:rsid w:val="002F2B4A"/>
    <w:rsid w:val="002F2B5D"/>
    <w:rsid w:val="002F2CB5"/>
    <w:rsid w:val="002F3235"/>
    <w:rsid w:val="002F33CD"/>
    <w:rsid w:val="002F35E3"/>
    <w:rsid w:val="002F3B47"/>
    <w:rsid w:val="002F3D41"/>
    <w:rsid w:val="002F3DAA"/>
    <w:rsid w:val="002F3DD2"/>
    <w:rsid w:val="002F3F29"/>
    <w:rsid w:val="002F4739"/>
    <w:rsid w:val="002F4A68"/>
    <w:rsid w:val="002F4DAB"/>
    <w:rsid w:val="002F5025"/>
    <w:rsid w:val="002F50B1"/>
    <w:rsid w:val="002F50EF"/>
    <w:rsid w:val="002F51E8"/>
    <w:rsid w:val="002F533D"/>
    <w:rsid w:val="002F5985"/>
    <w:rsid w:val="002F61F0"/>
    <w:rsid w:val="002F6265"/>
    <w:rsid w:val="002F62C6"/>
    <w:rsid w:val="002F6359"/>
    <w:rsid w:val="002F64DB"/>
    <w:rsid w:val="002F652F"/>
    <w:rsid w:val="002F6A20"/>
    <w:rsid w:val="002F6B02"/>
    <w:rsid w:val="002F70A0"/>
    <w:rsid w:val="002F713A"/>
    <w:rsid w:val="002F72F0"/>
    <w:rsid w:val="002F7315"/>
    <w:rsid w:val="002F740C"/>
    <w:rsid w:val="002F7880"/>
    <w:rsid w:val="002F7B66"/>
    <w:rsid w:val="002F7D94"/>
    <w:rsid w:val="0030019F"/>
    <w:rsid w:val="0030027B"/>
    <w:rsid w:val="0030084F"/>
    <w:rsid w:val="003008E8"/>
    <w:rsid w:val="00300918"/>
    <w:rsid w:val="00300B52"/>
    <w:rsid w:val="00301075"/>
    <w:rsid w:val="00301196"/>
    <w:rsid w:val="003011BA"/>
    <w:rsid w:val="003012AC"/>
    <w:rsid w:val="00301471"/>
    <w:rsid w:val="00301C63"/>
    <w:rsid w:val="0030207B"/>
    <w:rsid w:val="003023FE"/>
    <w:rsid w:val="0030259B"/>
    <w:rsid w:val="00302850"/>
    <w:rsid w:val="00302BC2"/>
    <w:rsid w:val="00302C4A"/>
    <w:rsid w:val="00302CFD"/>
    <w:rsid w:val="00302F9C"/>
    <w:rsid w:val="003035BC"/>
    <w:rsid w:val="00303657"/>
    <w:rsid w:val="0030368F"/>
    <w:rsid w:val="003039D1"/>
    <w:rsid w:val="003041DC"/>
    <w:rsid w:val="00304508"/>
    <w:rsid w:val="003047D1"/>
    <w:rsid w:val="00304802"/>
    <w:rsid w:val="003049F2"/>
    <w:rsid w:val="00304A40"/>
    <w:rsid w:val="00304AF0"/>
    <w:rsid w:val="0030513C"/>
    <w:rsid w:val="0030534C"/>
    <w:rsid w:val="003055EF"/>
    <w:rsid w:val="00305AAB"/>
    <w:rsid w:val="00305B7D"/>
    <w:rsid w:val="00306671"/>
    <w:rsid w:val="00306681"/>
    <w:rsid w:val="0030684A"/>
    <w:rsid w:val="0030691B"/>
    <w:rsid w:val="00306D67"/>
    <w:rsid w:val="00306EFB"/>
    <w:rsid w:val="00307026"/>
    <w:rsid w:val="00307108"/>
    <w:rsid w:val="003074B9"/>
    <w:rsid w:val="00307583"/>
    <w:rsid w:val="0030789E"/>
    <w:rsid w:val="00307B95"/>
    <w:rsid w:val="0031014F"/>
    <w:rsid w:val="003101A3"/>
    <w:rsid w:val="0031024F"/>
    <w:rsid w:val="00310876"/>
    <w:rsid w:val="00310964"/>
    <w:rsid w:val="00310D44"/>
    <w:rsid w:val="00310D6F"/>
    <w:rsid w:val="00310F01"/>
    <w:rsid w:val="00310FB1"/>
    <w:rsid w:val="00310FC0"/>
    <w:rsid w:val="003110C8"/>
    <w:rsid w:val="00311723"/>
    <w:rsid w:val="00311725"/>
    <w:rsid w:val="00311869"/>
    <w:rsid w:val="00311950"/>
    <w:rsid w:val="00311CFE"/>
    <w:rsid w:val="00311D0A"/>
    <w:rsid w:val="00311E75"/>
    <w:rsid w:val="00312076"/>
    <w:rsid w:val="00312356"/>
    <w:rsid w:val="00312445"/>
    <w:rsid w:val="003124F1"/>
    <w:rsid w:val="003125D6"/>
    <w:rsid w:val="00312750"/>
    <w:rsid w:val="00312D6C"/>
    <w:rsid w:val="0031313D"/>
    <w:rsid w:val="003133ED"/>
    <w:rsid w:val="003133F6"/>
    <w:rsid w:val="00313430"/>
    <w:rsid w:val="00313564"/>
    <w:rsid w:val="003138AC"/>
    <w:rsid w:val="00313950"/>
    <w:rsid w:val="00313B4E"/>
    <w:rsid w:val="00313B7D"/>
    <w:rsid w:val="00313B7E"/>
    <w:rsid w:val="00313F86"/>
    <w:rsid w:val="00313F9B"/>
    <w:rsid w:val="00314781"/>
    <w:rsid w:val="00314AE1"/>
    <w:rsid w:val="00314BB9"/>
    <w:rsid w:val="00314EA0"/>
    <w:rsid w:val="00314F0C"/>
    <w:rsid w:val="003150E2"/>
    <w:rsid w:val="003151CA"/>
    <w:rsid w:val="0031545E"/>
    <w:rsid w:val="00315866"/>
    <w:rsid w:val="00315893"/>
    <w:rsid w:val="00315D68"/>
    <w:rsid w:val="00315F13"/>
    <w:rsid w:val="0031604C"/>
    <w:rsid w:val="00316209"/>
    <w:rsid w:val="00316296"/>
    <w:rsid w:val="00316334"/>
    <w:rsid w:val="00316349"/>
    <w:rsid w:val="0031640A"/>
    <w:rsid w:val="00316468"/>
    <w:rsid w:val="00316612"/>
    <w:rsid w:val="00316705"/>
    <w:rsid w:val="00316DCE"/>
    <w:rsid w:val="00316ED0"/>
    <w:rsid w:val="00317265"/>
    <w:rsid w:val="003173C1"/>
    <w:rsid w:val="003175E9"/>
    <w:rsid w:val="003175F8"/>
    <w:rsid w:val="00317682"/>
    <w:rsid w:val="00317917"/>
    <w:rsid w:val="00317957"/>
    <w:rsid w:val="003200F3"/>
    <w:rsid w:val="003204CE"/>
    <w:rsid w:val="0032052F"/>
    <w:rsid w:val="003209D4"/>
    <w:rsid w:val="00320A19"/>
    <w:rsid w:val="00320D6D"/>
    <w:rsid w:val="00320EF7"/>
    <w:rsid w:val="0032115F"/>
    <w:rsid w:val="00321220"/>
    <w:rsid w:val="00321756"/>
    <w:rsid w:val="00321B51"/>
    <w:rsid w:val="00321CD5"/>
    <w:rsid w:val="00321E94"/>
    <w:rsid w:val="003220C7"/>
    <w:rsid w:val="00322624"/>
    <w:rsid w:val="0032271A"/>
    <w:rsid w:val="0032285C"/>
    <w:rsid w:val="0032285E"/>
    <w:rsid w:val="00322D18"/>
    <w:rsid w:val="00322D9B"/>
    <w:rsid w:val="00322EC3"/>
    <w:rsid w:val="0032300A"/>
    <w:rsid w:val="00323066"/>
    <w:rsid w:val="00323318"/>
    <w:rsid w:val="003236DB"/>
    <w:rsid w:val="00323765"/>
    <w:rsid w:val="0032385D"/>
    <w:rsid w:val="00323905"/>
    <w:rsid w:val="00323C4F"/>
    <w:rsid w:val="00323C8E"/>
    <w:rsid w:val="00323D0A"/>
    <w:rsid w:val="00323FA7"/>
    <w:rsid w:val="0032400A"/>
    <w:rsid w:val="00324012"/>
    <w:rsid w:val="003240C0"/>
    <w:rsid w:val="0032434F"/>
    <w:rsid w:val="003243CA"/>
    <w:rsid w:val="00324815"/>
    <w:rsid w:val="00324A15"/>
    <w:rsid w:val="00324F7D"/>
    <w:rsid w:val="0032535E"/>
    <w:rsid w:val="003254BB"/>
    <w:rsid w:val="0032555C"/>
    <w:rsid w:val="003256F0"/>
    <w:rsid w:val="003257B0"/>
    <w:rsid w:val="00325958"/>
    <w:rsid w:val="00325C95"/>
    <w:rsid w:val="003260DE"/>
    <w:rsid w:val="003261B5"/>
    <w:rsid w:val="00326682"/>
    <w:rsid w:val="00326686"/>
    <w:rsid w:val="003267D7"/>
    <w:rsid w:val="00326888"/>
    <w:rsid w:val="00326BB3"/>
    <w:rsid w:val="0032742B"/>
    <w:rsid w:val="00327845"/>
    <w:rsid w:val="00327A32"/>
    <w:rsid w:val="00327A3A"/>
    <w:rsid w:val="00327DC8"/>
    <w:rsid w:val="00330466"/>
    <w:rsid w:val="0033048F"/>
    <w:rsid w:val="0033070E"/>
    <w:rsid w:val="003307CA"/>
    <w:rsid w:val="00330930"/>
    <w:rsid w:val="003309D5"/>
    <w:rsid w:val="00330A3B"/>
    <w:rsid w:val="00330E28"/>
    <w:rsid w:val="00330F14"/>
    <w:rsid w:val="00331076"/>
    <w:rsid w:val="00331295"/>
    <w:rsid w:val="003313D2"/>
    <w:rsid w:val="003313D8"/>
    <w:rsid w:val="00331477"/>
    <w:rsid w:val="0033147C"/>
    <w:rsid w:val="00331633"/>
    <w:rsid w:val="0033174A"/>
    <w:rsid w:val="00331A86"/>
    <w:rsid w:val="00331F35"/>
    <w:rsid w:val="00331F4A"/>
    <w:rsid w:val="00331F4B"/>
    <w:rsid w:val="003327DB"/>
    <w:rsid w:val="00332942"/>
    <w:rsid w:val="003329B2"/>
    <w:rsid w:val="00332A15"/>
    <w:rsid w:val="003330BF"/>
    <w:rsid w:val="00333138"/>
    <w:rsid w:val="00333149"/>
    <w:rsid w:val="00333544"/>
    <w:rsid w:val="003336C3"/>
    <w:rsid w:val="003336F2"/>
    <w:rsid w:val="00333842"/>
    <w:rsid w:val="00333CEC"/>
    <w:rsid w:val="00333E5B"/>
    <w:rsid w:val="00333F56"/>
    <w:rsid w:val="00333FA0"/>
    <w:rsid w:val="00334222"/>
    <w:rsid w:val="00334613"/>
    <w:rsid w:val="003348AF"/>
    <w:rsid w:val="00334B26"/>
    <w:rsid w:val="00334C60"/>
    <w:rsid w:val="00334E9F"/>
    <w:rsid w:val="00334EE5"/>
    <w:rsid w:val="00335165"/>
    <w:rsid w:val="00335210"/>
    <w:rsid w:val="00335352"/>
    <w:rsid w:val="003353CC"/>
    <w:rsid w:val="00335683"/>
    <w:rsid w:val="003357AF"/>
    <w:rsid w:val="003357D9"/>
    <w:rsid w:val="00335A29"/>
    <w:rsid w:val="00335CBD"/>
    <w:rsid w:val="00335EBB"/>
    <w:rsid w:val="00335F06"/>
    <w:rsid w:val="003361AF"/>
    <w:rsid w:val="00336390"/>
    <w:rsid w:val="00336578"/>
    <w:rsid w:val="003368BE"/>
    <w:rsid w:val="00336B54"/>
    <w:rsid w:val="00336CE4"/>
    <w:rsid w:val="00336DEC"/>
    <w:rsid w:val="00336E11"/>
    <w:rsid w:val="00336F26"/>
    <w:rsid w:val="00336F89"/>
    <w:rsid w:val="0033716C"/>
    <w:rsid w:val="00337243"/>
    <w:rsid w:val="003373CE"/>
    <w:rsid w:val="0033751B"/>
    <w:rsid w:val="00337755"/>
    <w:rsid w:val="00337D75"/>
    <w:rsid w:val="00337FA5"/>
    <w:rsid w:val="003402B7"/>
    <w:rsid w:val="003404B9"/>
    <w:rsid w:val="00340616"/>
    <w:rsid w:val="0034096F"/>
    <w:rsid w:val="003409E3"/>
    <w:rsid w:val="00340A4A"/>
    <w:rsid w:val="00340AE1"/>
    <w:rsid w:val="00340B92"/>
    <w:rsid w:val="00340DAA"/>
    <w:rsid w:val="00341283"/>
    <w:rsid w:val="0034165B"/>
    <w:rsid w:val="00341DFC"/>
    <w:rsid w:val="003422A0"/>
    <w:rsid w:val="003424DA"/>
    <w:rsid w:val="003424EC"/>
    <w:rsid w:val="00342710"/>
    <w:rsid w:val="00342B60"/>
    <w:rsid w:val="00342C4C"/>
    <w:rsid w:val="00342CDE"/>
    <w:rsid w:val="0034309B"/>
    <w:rsid w:val="003433D4"/>
    <w:rsid w:val="0034356F"/>
    <w:rsid w:val="00343AAA"/>
    <w:rsid w:val="00343AD9"/>
    <w:rsid w:val="00343B30"/>
    <w:rsid w:val="00343B36"/>
    <w:rsid w:val="00343F3B"/>
    <w:rsid w:val="003440CA"/>
    <w:rsid w:val="003442DF"/>
    <w:rsid w:val="003443F3"/>
    <w:rsid w:val="00344714"/>
    <w:rsid w:val="00344A9C"/>
    <w:rsid w:val="00344AB6"/>
    <w:rsid w:val="00344C30"/>
    <w:rsid w:val="00345373"/>
    <w:rsid w:val="00345410"/>
    <w:rsid w:val="003455E2"/>
    <w:rsid w:val="003458B1"/>
    <w:rsid w:val="00345A59"/>
    <w:rsid w:val="00345C57"/>
    <w:rsid w:val="00345D24"/>
    <w:rsid w:val="00345EA2"/>
    <w:rsid w:val="003463BC"/>
    <w:rsid w:val="003468F0"/>
    <w:rsid w:val="00346DD5"/>
    <w:rsid w:val="00346E2D"/>
    <w:rsid w:val="0034743B"/>
    <w:rsid w:val="003474C0"/>
    <w:rsid w:val="00347728"/>
    <w:rsid w:val="003479D1"/>
    <w:rsid w:val="00347E6E"/>
    <w:rsid w:val="00350059"/>
    <w:rsid w:val="0035010B"/>
    <w:rsid w:val="00350350"/>
    <w:rsid w:val="00350FA2"/>
    <w:rsid w:val="003510A5"/>
    <w:rsid w:val="003511CE"/>
    <w:rsid w:val="00351236"/>
    <w:rsid w:val="00351454"/>
    <w:rsid w:val="003516D2"/>
    <w:rsid w:val="0035198F"/>
    <w:rsid w:val="00351D18"/>
    <w:rsid w:val="00351E22"/>
    <w:rsid w:val="003522BE"/>
    <w:rsid w:val="003525A7"/>
    <w:rsid w:val="003526F6"/>
    <w:rsid w:val="00352770"/>
    <w:rsid w:val="0035278B"/>
    <w:rsid w:val="0035335A"/>
    <w:rsid w:val="003533DE"/>
    <w:rsid w:val="00353C5E"/>
    <w:rsid w:val="00353D04"/>
    <w:rsid w:val="00353D09"/>
    <w:rsid w:val="00353DF0"/>
    <w:rsid w:val="003540E6"/>
    <w:rsid w:val="003541D0"/>
    <w:rsid w:val="003542C4"/>
    <w:rsid w:val="00354388"/>
    <w:rsid w:val="00354595"/>
    <w:rsid w:val="00354AA5"/>
    <w:rsid w:val="00354BF0"/>
    <w:rsid w:val="00354CD3"/>
    <w:rsid w:val="00354E0E"/>
    <w:rsid w:val="00354E29"/>
    <w:rsid w:val="00354E7B"/>
    <w:rsid w:val="00354F3F"/>
    <w:rsid w:val="00355141"/>
    <w:rsid w:val="003551FC"/>
    <w:rsid w:val="00355510"/>
    <w:rsid w:val="00355516"/>
    <w:rsid w:val="003557E7"/>
    <w:rsid w:val="00355873"/>
    <w:rsid w:val="00355E09"/>
    <w:rsid w:val="00356467"/>
    <w:rsid w:val="0035671A"/>
    <w:rsid w:val="00356A11"/>
    <w:rsid w:val="00356BC6"/>
    <w:rsid w:val="00356BEC"/>
    <w:rsid w:val="00356CAC"/>
    <w:rsid w:val="00356CE3"/>
    <w:rsid w:val="0035724D"/>
    <w:rsid w:val="00357410"/>
    <w:rsid w:val="00357DF6"/>
    <w:rsid w:val="00357E17"/>
    <w:rsid w:val="00357E5B"/>
    <w:rsid w:val="003600A8"/>
    <w:rsid w:val="00360660"/>
    <w:rsid w:val="003607BF"/>
    <w:rsid w:val="00360962"/>
    <w:rsid w:val="00360A25"/>
    <w:rsid w:val="00360E2A"/>
    <w:rsid w:val="00360FA3"/>
    <w:rsid w:val="00361033"/>
    <w:rsid w:val="003610B3"/>
    <w:rsid w:val="003617CF"/>
    <w:rsid w:val="003617F4"/>
    <w:rsid w:val="00361A5B"/>
    <w:rsid w:val="00361BCE"/>
    <w:rsid w:val="00361EC1"/>
    <w:rsid w:val="00361ED2"/>
    <w:rsid w:val="00361FC9"/>
    <w:rsid w:val="00362009"/>
    <w:rsid w:val="00362033"/>
    <w:rsid w:val="003620CE"/>
    <w:rsid w:val="00362712"/>
    <w:rsid w:val="00362829"/>
    <w:rsid w:val="00362AEA"/>
    <w:rsid w:val="00362B90"/>
    <w:rsid w:val="00362C38"/>
    <w:rsid w:val="00362E9F"/>
    <w:rsid w:val="00362EE7"/>
    <w:rsid w:val="003630BC"/>
    <w:rsid w:val="00363170"/>
    <w:rsid w:val="00363332"/>
    <w:rsid w:val="0036360B"/>
    <w:rsid w:val="003638E1"/>
    <w:rsid w:val="00363964"/>
    <w:rsid w:val="00363C2D"/>
    <w:rsid w:val="00363E5A"/>
    <w:rsid w:val="00363FC9"/>
    <w:rsid w:val="00364045"/>
    <w:rsid w:val="0036425E"/>
    <w:rsid w:val="00364338"/>
    <w:rsid w:val="0036447C"/>
    <w:rsid w:val="003644F5"/>
    <w:rsid w:val="003645E3"/>
    <w:rsid w:val="003647B1"/>
    <w:rsid w:val="00364935"/>
    <w:rsid w:val="00364972"/>
    <w:rsid w:val="00364A0E"/>
    <w:rsid w:val="00364B06"/>
    <w:rsid w:val="00365257"/>
    <w:rsid w:val="0036572D"/>
    <w:rsid w:val="00365864"/>
    <w:rsid w:val="00365948"/>
    <w:rsid w:val="00365C8E"/>
    <w:rsid w:val="00365DD6"/>
    <w:rsid w:val="0036659A"/>
    <w:rsid w:val="00367173"/>
    <w:rsid w:val="003674CC"/>
    <w:rsid w:val="003675E1"/>
    <w:rsid w:val="003679F2"/>
    <w:rsid w:val="00367C28"/>
    <w:rsid w:val="00370558"/>
    <w:rsid w:val="00370A02"/>
    <w:rsid w:val="00370C68"/>
    <w:rsid w:val="00370F15"/>
    <w:rsid w:val="00371057"/>
    <w:rsid w:val="0037133E"/>
    <w:rsid w:val="003718DD"/>
    <w:rsid w:val="00371AF8"/>
    <w:rsid w:val="003721F2"/>
    <w:rsid w:val="0037227B"/>
    <w:rsid w:val="003726B8"/>
    <w:rsid w:val="00372B75"/>
    <w:rsid w:val="00372EEF"/>
    <w:rsid w:val="00372F8F"/>
    <w:rsid w:val="00373152"/>
    <w:rsid w:val="003732E8"/>
    <w:rsid w:val="0037335E"/>
    <w:rsid w:val="00373469"/>
    <w:rsid w:val="003734AC"/>
    <w:rsid w:val="00373538"/>
    <w:rsid w:val="003738E3"/>
    <w:rsid w:val="003738F3"/>
    <w:rsid w:val="003739C2"/>
    <w:rsid w:val="00373BE4"/>
    <w:rsid w:val="00373DAC"/>
    <w:rsid w:val="003741F0"/>
    <w:rsid w:val="00374398"/>
    <w:rsid w:val="00374504"/>
    <w:rsid w:val="0037460D"/>
    <w:rsid w:val="003748FD"/>
    <w:rsid w:val="0037493C"/>
    <w:rsid w:val="00374AB0"/>
    <w:rsid w:val="00374D03"/>
    <w:rsid w:val="00374EBC"/>
    <w:rsid w:val="00374FD6"/>
    <w:rsid w:val="003756E5"/>
    <w:rsid w:val="0037577E"/>
    <w:rsid w:val="003757D3"/>
    <w:rsid w:val="0037594B"/>
    <w:rsid w:val="003759AC"/>
    <w:rsid w:val="00375D2F"/>
    <w:rsid w:val="00375D4F"/>
    <w:rsid w:val="00375E27"/>
    <w:rsid w:val="00375EFD"/>
    <w:rsid w:val="00375F7C"/>
    <w:rsid w:val="00375F85"/>
    <w:rsid w:val="003761E4"/>
    <w:rsid w:val="00376377"/>
    <w:rsid w:val="0037671F"/>
    <w:rsid w:val="00376AC3"/>
    <w:rsid w:val="00376E66"/>
    <w:rsid w:val="00377B12"/>
    <w:rsid w:val="00377BC2"/>
    <w:rsid w:val="00377EC7"/>
    <w:rsid w:val="00377FF9"/>
    <w:rsid w:val="003800FA"/>
    <w:rsid w:val="00380288"/>
    <w:rsid w:val="00380384"/>
    <w:rsid w:val="00380637"/>
    <w:rsid w:val="003806DE"/>
    <w:rsid w:val="0038085A"/>
    <w:rsid w:val="00380949"/>
    <w:rsid w:val="00380963"/>
    <w:rsid w:val="003809E0"/>
    <w:rsid w:val="00380A71"/>
    <w:rsid w:val="00380C6D"/>
    <w:rsid w:val="00380CFE"/>
    <w:rsid w:val="00380D51"/>
    <w:rsid w:val="00380F6B"/>
    <w:rsid w:val="00381683"/>
    <w:rsid w:val="0038168E"/>
    <w:rsid w:val="0038170B"/>
    <w:rsid w:val="00381720"/>
    <w:rsid w:val="00381847"/>
    <w:rsid w:val="0038184E"/>
    <w:rsid w:val="00381A22"/>
    <w:rsid w:val="00381AAE"/>
    <w:rsid w:val="00381B9E"/>
    <w:rsid w:val="00381BA7"/>
    <w:rsid w:val="00381C43"/>
    <w:rsid w:val="00381CA7"/>
    <w:rsid w:val="00381F23"/>
    <w:rsid w:val="003822F0"/>
    <w:rsid w:val="0038259F"/>
    <w:rsid w:val="003827FD"/>
    <w:rsid w:val="00382962"/>
    <w:rsid w:val="00382A22"/>
    <w:rsid w:val="00382AB6"/>
    <w:rsid w:val="00382AE9"/>
    <w:rsid w:val="00382E0E"/>
    <w:rsid w:val="00382F22"/>
    <w:rsid w:val="00382F83"/>
    <w:rsid w:val="00382FD2"/>
    <w:rsid w:val="00382FEF"/>
    <w:rsid w:val="0038303C"/>
    <w:rsid w:val="003830D1"/>
    <w:rsid w:val="003838D0"/>
    <w:rsid w:val="00383902"/>
    <w:rsid w:val="00383D75"/>
    <w:rsid w:val="00383EEF"/>
    <w:rsid w:val="00384015"/>
    <w:rsid w:val="0038410B"/>
    <w:rsid w:val="0038442C"/>
    <w:rsid w:val="00384E38"/>
    <w:rsid w:val="00384F45"/>
    <w:rsid w:val="00384FB7"/>
    <w:rsid w:val="00385112"/>
    <w:rsid w:val="00385380"/>
    <w:rsid w:val="0038561E"/>
    <w:rsid w:val="003856DC"/>
    <w:rsid w:val="00385B1D"/>
    <w:rsid w:val="00385C7B"/>
    <w:rsid w:val="00385F25"/>
    <w:rsid w:val="003861DC"/>
    <w:rsid w:val="00386353"/>
    <w:rsid w:val="00386717"/>
    <w:rsid w:val="003868E7"/>
    <w:rsid w:val="00386973"/>
    <w:rsid w:val="00386AFF"/>
    <w:rsid w:val="00386CC9"/>
    <w:rsid w:val="00386DD5"/>
    <w:rsid w:val="00386E3C"/>
    <w:rsid w:val="00386F05"/>
    <w:rsid w:val="00387100"/>
    <w:rsid w:val="00387219"/>
    <w:rsid w:val="00387831"/>
    <w:rsid w:val="00387B6B"/>
    <w:rsid w:val="00387BDF"/>
    <w:rsid w:val="00387D69"/>
    <w:rsid w:val="0039004D"/>
    <w:rsid w:val="0039008E"/>
    <w:rsid w:val="0039040C"/>
    <w:rsid w:val="00390535"/>
    <w:rsid w:val="00390B08"/>
    <w:rsid w:val="00390B49"/>
    <w:rsid w:val="00390C75"/>
    <w:rsid w:val="003914A0"/>
    <w:rsid w:val="00391840"/>
    <w:rsid w:val="003918C2"/>
    <w:rsid w:val="00391CE2"/>
    <w:rsid w:val="0039253E"/>
    <w:rsid w:val="00392591"/>
    <w:rsid w:val="003927B9"/>
    <w:rsid w:val="00392F0F"/>
    <w:rsid w:val="003932A0"/>
    <w:rsid w:val="00393464"/>
    <w:rsid w:val="00393474"/>
    <w:rsid w:val="0039362D"/>
    <w:rsid w:val="00393744"/>
    <w:rsid w:val="0039383B"/>
    <w:rsid w:val="00393B86"/>
    <w:rsid w:val="00393BAE"/>
    <w:rsid w:val="00393C46"/>
    <w:rsid w:val="00394140"/>
    <w:rsid w:val="00394B59"/>
    <w:rsid w:val="00394B96"/>
    <w:rsid w:val="00394D03"/>
    <w:rsid w:val="00395191"/>
    <w:rsid w:val="00395268"/>
    <w:rsid w:val="00395808"/>
    <w:rsid w:val="003959EF"/>
    <w:rsid w:val="00395BDE"/>
    <w:rsid w:val="00395ED8"/>
    <w:rsid w:val="00396272"/>
    <w:rsid w:val="0039653B"/>
    <w:rsid w:val="00396DBD"/>
    <w:rsid w:val="00397018"/>
    <w:rsid w:val="00397718"/>
    <w:rsid w:val="00397892"/>
    <w:rsid w:val="003978B3"/>
    <w:rsid w:val="003979E4"/>
    <w:rsid w:val="00397AEB"/>
    <w:rsid w:val="00397DAA"/>
    <w:rsid w:val="00397EF2"/>
    <w:rsid w:val="00397F0A"/>
    <w:rsid w:val="003A03CB"/>
    <w:rsid w:val="003A057D"/>
    <w:rsid w:val="003A059D"/>
    <w:rsid w:val="003A066C"/>
    <w:rsid w:val="003A07C0"/>
    <w:rsid w:val="003A0BB4"/>
    <w:rsid w:val="003A0CC0"/>
    <w:rsid w:val="003A0FF9"/>
    <w:rsid w:val="003A104C"/>
    <w:rsid w:val="003A1087"/>
    <w:rsid w:val="003A114E"/>
    <w:rsid w:val="003A1197"/>
    <w:rsid w:val="003A12B6"/>
    <w:rsid w:val="003A12E6"/>
    <w:rsid w:val="003A1B55"/>
    <w:rsid w:val="003A1BED"/>
    <w:rsid w:val="003A1E2D"/>
    <w:rsid w:val="003A2644"/>
    <w:rsid w:val="003A2774"/>
    <w:rsid w:val="003A27FC"/>
    <w:rsid w:val="003A2926"/>
    <w:rsid w:val="003A2A2D"/>
    <w:rsid w:val="003A2E86"/>
    <w:rsid w:val="003A31F0"/>
    <w:rsid w:val="003A326B"/>
    <w:rsid w:val="003A38C5"/>
    <w:rsid w:val="003A3962"/>
    <w:rsid w:val="003A3D4D"/>
    <w:rsid w:val="003A3F8D"/>
    <w:rsid w:val="003A41B7"/>
    <w:rsid w:val="003A42C5"/>
    <w:rsid w:val="003A4C08"/>
    <w:rsid w:val="003A4C78"/>
    <w:rsid w:val="003A51E4"/>
    <w:rsid w:val="003A5472"/>
    <w:rsid w:val="003A58EF"/>
    <w:rsid w:val="003A5B37"/>
    <w:rsid w:val="003A5EC4"/>
    <w:rsid w:val="003A5ED1"/>
    <w:rsid w:val="003A5F10"/>
    <w:rsid w:val="003A609C"/>
    <w:rsid w:val="003A629A"/>
    <w:rsid w:val="003A6413"/>
    <w:rsid w:val="003A644D"/>
    <w:rsid w:val="003A691B"/>
    <w:rsid w:val="003A6C9B"/>
    <w:rsid w:val="003A6F82"/>
    <w:rsid w:val="003A702A"/>
    <w:rsid w:val="003A71C4"/>
    <w:rsid w:val="003A73B6"/>
    <w:rsid w:val="003A76C7"/>
    <w:rsid w:val="003A776A"/>
    <w:rsid w:val="003A7996"/>
    <w:rsid w:val="003B02FE"/>
    <w:rsid w:val="003B03CE"/>
    <w:rsid w:val="003B04B7"/>
    <w:rsid w:val="003B05D2"/>
    <w:rsid w:val="003B07C1"/>
    <w:rsid w:val="003B0861"/>
    <w:rsid w:val="003B0E90"/>
    <w:rsid w:val="003B0EAC"/>
    <w:rsid w:val="003B1083"/>
    <w:rsid w:val="003B1221"/>
    <w:rsid w:val="003B1656"/>
    <w:rsid w:val="003B1732"/>
    <w:rsid w:val="003B17C2"/>
    <w:rsid w:val="003B17D6"/>
    <w:rsid w:val="003B1838"/>
    <w:rsid w:val="003B193B"/>
    <w:rsid w:val="003B1B8B"/>
    <w:rsid w:val="003B1BD6"/>
    <w:rsid w:val="003B1F50"/>
    <w:rsid w:val="003B209D"/>
    <w:rsid w:val="003B21CE"/>
    <w:rsid w:val="003B2352"/>
    <w:rsid w:val="003B26FB"/>
    <w:rsid w:val="003B2A15"/>
    <w:rsid w:val="003B2ABF"/>
    <w:rsid w:val="003B2CF4"/>
    <w:rsid w:val="003B2F03"/>
    <w:rsid w:val="003B2F1A"/>
    <w:rsid w:val="003B30BB"/>
    <w:rsid w:val="003B32D6"/>
    <w:rsid w:val="003B335B"/>
    <w:rsid w:val="003B3606"/>
    <w:rsid w:val="003B39A9"/>
    <w:rsid w:val="003B3D70"/>
    <w:rsid w:val="003B40BE"/>
    <w:rsid w:val="003B4444"/>
    <w:rsid w:val="003B4687"/>
    <w:rsid w:val="003B4BA2"/>
    <w:rsid w:val="003B4D00"/>
    <w:rsid w:val="003B4FF3"/>
    <w:rsid w:val="003B506F"/>
    <w:rsid w:val="003B511B"/>
    <w:rsid w:val="003B5192"/>
    <w:rsid w:val="003B5256"/>
    <w:rsid w:val="003B59E5"/>
    <w:rsid w:val="003B5BE3"/>
    <w:rsid w:val="003B5C29"/>
    <w:rsid w:val="003B5CF8"/>
    <w:rsid w:val="003B69E5"/>
    <w:rsid w:val="003B6BA4"/>
    <w:rsid w:val="003B6E0D"/>
    <w:rsid w:val="003B7097"/>
    <w:rsid w:val="003B73E9"/>
    <w:rsid w:val="003B74E3"/>
    <w:rsid w:val="003B78AC"/>
    <w:rsid w:val="003B7E77"/>
    <w:rsid w:val="003B7F40"/>
    <w:rsid w:val="003C0457"/>
    <w:rsid w:val="003C053E"/>
    <w:rsid w:val="003C0623"/>
    <w:rsid w:val="003C077F"/>
    <w:rsid w:val="003C080C"/>
    <w:rsid w:val="003C0B81"/>
    <w:rsid w:val="003C0E4B"/>
    <w:rsid w:val="003C0F21"/>
    <w:rsid w:val="003C11CE"/>
    <w:rsid w:val="003C12DF"/>
    <w:rsid w:val="003C1658"/>
    <w:rsid w:val="003C16F8"/>
    <w:rsid w:val="003C1D27"/>
    <w:rsid w:val="003C2120"/>
    <w:rsid w:val="003C2244"/>
    <w:rsid w:val="003C248A"/>
    <w:rsid w:val="003C2641"/>
    <w:rsid w:val="003C2689"/>
    <w:rsid w:val="003C27EF"/>
    <w:rsid w:val="003C2C61"/>
    <w:rsid w:val="003C2D98"/>
    <w:rsid w:val="003C2ECE"/>
    <w:rsid w:val="003C31B5"/>
    <w:rsid w:val="003C339B"/>
    <w:rsid w:val="003C33AC"/>
    <w:rsid w:val="003C357C"/>
    <w:rsid w:val="003C3744"/>
    <w:rsid w:val="003C3867"/>
    <w:rsid w:val="003C39D6"/>
    <w:rsid w:val="003C3A9E"/>
    <w:rsid w:val="003C3D95"/>
    <w:rsid w:val="003C3DDF"/>
    <w:rsid w:val="003C3DF6"/>
    <w:rsid w:val="003C3E10"/>
    <w:rsid w:val="003C3E16"/>
    <w:rsid w:val="003C3F8D"/>
    <w:rsid w:val="003C41FC"/>
    <w:rsid w:val="003C459C"/>
    <w:rsid w:val="003C482F"/>
    <w:rsid w:val="003C4868"/>
    <w:rsid w:val="003C4936"/>
    <w:rsid w:val="003C493C"/>
    <w:rsid w:val="003C4982"/>
    <w:rsid w:val="003C4ABA"/>
    <w:rsid w:val="003C4B8B"/>
    <w:rsid w:val="003C4DB1"/>
    <w:rsid w:val="003C4DE7"/>
    <w:rsid w:val="003C4ED1"/>
    <w:rsid w:val="003C50D5"/>
    <w:rsid w:val="003C53F7"/>
    <w:rsid w:val="003C5433"/>
    <w:rsid w:val="003C553A"/>
    <w:rsid w:val="003C55B6"/>
    <w:rsid w:val="003C580A"/>
    <w:rsid w:val="003C58F5"/>
    <w:rsid w:val="003C59C1"/>
    <w:rsid w:val="003C59E0"/>
    <w:rsid w:val="003C5B3C"/>
    <w:rsid w:val="003C5EEE"/>
    <w:rsid w:val="003C5F26"/>
    <w:rsid w:val="003C5FAF"/>
    <w:rsid w:val="003C61C1"/>
    <w:rsid w:val="003C6300"/>
    <w:rsid w:val="003C6305"/>
    <w:rsid w:val="003C6491"/>
    <w:rsid w:val="003C6508"/>
    <w:rsid w:val="003C6822"/>
    <w:rsid w:val="003C68FD"/>
    <w:rsid w:val="003C69FC"/>
    <w:rsid w:val="003C6D5A"/>
    <w:rsid w:val="003C6D84"/>
    <w:rsid w:val="003C6FF4"/>
    <w:rsid w:val="003C7544"/>
    <w:rsid w:val="003C7610"/>
    <w:rsid w:val="003C770F"/>
    <w:rsid w:val="003C7793"/>
    <w:rsid w:val="003C7B96"/>
    <w:rsid w:val="003C7D8A"/>
    <w:rsid w:val="003C7F55"/>
    <w:rsid w:val="003D0181"/>
    <w:rsid w:val="003D03D8"/>
    <w:rsid w:val="003D0722"/>
    <w:rsid w:val="003D0803"/>
    <w:rsid w:val="003D0B0D"/>
    <w:rsid w:val="003D0F67"/>
    <w:rsid w:val="003D11FE"/>
    <w:rsid w:val="003D1268"/>
    <w:rsid w:val="003D1945"/>
    <w:rsid w:val="003D19F3"/>
    <w:rsid w:val="003D1DBE"/>
    <w:rsid w:val="003D1DCC"/>
    <w:rsid w:val="003D1E06"/>
    <w:rsid w:val="003D1F06"/>
    <w:rsid w:val="003D1FEE"/>
    <w:rsid w:val="003D2004"/>
    <w:rsid w:val="003D20A1"/>
    <w:rsid w:val="003D2228"/>
    <w:rsid w:val="003D22EB"/>
    <w:rsid w:val="003D22F7"/>
    <w:rsid w:val="003D23E5"/>
    <w:rsid w:val="003D253D"/>
    <w:rsid w:val="003D289F"/>
    <w:rsid w:val="003D28FE"/>
    <w:rsid w:val="003D2DB2"/>
    <w:rsid w:val="003D2E7E"/>
    <w:rsid w:val="003D2FCB"/>
    <w:rsid w:val="003D301A"/>
    <w:rsid w:val="003D306F"/>
    <w:rsid w:val="003D353C"/>
    <w:rsid w:val="003D35FC"/>
    <w:rsid w:val="003D3760"/>
    <w:rsid w:val="003D37FE"/>
    <w:rsid w:val="003D3809"/>
    <w:rsid w:val="003D38B4"/>
    <w:rsid w:val="003D399B"/>
    <w:rsid w:val="003D4493"/>
    <w:rsid w:val="003D4613"/>
    <w:rsid w:val="003D4CEF"/>
    <w:rsid w:val="003D4DC7"/>
    <w:rsid w:val="003D4FDF"/>
    <w:rsid w:val="003D51C2"/>
    <w:rsid w:val="003D520D"/>
    <w:rsid w:val="003D52CB"/>
    <w:rsid w:val="003D576D"/>
    <w:rsid w:val="003D5820"/>
    <w:rsid w:val="003D5927"/>
    <w:rsid w:val="003D5949"/>
    <w:rsid w:val="003D5B75"/>
    <w:rsid w:val="003D5B76"/>
    <w:rsid w:val="003D5E1D"/>
    <w:rsid w:val="003D5FD2"/>
    <w:rsid w:val="003D6325"/>
    <w:rsid w:val="003D633B"/>
    <w:rsid w:val="003D650F"/>
    <w:rsid w:val="003D665B"/>
    <w:rsid w:val="003D6C14"/>
    <w:rsid w:val="003D6D64"/>
    <w:rsid w:val="003D6DC6"/>
    <w:rsid w:val="003D7022"/>
    <w:rsid w:val="003D721E"/>
    <w:rsid w:val="003D729B"/>
    <w:rsid w:val="003D72C4"/>
    <w:rsid w:val="003D7399"/>
    <w:rsid w:val="003D763B"/>
    <w:rsid w:val="003D799F"/>
    <w:rsid w:val="003D7A50"/>
    <w:rsid w:val="003D7CED"/>
    <w:rsid w:val="003D7DCA"/>
    <w:rsid w:val="003D7E59"/>
    <w:rsid w:val="003D7EDD"/>
    <w:rsid w:val="003D7FE6"/>
    <w:rsid w:val="003E0327"/>
    <w:rsid w:val="003E0337"/>
    <w:rsid w:val="003E042A"/>
    <w:rsid w:val="003E05F0"/>
    <w:rsid w:val="003E0A6A"/>
    <w:rsid w:val="003E0D51"/>
    <w:rsid w:val="003E0EF2"/>
    <w:rsid w:val="003E0FA2"/>
    <w:rsid w:val="003E12D7"/>
    <w:rsid w:val="003E1469"/>
    <w:rsid w:val="003E1550"/>
    <w:rsid w:val="003E1D98"/>
    <w:rsid w:val="003E1DF7"/>
    <w:rsid w:val="003E2E22"/>
    <w:rsid w:val="003E2F27"/>
    <w:rsid w:val="003E3059"/>
    <w:rsid w:val="003E3090"/>
    <w:rsid w:val="003E336D"/>
    <w:rsid w:val="003E3545"/>
    <w:rsid w:val="003E35DC"/>
    <w:rsid w:val="003E36D5"/>
    <w:rsid w:val="003E3A7B"/>
    <w:rsid w:val="003E3C69"/>
    <w:rsid w:val="003E3CC7"/>
    <w:rsid w:val="003E46F7"/>
    <w:rsid w:val="003E492B"/>
    <w:rsid w:val="003E495D"/>
    <w:rsid w:val="003E4AE7"/>
    <w:rsid w:val="003E4D81"/>
    <w:rsid w:val="003E4DD3"/>
    <w:rsid w:val="003E4F5B"/>
    <w:rsid w:val="003E509D"/>
    <w:rsid w:val="003E5227"/>
    <w:rsid w:val="003E53E1"/>
    <w:rsid w:val="003E53F7"/>
    <w:rsid w:val="003E5431"/>
    <w:rsid w:val="003E5599"/>
    <w:rsid w:val="003E5892"/>
    <w:rsid w:val="003E59FD"/>
    <w:rsid w:val="003E5A70"/>
    <w:rsid w:val="003E5AF2"/>
    <w:rsid w:val="003E5B4B"/>
    <w:rsid w:val="003E5BF4"/>
    <w:rsid w:val="003E5C1F"/>
    <w:rsid w:val="003E5D25"/>
    <w:rsid w:val="003E6014"/>
    <w:rsid w:val="003E6089"/>
    <w:rsid w:val="003E6180"/>
    <w:rsid w:val="003E625B"/>
    <w:rsid w:val="003E6379"/>
    <w:rsid w:val="003E646C"/>
    <w:rsid w:val="003E6564"/>
    <w:rsid w:val="003E66FB"/>
    <w:rsid w:val="003E69BA"/>
    <w:rsid w:val="003E6AA3"/>
    <w:rsid w:val="003E6B55"/>
    <w:rsid w:val="003E6B74"/>
    <w:rsid w:val="003E6C7A"/>
    <w:rsid w:val="003E6CF0"/>
    <w:rsid w:val="003E72CA"/>
    <w:rsid w:val="003E73C0"/>
    <w:rsid w:val="003E7DAF"/>
    <w:rsid w:val="003E7F72"/>
    <w:rsid w:val="003E7FA4"/>
    <w:rsid w:val="003F02D5"/>
    <w:rsid w:val="003F0604"/>
    <w:rsid w:val="003F06DF"/>
    <w:rsid w:val="003F07B4"/>
    <w:rsid w:val="003F08CD"/>
    <w:rsid w:val="003F0965"/>
    <w:rsid w:val="003F0B27"/>
    <w:rsid w:val="003F0BF5"/>
    <w:rsid w:val="003F0C5C"/>
    <w:rsid w:val="003F0E30"/>
    <w:rsid w:val="003F0EB3"/>
    <w:rsid w:val="003F1114"/>
    <w:rsid w:val="003F1206"/>
    <w:rsid w:val="003F14C9"/>
    <w:rsid w:val="003F154A"/>
    <w:rsid w:val="003F178C"/>
    <w:rsid w:val="003F1E32"/>
    <w:rsid w:val="003F1E9D"/>
    <w:rsid w:val="003F1EE9"/>
    <w:rsid w:val="003F24C9"/>
    <w:rsid w:val="003F253E"/>
    <w:rsid w:val="003F2579"/>
    <w:rsid w:val="003F26C0"/>
    <w:rsid w:val="003F271C"/>
    <w:rsid w:val="003F27BB"/>
    <w:rsid w:val="003F2817"/>
    <w:rsid w:val="003F2884"/>
    <w:rsid w:val="003F2B0E"/>
    <w:rsid w:val="003F36E8"/>
    <w:rsid w:val="003F3897"/>
    <w:rsid w:val="003F38A7"/>
    <w:rsid w:val="003F38F4"/>
    <w:rsid w:val="003F3EB5"/>
    <w:rsid w:val="003F3FF2"/>
    <w:rsid w:val="003F41A9"/>
    <w:rsid w:val="003F47A3"/>
    <w:rsid w:val="003F4BAF"/>
    <w:rsid w:val="003F4BE1"/>
    <w:rsid w:val="003F4C41"/>
    <w:rsid w:val="003F4C53"/>
    <w:rsid w:val="003F4FAE"/>
    <w:rsid w:val="003F51AA"/>
    <w:rsid w:val="003F5221"/>
    <w:rsid w:val="003F543E"/>
    <w:rsid w:val="003F58CC"/>
    <w:rsid w:val="003F58EB"/>
    <w:rsid w:val="003F5A62"/>
    <w:rsid w:val="003F5B39"/>
    <w:rsid w:val="003F5CB6"/>
    <w:rsid w:val="003F5E54"/>
    <w:rsid w:val="003F5F6D"/>
    <w:rsid w:val="003F625F"/>
    <w:rsid w:val="003F63BD"/>
    <w:rsid w:val="003F64DF"/>
    <w:rsid w:val="003F69CB"/>
    <w:rsid w:val="003F6BCD"/>
    <w:rsid w:val="003F6EFA"/>
    <w:rsid w:val="003F70A6"/>
    <w:rsid w:val="003F73BC"/>
    <w:rsid w:val="003F73CA"/>
    <w:rsid w:val="003F74E5"/>
    <w:rsid w:val="003F77E7"/>
    <w:rsid w:val="003F781D"/>
    <w:rsid w:val="003F7A53"/>
    <w:rsid w:val="003F7D88"/>
    <w:rsid w:val="00400C08"/>
    <w:rsid w:val="004019D0"/>
    <w:rsid w:val="00401BF3"/>
    <w:rsid w:val="00401EEE"/>
    <w:rsid w:val="004020E7"/>
    <w:rsid w:val="00402117"/>
    <w:rsid w:val="0040299C"/>
    <w:rsid w:val="00402AA9"/>
    <w:rsid w:val="00402BC5"/>
    <w:rsid w:val="00402C5B"/>
    <w:rsid w:val="00403028"/>
    <w:rsid w:val="004031A7"/>
    <w:rsid w:val="00403363"/>
    <w:rsid w:val="0040348B"/>
    <w:rsid w:val="00403534"/>
    <w:rsid w:val="004035BF"/>
    <w:rsid w:val="00403689"/>
    <w:rsid w:val="00403698"/>
    <w:rsid w:val="00403794"/>
    <w:rsid w:val="004037D9"/>
    <w:rsid w:val="00403823"/>
    <w:rsid w:val="00403FDA"/>
    <w:rsid w:val="00404029"/>
    <w:rsid w:val="004044F8"/>
    <w:rsid w:val="0040452F"/>
    <w:rsid w:val="00404603"/>
    <w:rsid w:val="004046C6"/>
    <w:rsid w:val="00404ADB"/>
    <w:rsid w:val="00404B2E"/>
    <w:rsid w:val="00404BBC"/>
    <w:rsid w:val="00404EC3"/>
    <w:rsid w:val="00404FE1"/>
    <w:rsid w:val="0040500B"/>
    <w:rsid w:val="0040504D"/>
    <w:rsid w:val="004050B6"/>
    <w:rsid w:val="004051C9"/>
    <w:rsid w:val="00405336"/>
    <w:rsid w:val="0040556B"/>
    <w:rsid w:val="004056A7"/>
    <w:rsid w:val="00405775"/>
    <w:rsid w:val="004057AD"/>
    <w:rsid w:val="004057F1"/>
    <w:rsid w:val="0040581C"/>
    <w:rsid w:val="004059B7"/>
    <w:rsid w:val="004059F4"/>
    <w:rsid w:val="00405B07"/>
    <w:rsid w:val="00406051"/>
    <w:rsid w:val="00406105"/>
    <w:rsid w:val="00406268"/>
    <w:rsid w:val="00406350"/>
    <w:rsid w:val="00406423"/>
    <w:rsid w:val="00406AC0"/>
    <w:rsid w:val="00406AE5"/>
    <w:rsid w:val="00406D7C"/>
    <w:rsid w:val="00407764"/>
    <w:rsid w:val="004077E0"/>
    <w:rsid w:val="00407BE1"/>
    <w:rsid w:val="004103B5"/>
    <w:rsid w:val="00410582"/>
    <w:rsid w:val="0041060A"/>
    <w:rsid w:val="00410745"/>
    <w:rsid w:val="00410FC9"/>
    <w:rsid w:val="00411110"/>
    <w:rsid w:val="0041127C"/>
    <w:rsid w:val="004112EB"/>
    <w:rsid w:val="00411537"/>
    <w:rsid w:val="004118C8"/>
    <w:rsid w:val="0041192A"/>
    <w:rsid w:val="00411947"/>
    <w:rsid w:val="00411B02"/>
    <w:rsid w:val="00411BE5"/>
    <w:rsid w:val="00411C48"/>
    <w:rsid w:val="00411D58"/>
    <w:rsid w:val="00411E7D"/>
    <w:rsid w:val="004120E4"/>
    <w:rsid w:val="0041270A"/>
    <w:rsid w:val="0041278C"/>
    <w:rsid w:val="00412AEE"/>
    <w:rsid w:val="00412EEC"/>
    <w:rsid w:val="004131B8"/>
    <w:rsid w:val="00413529"/>
    <w:rsid w:val="0041353E"/>
    <w:rsid w:val="004135D2"/>
    <w:rsid w:val="004137A3"/>
    <w:rsid w:val="00413B15"/>
    <w:rsid w:val="00413D94"/>
    <w:rsid w:val="00414739"/>
    <w:rsid w:val="00414789"/>
    <w:rsid w:val="00414C6A"/>
    <w:rsid w:val="00414EBF"/>
    <w:rsid w:val="00414F44"/>
    <w:rsid w:val="00415108"/>
    <w:rsid w:val="004152D1"/>
    <w:rsid w:val="00415306"/>
    <w:rsid w:val="0041541B"/>
    <w:rsid w:val="00415447"/>
    <w:rsid w:val="00415629"/>
    <w:rsid w:val="00415794"/>
    <w:rsid w:val="004157A0"/>
    <w:rsid w:val="004158D9"/>
    <w:rsid w:val="00415964"/>
    <w:rsid w:val="00415B64"/>
    <w:rsid w:val="00415D4A"/>
    <w:rsid w:val="00416481"/>
    <w:rsid w:val="00416DD3"/>
    <w:rsid w:val="00416F17"/>
    <w:rsid w:val="00417097"/>
    <w:rsid w:val="004170EF"/>
    <w:rsid w:val="0041720C"/>
    <w:rsid w:val="00417379"/>
    <w:rsid w:val="00417825"/>
    <w:rsid w:val="00417C1E"/>
    <w:rsid w:val="00417F5B"/>
    <w:rsid w:val="00417F7E"/>
    <w:rsid w:val="004201C9"/>
    <w:rsid w:val="0042028B"/>
    <w:rsid w:val="004204B7"/>
    <w:rsid w:val="004209F2"/>
    <w:rsid w:val="00420B41"/>
    <w:rsid w:val="00421068"/>
    <w:rsid w:val="0042120B"/>
    <w:rsid w:val="004218CA"/>
    <w:rsid w:val="00421A89"/>
    <w:rsid w:val="00421D21"/>
    <w:rsid w:val="00421E0A"/>
    <w:rsid w:val="00421E64"/>
    <w:rsid w:val="0042203A"/>
    <w:rsid w:val="004220D5"/>
    <w:rsid w:val="00422344"/>
    <w:rsid w:val="00422545"/>
    <w:rsid w:val="0042254A"/>
    <w:rsid w:val="00422567"/>
    <w:rsid w:val="004229D8"/>
    <w:rsid w:val="004229F2"/>
    <w:rsid w:val="00422A44"/>
    <w:rsid w:val="00422AA2"/>
    <w:rsid w:val="00422CF1"/>
    <w:rsid w:val="004231E1"/>
    <w:rsid w:val="0042371E"/>
    <w:rsid w:val="00423A37"/>
    <w:rsid w:val="00423A7F"/>
    <w:rsid w:val="00423C60"/>
    <w:rsid w:val="00423EA2"/>
    <w:rsid w:val="00423F90"/>
    <w:rsid w:val="00424109"/>
    <w:rsid w:val="004248A5"/>
    <w:rsid w:val="00424949"/>
    <w:rsid w:val="00424AEE"/>
    <w:rsid w:val="0042518C"/>
    <w:rsid w:val="004251AB"/>
    <w:rsid w:val="004251B1"/>
    <w:rsid w:val="004252AD"/>
    <w:rsid w:val="00425B34"/>
    <w:rsid w:val="0042613B"/>
    <w:rsid w:val="004263B3"/>
    <w:rsid w:val="004263C9"/>
    <w:rsid w:val="00426412"/>
    <w:rsid w:val="004265ED"/>
    <w:rsid w:val="0042682E"/>
    <w:rsid w:val="00426F2B"/>
    <w:rsid w:val="004272AF"/>
    <w:rsid w:val="0042734B"/>
    <w:rsid w:val="00427353"/>
    <w:rsid w:val="0042776D"/>
    <w:rsid w:val="00427783"/>
    <w:rsid w:val="004277FE"/>
    <w:rsid w:val="00427951"/>
    <w:rsid w:val="00427EBF"/>
    <w:rsid w:val="00427EE5"/>
    <w:rsid w:val="00427F85"/>
    <w:rsid w:val="00427FA2"/>
    <w:rsid w:val="004303BE"/>
    <w:rsid w:val="00430629"/>
    <w:rsid w:val="004306D4"/>
    <w:rsid w:val="00430AB6"/>
    <w:rsid w:val="00430AD8"/>
    <w:rsid w:val="004312E2"/>
    <w:rsid w:val="00431403"/>
    <w:rsid w:val="004317FC"/>
    <w:rsid w:val="0043187A"/>
    <w:rsid w:val="004319F9"/>
    <w:rsid w:val="00431CE4"/>
    <w:rsid w:val="004326EC"/>
    <w:rsid w:val="004326F6"/>
    <w:rsid w:val="004327A8"/>
    <w:rsid w:val="00432976"/>
    <w:rsid w:val="00432A5E"/>
    <w:rsid w:val="00432DB1"/>
    <w:rsid w:val="00432ECF"/>
    <w:rsid w:val="0043308F"/>
    <w:rsid w:val="00433236"/>
    <w:rsid w:val="00433245"/>
    <w:rsid w:val="004332F4"/>
    <w:rsid w:val="00433561"/>
    <w:rsid w:val="004335E1"/>
    <w:rsid w:val="004337C7"/>
    <w:rsid w:val="00433837"/>
    <w:rsid w:val="00433D34"/>
    <w:rsid w:val="00434000"/>
    <w:rsid w:val="004341A9"/>
    <w:rsid w:val="004344CF"/>
    <w:rsid w:val="004345D3"/>
    <w:rsid w:val="0043477D"/>
    <w:rsid w:val="0043482C"/>
    <w:rsid w:val="00435591"/>
    <w:rsid w:val="00435906"/>
    <w:rsid w:val="00435A78"/>
    <w:rsid w:val="00435FDE"/>
    <w:rsid w:val="004362E5"/>
    <w:rsid w:val="004362F0"/>
    <w:rsid w:val="0043675C"/>
    <w:rsid w:val="00436782"/>
    <w:rsid w:val="00436BDB"/>
    <w:rsid w:val="00436D21"/>
    <w:rsid w:val="00436E8C"/>
    <w:rsid w:val="004374A8"/>
    <w:rsid w:val="00437698"/>
    <w:rsid w:val="00437880"/>
    <w:rsid w:val="00437DD8"/>
    <w:rsid w:val="00437E49"/>
    <w:rsid w:val="00437F5B"/>
    <w:rsid w:val="00437FDE"/>
    <w:rsid w:val="00440643"/>
    <w:rsid w:val="00440AC6"/>
    <w:rsid w:val="00440BEA"/>
    <w:rsid w:val="0044129D"/>
    <w:rsid w:val="00441320"/>
    <w:rsid w:val="00441416"/>
    <w:rsid w:val="004417B1"/>
    <w:rsid w:val="0044186B"/>
    <w:rsid w:val="00441D12"/>
    <w:rsid w:val="00441DDE"/>
    <w:rsid w:val="00441E98"/>
    <w:rsid w:val="00441F4B"/>
    <w:rsid w:val="00442208"/>
    <w:rsid w:val="00442231"/>
    <w:rsid w:val="00442734"/>
    <w:rsid w:val="004428A2"/>
    <w:rsid w:val="00442ADF"/>
    <w:rsid w:val="00442BA1"/>
    <w:rsid w:val="00442D4A"/>
    <w:rsid w:val="00442F5B"/>
    <w:rsid w:val="00443041"/>
    <w:rsid w:val="0044340C"/>
    <w:rsid w:val="00443509"/>
    <w:rsid w:val="00443629"/>
    <w:rsid w:val="004436DC"/>
    <w:rsid w:val="004437AE"/>
    <w:rsid w:val="00443894"/>
    <w:rsid w:val="004447B9"/>
    <w:rsid w:val="004447CA"/>
    <w:rsid w:val="00444882"/>
    <w:rsid w:val="00444A3F"/>
    <w:rsid w:val="00444AC2"/>
    <w:rsid w:val="00444DAB"/>
    <w:rsid w:val="004452D0"/>
    <w:rsid w:val="0044535F"/>
    <w:rsid w:val="0044564A"/>
    <w:rsid w:val="00445750"/>
    <w:rsid w:val="004459CE"/>
    <w:rsid w:val="00445A00"/>
    <w:rsid w:val="00445CB4"/>
    <w:rsid w:val="00445D7A"/>
    <w:rsid w:val="00446509"/>
    <w:rsid w:val="004465DC"/>
    <w:rsid w:val="00446881"/>
    <w:rsid w:val="004471CD"/>
    <w:rsid w:val="0044738A"/>
    <w:rsid w:val="004475F1"/>
    <w:rsid w:val="004477A9"/>
    <w:rsid w:val="00447B6D"/>
    <w:rsid w:val="00447DB6"/>
    <w:rsid w:val="00450073"/>
    <w:rsid w:val="0045007D"/>
    <w:rsid w:val="00450135"/>
    <w:rsid w:val="00450255"/>
    <w:rsid w:val="0045041B"/>
    <w:rsid w:val="00450718"/>
    <w:rsid w:val="0045089E"/>
    <w:rsid w:val="004509B9"/>
    <w:rsid w:val="00450E24"/>
    <w:rsid w:val="00450ED6"/>
    <w:rsid w:val="0045156A"/>
    <w:rsid w:val="004517F2"/>
    <w:rsid w:val="00451849"/>
    <w:rsid w:val="00451A9E"/>
    <w:rsid w:val="00451CE1"/>
    <w:rsid w:val="00451DCD"/>
    <w:rsid w:val="00452055"/>
    <w:rsid w:val="004523E4"/>
    <w:rsid w:val="00452819"/>
    <w:rsid w:val="00452830"/>
    <w:rsid w:val="0045296A"/>
    <w:rsid w:val="004529E8"/>
    <w:rsid w:val="00452C07"/>
    <w:rsid w:val="00452C96"/>
    <w:rsid w:val="00452FA5"/>
    <w:rsid w:val="004537E9"/>
    <w:rsid w:val="004538E1"/>
    <w:rsid w:val="00453D20"/>
    <w:rsid w:val="0045400C"/>
    <w:rsid w:val="0045412C"/>
    <w:rsid w:val="004543B8"/>
    <w:rsid w:val="0045452C"/>
    <w:rsid w:val="004545B3"/>
    <w:rsid w:val="004552B5"/>
    <w:rsid w:val="004552E0"/>
    <w:rsid w:val="004554F0"/>
    <w:rsid w:val="0045571A"/>
    <w:rsid w:val="00455EE2"/>
    <w:rsid w:val="00455F25"/>
    <w:rsid w:val="004566A4"/>
    <w:rsid w:val="00456741"/>
    <w:rsid w:val="004567A1"/>
    <w:rsid w:val="004568DB"/>
    <w:rsid w:val="00456A1D"/>
    <w:rsid w:val="00456BEE"/>
    <w:rsid w:val="00456D7B"/>
    <w:rsid w:val="00456DD5"/>
    <w:rsid w:val="00456EB8"/>
    <w:rsid w:val="00456F9E"/>
    <w:rsid w:val="0045719C"/>
    <w:rsid w:val="004573E0"/>
    <w:rsid w:val="0045778F"/>
    <w:rsid w:val="00457A6E"/>
    <w:rsid w:val="00457A8E"/>
    <w:rsid w:val="00457E27"/>
    <w:rsid w:val="00460342"/>
    <w:rsid w:val="00460694"/>
    <w:rsid w:val="00460820"/>
    <w:rsid w:val="00461732"/>
    <w:rsid w:val="0046192F"/>
    <w:rsid w:val="00461BA0"/>
    <w:rsid w:val="00461E8E"/>
    <w:rsid w:val="004620CE"/>
    <w:rsid w:val="00462ADE"/>
    <w:rsid w:val="00462F6A"/>
    <w:rsid w:val="0046321B"/>
    <w:rsid w:val="00463447"/>
    <w:rsid w:val="004634F8"/>
    <w:rsid w:val="00463CDE"/>
    <w:rsid w:val="00463DF3"/>
    <w:rsid w:val="00463EAB"/>
    <w:rsid w:val="00464029"/>
    <w:rsid w:val="0046404C"/>
    <w:rsid w:val="0046414B"/>
    <w:rsid w:val="0046418D"/>
    <w:rsid w:val="0046429D"/>
    <w:rsid w:val="004646C0"/>
    <w:rsid w:val="00464745"/>
    <w:rsid w:val="0046478C"/>
    <w:rsid w:val="00464DD3"/>
    <w:rsid w:val="00464F96"/>
    <w:rsid w:val="00464FC7"/>
    <w:rsid w:val="004650D3"/>
    <w:rsid w:val="0046539A"/>
    <w:rsid w:val="004655F3"/>
    <w:rsid w:val="004656CD"/>
    <w:rsid w:val="0046585B"/>
    <w:rsid w:val="00465998"/>
    <w:rsid w:val="00465AB9"/>
    <w:rsid w:val="00465AFD"/>
    <w:rsid w:val="00465B48"/>
    <w:rsid w:val="00465C26"/>
    <w:rsid w:val="004660A3"/>
    <w:rsid w:val="004660C6"/>
    <w:rsid w:val="004661BF"/>
    <w:rsid w:val="00466511"/>
    <w:rsid w:val="004666BF"/>
    <w:rsid w:val="004666FE"/>
    <w:rsid w:val="0046670A"/>
    <w:rsid w:val="00466A16"/>
    <w:rsid w:val="00466C3C"/>
    <w:rsid w:val="00466E2A"/>
    <w:rsid w:val="0046735A"/>
    <w:rsid w:val="004674DF"/>
    <w:rsid w:val="004675EF"/>
    <w:rsid w:val="0046767B"/>
    <w:rsid w:val="0046775B"/>
    <w:rsid w:val="00467ADE"/>
    <w:rsid w:val="00467E5E"/>
    <w:rsid w:val="00467FEE"/>
    <w:rsid w:val="004701A8"/>
    <w:rsid w:val="004704A5"/>
    <w:rsid w:val="004705C8"/>
    <w:rsid w:val="00470746"/>
    <w:rsid w:val="004707E1"/>
    <w:rsid w:val="0047091B"/>
    <w:rsid w:val="00470A1C"/>
    <w:rsid w:val="00470BD4"/>
    <w:rsid w:val="00470DFE"/>
    <w:rsid w:val="00470F4A"/>
    <w:rsid w:val="00471506"/>
    <w:rsid w:val="00471563"/>
    <w:rsid w:val="004716E5"/>
    <w:rsid w:val="00471ADC"/>
    <w:rsid w:val="00471EB3"/>
    <w:rsid w:val="00471EE3"/>
    <w:rsid w:val="00472168"/>
    <w:rsid w:val="004722C4"/>
    <w:rsid w:val="0047267F"/>
    <w:rsid w:val="00472B45"/>
    <w:rsid w:val="00472C8E"/>
    <w:rsid w:val="00472F8F"/>
    <w:rsid w:val="00473196"/>
    <w:rsid w:val="004732FE"/>
    <w:rsid w:val="00473A19"/>
    <w:rsid w:val="00474025"/>
    <w:rsid w:val="00474402"/>
    <w:rsid w:val="0047447B"/>
    <w:rsid w:val="00474551"/>
    <w:rsid w:val="00474645"/>
    <w:rsid w:val="004748AD"/>
    <w:rsid w:val="0047495C"/>
    <w:rsid w:val="00474AFC"/>
    <w:rsid w:val="00474E68"/>
    <w:rsid w:val="0047538A"/>
    <w:rsid w:val="0047538F"/>
    <w:rsid w:val="004753C7"/>
    <w:rsid w:val="00475424"/>
    <w:rsid w:val="00475974"/>
    <w:rsid w:val="00475B12"/>
    <w:rsid w:val="00475C84"/>
    <w:rsid w:val="00475D38"/>
    <w:rsid w:val="00475D98"/>
    <w:rsid w:val="004762BB"/>
    <w:rsid w:val="0047640A"/>
    <w:rsid w:val="0047677B"/>
    <w:rsid w:val="004767D9"/>
    <w:rsid w:val="00476A15"/>
    <w:rsid w:val="00476A4A"/>
    <w:rsid w:val="00476B8B"/>
    <w:rsid w:val="0047700C"/>
    <w:rsid w:val="0047710D"/>
    <w:rsid w:val="004775F6"/>
    <w:rsid w:val="0047760B"/>
    <w:rsid w:val="0047782B"/>
    <w:rsid w:val="00477AD5"/>
    <w:rsid w:val="00477CF4"/>
    <w:rsid w:val="00477D16"/>
    <w:rsid w:val="00477D38"/>
    <w:rsid w:val="00477E2E"/>
    <w:rsid w:val="00480340"/>
    <w:rsid w:val="004805E7"/>
    <w:rsid w:val="00480618"/>
    <w:rsid w:val="004806B9"/>
    <w:rsid w:val="004806E9"/>
    <w:rsid w:val="00480875"/>
    <w:rsid w:val="004809D4"/>
    <w:rsid w:val="00480D47"/>
    <w:rsid w:val="004810FF"/>
    <w:rsid w:val="004812E6"/>
    <w:rsid w:val="0048166F"/>
    <w:rsid w:val="00481718"/>
    <w:rsid w:val="004819CD"/>
    <w:rsid w:val="00481A79"/>
    <w:rsid w:val="00481B5D"/>
    <w:rsid w:val="00482005"/>
    <w:rsid w:val="0048239B"/>
    <w:rsid w:val="00482631"/>
    <w:rsid w:val="0048288A"/>
    <w:rsid w:val="00482988"/>
    <w:rsid w:val="0048298D"/>
    <w:rsid w:val="004831A6"/>
    <w:rsid w:val="004832FA"/>
    <w:rsid w:val="00483429"/>
    <w:rsid w:val="0048360D"/>
    <w:rsid w:val="00483AF2"/>
    <w:rsid w:val="00483B84"/>
    <w:rsid w:val="00483E51"/>
    <w:rsid w:val="004843AF"/>
    <w:rsid w:val="00484871"/>
    <w:rsid w:val="00484959"/>
    <w:rsid w:val="004849EE"/>
    <w:rsid w:val="00484E30"/>
    <w:rsid w:val="00484E49"/>
    <w:rsid w:val="00485254"/>
    <w:rsid w:val="0048527F"/>
    <w:rsid w:val="00485342"/>
    <w:rsid w:val="00485369"/>
    <w:rsid w:val="00485430"/>
    <w:rsid w:val="00485465"/>
    <w:rsid w:val="004855A1"/>
    <w:rsid w:val="004858AE"/>
    <w:rsid w:val="0048633D"/>
    <w:rsid w:val="00486367"/>
    <w:rsid w:val="004867FD"/>
    <w:rsid w:val="00486B0D"/>
    <w:rsid w:val="00486D6F"/>
    <w:rsid w:val="0048703B"/>
    <w:rsid w:val="00487090"/>
    <w:rsid w:val="004873B1"/>
    <w:rsid w:val="00487472"/>
    <w:rsid w:val="00487A23"/>
    <w:rsid w:val="00487C61"/>
    <w:rsid w:val="00487EF2"/>
    <w:rsid w:val="004904C1"/>
    <w:rsid w:val="0049072B"/>
    <w:rsid w:val="00490879"/>
    <w:rsid w:val="00490D0B"/>
    <w:rsid w:val="00490ED1"/>
    <w:rsid w:val="00490F48"/>
    <w:rsid w:val="0049137D"/>
    <w:rsid w:val="004917E9"/>
    <w:rsid w:val="004919E4"/>
    <w:rsid w:val="00491B52"/>
    <w:rsid w:val="00491C14"/>
    <w:rsid w:val="00491CB8"/>
    <w:rsid w:val="00491E92"/>
    <w:rsid w:val="00492029"/>
    <w:rsid w:val="00492240"/>
    <w:rsid w:val="0049262C"/>
    <w:rsid w:val="00492AC2"/>
    <w:rsid w:val="00492EF9"/>
    <w:rsid w:val="00492F7C"/>
    <w:rsid w:val="00493126"/>
    <w:rsid w:val="004936B6"/>
    <w:rsid w:val="004938CB"/>
    <w:rsid w:val="00493A30"/>
    <w:rsid w:val="00493AC4"/>
    <w:rsid w:val="00493B68"/>
    <w:rsid w:val="0049403E"/>
    <w:rsid w:val="004942DE"/>
    <w:rsid w:val="004943AE"/>
    <w:rsid w:val="00494493"/>
    <w:rsid w:val="00494883"/>
    <w:rsid w:val="0049495E"/>
    <w:rsid w:val="00494A6C"/>
    <w:rsid w:val="00494BF5"/>
    <w:rsid w:val="00494C22"/>
    <w:rsid w:val="00494C29"/>
    <w:rsid w:val="00494C53"/>
    <w:rsid w:val="00494DEB"/>
    <w:rsid w:val="00494E74"/>
    <w:rsid w:val="00494FB5"/>
    <w:rsid w:val="004950A8"/>
    <w:rsid w:val="004950DA"/>
    <w:rsid w:val="0049554F"/>
    <w:rsid w:val="00495815"/>
    <w:rsid w:val="004959AA"/>
    <w:rsid w:val="00495C14"/>
    <w:rsid w:val="00495D50"/>
    <w:rsid w:val="004960DE"/>
    <w:rsid w:val="00496256"/>
    <w:rsid w:val="0049636D"/>
    <w:rsid w:val="004969A7"/>
    <w:rsid w:val="00496B29"/>
    <w:rsid w:val="00496DAD"/>
    <w:rsid w:val="00496F94"/>
    <w:rsid w:val="00496FBE"/>
    <w:rsid w:val="004970FA"/>
    <w:rsid w:val="004972A3"/>
    <w:rsid w:val="00497307"/>
    <w:rsid w:val="0049738D"/>
    <w:rsid w:val="004973BF"/>
    <w:rsid w:val="004973D1"/>
    <w:rsid w:val="004A01BD"/>
    <w:rsid w:val="004A038C"/>
    <w:rsid w:val="004A0500"/>
    <w:rsid w:val="004A0BA2"/>
    <w:rsid w:val="004A0F5C"/>
    <w:rsid w:val="004A16DC"/>
    <w:rsid w:val="004A178D"/>
    <w:rsid w:val="004A19EA"/>
    <w:rsid w:val="004A1C3D"/>
    <w:rsid w:val="004A1F2A"/>
    <w:rsid w:val="004A20BB"/>
    <w:rsid w:val="004A2427"/>
    <w:rsid w:val="004A26DD"/>
    <w:rsid w:val="004A28FC"/>
    <w:rsid w:val="004A2A1A"/>
    <w:rsid w:val="004A2CF2"/>
    <w:rsid w:val="004A2E9C"/>
    <w:rsid w:val="004A2F74"/>
    <w:rsid w:val="004A33E2"/>
    <w:rsid w:val="004A3C84"/>
    <w:rsid w:val="004A452C"/>
    <w:rsid w:val="004A4755"/>
    <w:rsid w:val="004A4875"/>
    <w:rsid w:val="004A4A76"/>
    <w:rsid w:val="004A4C2A"/>
    <w:rsid w:val="004A4E96"/>
    <w:rsid w:val="004A541D"/>
    <w:rsid w:val="004A54C1"/>
    <w:rsid w:val="004A5643"/>
    <w:rsid w:val="004A5984"/>
    <w:rsid w:val="004A5BF8"/>
    <w:rsid w:val="004A5DA0"/>
    <w:rsid w:val="004A5ED1"/>
    <w:rsid w:val="004A6123"/>
    <w:rsid w:val="004A620B"/>
    <w:rsid w:val="004A641F"/>
    <w:rsid w:val="004A6628"/>
    <w:rsid w:val="004A66DC"/>
    <w:rsid w:val="004A67EE"/>
    <w:rsid w:val="004A7333"/>
    <w:rsid w:val="004A7502"/>
    <w:rsid w:val="004A7627"/>
    <w:rsid w:val="004A78A3"/>
    <w:rsid w:val="004A7EC2"/>
    <w:rsid w:val="004B02F8"/>
    <w:rsid w:val="004B0BBE"/>
    <w:rsid w:val="004B169E"/>
    <w:rsid w:val="004B173F"/>
    <w:rsid w:val="004B19B9"/>
    <w:rsid w:val="004B1F0A"/>
    <w:rsid w:val="004B20E3"/>
    <w:rsid w:val="004B2361"/>
    <w:rsid w:val="004B25DE"/>
    <w:rsid w:val="004B25E2"/>
    <w:rsid w:val="004B268D"/>
    <w:rsid w:val="004B28DA"/>
    <w:rsid w:val="004B2999"/>
    <w:rsid w:val="004B2E12"/>
    <w:rsid w:val="004B2E5A"/>
    <w:rsid w:val="004B2F8A"/>
    <w:rsid w:val="004B2FBF"/>
    <w:rsid w:val="004B31A5"/>
    <w:rsid w:val="004B38A6"/>
    <w:rsid w:val="004B456E"/>
    <w:rsid w:val="004B4631"/>
    <w:rsid w:val="004B4A66"/>
    <w:rsid w:val="004B4DE5"/>
    <w:rsid w:val="004B4EB4"/>
    <w:rsid w:val="004B50CD"/>
    <w:rsid w:val="004B5150"/>
    <w:rsid w:val="004B5507"/>
    <w:rsid w:val="004B579D"/>
    <w:rsid w:val="004B596D"/>
    <w:rsid w:val="004B5BA2"/>
    <w:rsid w:val="004B5FF4"/>
    <w:rsid w:val="004B6394"/>
    <w:rsid w:val="004B643F"/>
    <w:rsid w:val="004B64D9"/>
    <w:rsid w:val="004B6730"/>
    <w:rsid w:val="004B6C97"/>
    <w:rsid w:val="004B7198"/>
    <w:rsid w:val="004B7812"/>
    <w:rsid w:val="004B78A0"/>
    <w:rsid w:val="004C017B"/>
    <w:rsid w:val="004C0421"/>
    <w:rsid w:val="004C098F"/>
    <w:rsid w:val="004C0D3D"/>
    <w:rsid w:val="004C0EA7"/>
    <w:rsid w:val="004C1BA4"/>
    <w:rsid w:val="004C1C5F"/>
    <w:rsid w:val="004C1DFF"/>
    <w:rsid w:val="004C1E54"/>
    <w:rsid w:val="004C1E90"/>
    <w:rsid w:val="004C1EFB"/>
    <w:rsid w:val="004C242B"/>
    <w:rsid w:val="004C2928"/>
    <w:rsid w:val="004C2DEC"/>
    <w:rsid w:val="004C32A5"/>
    <w:rsid w:val="004C33B3"/>
    <w:rsid w:val="004C34B2"/>
    <w:rsid w:val="004C3645"/>
    <w:rsid w:val="004C3848"/>
    <w:rsid w:val="004C388F"/>
    <w:rsid w:val="004C39B2"/>
    <w:rsid w:val="004C3C02"/>
    <w:rsid w:val="004C407E"/>
    <w:rsid w:val="004C409E"/>
    <w:rsid w:val="004C4186"/>
    <w:rsid w:val="004C41D6"/>
    <w:rsid w:val="004C4427"/>
    <w:rsid w:val="004C4485"/>
    <w:rsid w:val="004C44A3"/>
    <w:rsid w:val="004C4BCE"/>
    <w:rsid w:val="004C4DF0"/>
    <w:rsid w:val="004C4E8A"/>
    <w:rsid w:val="004C4EBF"/>
    <w:rsid w:val="004C5249"/>
    <w:rsid w:val="004C5283"/>
    <w:rsid w:val="004C5D7A"/>
    <w:rsid w:val="004C5E12"/>
    <w:rsid w:val="004C6368"/>
    <w:rsid w:val="004C6381"/>
    <w:rsid w:val="004C63E9"/>
    <w:rsid w:val="004C6880"/>
    <w:rsid w:val="004C698E"/>
    <w:rsid w:val="004C6990"/>
    <w:rsid w:val="004C6A1E"/>
    <w:rsid w:val="004C6A6A"/>
    <w:rsid w:val="004C6CA6"/>
    <w:rsid w:val="004C6E71"/>
    <w:rsid w:val="004C73A2"/>
    <w:rsid w:val="004C7436"/>
    <w:rsid w:val="004C748B"/>
    <w:rsid w:val="004C77B1"/>
    <w:rsid w:val="004C7B72"/>
    <w:rsid w:val="004C7B85"/>
    <w:rsid w:val="004C7C30"/>
    <w:rsid w:val="004D01BA"/>
    <w:rsid w:val="004D03D0"/>
    <w:rsid w:val="004D04D2"/>
    <w:rsid w:val="004D056E"/>
    <w:rsid w:val="004D0B07"/>
    <w:rsid w:val="004D0B8B"/>
    <w:rsid w:val="004D0BF7"/>
    <w:rsid w:val="004D0C9C"/>
    <w:rsid w:val="004D166C"/>
    <w:rsid w:val="004D1886"/>
    <w:rsid w:val="004D1951"/>
    <w:rsid w:val="004D1D1F"/>
    <w:rsid w:val="004D1DA9"/>
    <w:rsid w:val="004D1DB4"/>
    <w:rsid w:val="004D1F95"/>
    <w:rsid w:val="004D1F96"/>
    <w:rsid w:val="004D205E"/>
    <w:rsid w:val="004D20D4"/>
    <w:rsid w:val="004D24F0"/>
    <w:rsid w:val="004D2685"/>
    <w:rsid w:val="004D3180"/>
    <w:rsid w:val="004D3802"/>
    <w:rsid w:val="004D383F"/>
    <w:rsid w:val="004D3A45"/>
    <w:rsid w:val="004D3B4F"/>
    <w:rsid w:val="004D3B96"/>
    <w:rsid w:val="004D42D8"/>
    <w:rsid w:val="004D436A"/>
    <w:rsid w:val="004D4510"/>
    <w:rsid w:val="004D4533"/>
    <w:rsid w:val="004D465B"/>
    <w:rsid w:val="004D4857"/>
    <w:rsid w:val="004D49D1"/>
    <w:rsid w:val="004D4DE8"/>
    <w:rsid w:val="004D5004"/>
    <w:rsid w:val="004D5018"/>
    <w:rsid w:val="004D5282"/>
    <w:rsid w:val="004D52C6"/>
    <w:rsid w:val="004D55DD"/>
    <w:rsid w:val="004D574F"/>
    <w:rsid w:val="004D5A56"/>
    <w:rsid w:val="004D5E6B"/>
    <w:rsid w:val="004D633A"/>
    <w:rsid w:val="004D6637"/>
    <w:rsid w:val="004D67CD"/>
    <w:rsid w:val="004D6A50"/>
    <w:rsid w:val="004D6AFA"/>
    <w:rsid w:val="004D6C25"/>
    <w:rsid w:val="004D6D54"/>
    <w:rsid w:val="004D7394"/>
    <w:rsid w:val="004D7E22"/>
    <w:rsid w:val="004D7E2B"/>
    <w:rsid w:val="004D7EA4"/>
    <w:rsid w:val="004D7EF9"/>
    <w:rsid w:val="004E035C"/>
    <w:rsid w:val="004E0608"/>
    <w:rsid w:val="004E07D8"/>
    <w:rsid w:val="004E0A31"/>
    <w:rsid w:val="004E0A8D"/>
    <w:rsid w:val="004E0DED"/>
    <w:rsid w:val="004E0EA2"/>
    <w:rsid w:val="004E120E"/>
    <w:rsid w:val="004E1297"/>
    <w:rsid w:val="004E14B2"/>
    <w:rsid w:val="004E193F"/>
    <w:rsid w:val="004E1B1A"/>
    <w:rsid w:val="004E1BA5"/>
    <w:rsid w:val="004E1EDF"/>
    <w:rsid w:val="004E2407"/>
    <w:rsid w:val="004E2493"/>
    <w:rsid w:val="004E24F7"/>
    <w:rsid w:val="004E2512"/>
    <w:rsid w:val="004E2750"/>
    <w:rsid w:val="004E2787"/>
    <w:rsid w:val="004E28F8"/>
    <w:rsid w:val="004E2944"/>
    <w:rsid w:val="004E2965"/>
    <w:rsid w:val="004E29E6"/>
    <w:rsid w:val="004E29FC"/>
    <w:rsid w:val="004E307F"/>
    <w:rsid w:val="004E3133"/>
    <w:rsid w:val="004E3177"/>
    <w:rsid w:val="004E3259"/>
    <w:rsid w:val="004E32DD"/>
    <w:rsid w:val="004E3434"/>
    <w:rsid w:val="004E3443"/>
    <w:rsid w:val="004E362A"/>
    <w:rsid w:val="004E383C"/>
    <w:rsid w:val="004E38DC"/>
    <w:rsid w:val="004E3C01"/>
    <w:rsid w:val="004E3C55"/>
    <w:rsid w:val="004E3C65"/>
    <w:rsid w:val="004E3CCE"/>
    <w:rsid w:val="004E43D0"/>
    <w:rsid w:val="004E43D7"/>
    <w:rsid w:val="004E4C12"/>
    <w:rsid w:val="004E4C5E"/>
    <w:rsid w:val="004E4D1D"/>
    <w:rsid w:val="004E5004"/>
    <w:rsid w:val="004E50A9"/>
    <w:rsid w:val="004E51DF"/>
    <w:rsid w:val="004E5D25"/>
    <w:rsid w:val="004E5D49"/>
    <w:rsid w:val="004E620F"/>
    <w:rsid w:val="004E6492"/>
    <w:rsid w:val="004E64AA"/>
    <w:rsid w:val="004E6BDC"/>
    <w:rsid w:val="004E6C5D"/>
    <w:rsid w:val="004E6C70"/>
    <w:rsid w:val="004E6E61"/>
    <w:rsid w:val="004E6F3A"/>
    <w:rsid w:val="004E7599"/>
    <w:rsid w:val="004E7B8B"/>
    <w:rsid w:val="004E7CE9"/>
    <w:rsid w:val="004F0194"/>
    <w:rsid w:val="004F023F"/>
    <w:rsid w:val="004F04E0"/>
    <w:rsid w:val="004F0D48"/>
    <w:rsid w:val="004F0F9E"/>
    <w:rsid w:val="004F1080"/>
    <w:rsid w:val="004F1199"/>
    <w:rsid w:val="004F130F"/>
    <w:rsid w:val="004F1988"/>
    <w:rsid w:val="004F1E99"/>
    <w:rsid w:val="004F1ED9"/>
    <w:rsid w:val="004F279C"/>
    <w:rsid w:val="004F2983"/>
    <w:rsid w:val="004F2DD4"/>
    <w:rsid w:val="004F30CC"/>
    <w:rsid w:val="004F36F6"/>
    <w:rsid w:val="004F3879"/>
    <w:rsid w:val="004F3C01"/>
    <w:rsid w:val="004F3C34"/>
    <w:rsid w:val="004F3EEF"/>
    <w:rsid w:val="004F4214"/>
    <w:rsid w:val="004F436E"/>
    <w:rsid w:val="004F44E4"/>
    <w:rsid w:val="004F4836"/>
    <w:rsid w:val="004F4CEC"/>
    <w:rsid w:val="004F4F22"/>
    <w:rsid w:val="004F507E"/>
    <w:rsid w:val="004F51FD"/>
    <w:rsid w:val="004F53CC"/>
    <w:rsid w:val="004F53CD"/>
    <w:rsid w:val="004F554E"/>
    <w:rsid w:val="004F55E6"/>
    <w:rsid w:val="004F5A02"/>
    <w:rsid w:val="004F5B50"/>
    <w:rsid w:val="004F5B7D"/>
    <w:rsid w:val="004F5C6F"/>
    <w:rsid w:val="004F5E36"/>
    <w:rsid w:val="004F6340"/>
    <w:rsid w:val="004F6483"/>
    <w:rsid w:val="004F652D"/>
    <w:rsid w:val="004F65F4"/>
    <w:rsid w:val="004F6934"/>
    <w:rsid w:val="004F6E17"/>
    <w:rsid w:val="004F7101"/>
    <w:rsid w:val="004F7141"/>
    <w:rsid w:val="004F7437"/>
    <w:rsid w:val="004F7546"/>
    <w:rsid w:val="004F780F"/>
    <w:rsid w:val="004F7BEF"/>
    <w:rsid w:val="004F7DC9"/>
    <w:rsid w:val="004F7E80"/>
    <w:rsid w:val="0050010B"/>
    <w:rsid w:val="005002BA"/>
    <w:rsid w:val="005006E7"/>
    <w:rsid w:val="005007CC"/>
    <w:rsid w:val="005007F9"/>
    <w:rsid w:val="005008E4"/>
    <w:rsid w:val="00500A86"/>
    <w:rsid w:val="00500E19"/>
    <w:rsid w:val="00500F7E"/>
    <w:rsid w:val="00501047"/>
    <w:rsid w:val="005011D0"/>
    <w:rsid w:val="005011EE"/>
    <w:rsid w:val="00501273"/>
    <w:rsid w:val="0050157B"/>
    <w:rsid w:val="005015F1"/>
    <w:rsid w:val="0050172C"/>
    <w:rsid w:val="0050187B"/>
    <w:rsid w:val="00501BFA"/>
    <w:rsid w:val="00501DB1"/>
    <w:rsid w:val="00502265"/>
    <w:rsid w:val="005025B5"/>
    <w:rsid w:val="005028E7"/>
    <w:rsid w:val="0050292C"/>
    <w:rsid w:val="00502A97"/>
    <w:rsid w:val="00502B1F"/>
    <w:rsid w:val="00502D6D"/>
    <w:rsid w:val="00502FAF"/>
    <w:rsid w:val="00502FD1"/>
    <w:rsid w:val="0050333C"/>
    <w:rsid w:val="0050384D"/>
    <w:rsid w:val="00503B0F"/>
    <w:rsid w:val="00503B74"/>
    <w:rsid w:val="00503E13"/>
    <w:rsid w:val="00503E59"/>
    <w:rsid w:val="00503ECA"/>
    <w:rsid w:val="005040D4"/>
    <w:rsid w:val="005042C6"/>
    <w:rsid w:val="00504329"/>
    <w:rsid w:val="0050445F"/>
    <w:rsid w:val="00504466"/>
    <w:rsid w:val="00504718"/>
    <w:rsid w:val="0050572F"/>
    <w:rsid w:val="0050579A"/>
    <w:rsid w:val="00505834"/>
    <w:rsid w:val="00505A0A"/>
    <w:rsid w:val="00505A7B"/>
    <w:rsid w:val="00505D55"/>
    <w:rsid w:val="00505D60"/>
    <w:rsid w:val="00505F7E"/>
    <w:rsid w:val="005062D8"/>
    <w:rsid w:val="005062DA"/>
    <w:rsid w:val="0050652A"/>
    <w:rsid w:val="00506586"/>
    <w:rsid w:val="005067A1"/>
    <w:rsid w:val="00506C40"/>
    <w:rsid w:val="0050701D"/>
    <w:rsid w:val="0050703F"/>
    <w:rsid w:val="005070C8"/>
    <w:rsid w:val="005071FA"/>
    <w:rsid w:val="005073EC"/>
    <w:rsid w:val="00507890"/>
    <w:rsid w:val="00507A9B"/>
    <w:rsid w:val="00507AC7"/>
    <w:rsid w:val="00507B9A"/>
    <w:rsid w:val="00507DE7"/>
    <w:rsid w:val="00507E01"/>
    <w:rsid w:val="00507E4B"/>
    <w:rsid w:val="00507F6F"/>
    <w:rsid w:val="00510924"/>
    <w:rsid w:val="00510B64"/>
    <w:rsid w:val="00510BFF"/>
    <w:rsid w:val="00510CC9"/>
    <w:rsid w:val="00510D03"/>
    <w:rsid w:val="00510D41"/>
    <w:rsid w:val="00510FBD"/>
    <w:rsid w:val="005110F9"/>
    <w:rsid w:val="005115C3"/>
    <w:rsid w:val="00511B5D"/>
    <w:rsid w:val="00511F60"/>
    <w:rsid w:val="00512198"/>
    <w:rsid w:val="005125E6"/>
    <w:rsid w:val="00512964"/>
    <w:rsid w:val="00512C12"/>
    <w:rsid w:val="00512C3D"/>
    <w:rsid w:val="00512FE2"/>
    <w:rsid w:val="00513018"/>
    <w:rsid w:val="00513706"/>
    <w:rsid w:val="0051372E"/>
    <w:rsid w:val="0051377C"/>
    <w:rsid w:val="005137E3"/>
    <w:rsid w:val="005137F8"/>
    <w:rsid w:val="00513A06"/>
    <w:rsid w:val="00514059"/>
    <w:rsid w:val="00514196"/>
    <w:rsid w:val="005141BE"/>
    <w:rsid w:val="0051426E"/>
    <w:rsid w:val="005142AD"/>
    <w:rsid w:val="00514338"/>
    <w:rsid w:val="00514469"/>
    <w:rsid w:val="0051464D"/>
    <w:rsid w:val="00514BD0"/>
    <w:rsid w:val="00514CB6"/>
    <w:rsid w:val="00514CFA"/>
    <w:rsid w:val="00514E84"/>
    <w:rsid w:val="00515208"/>
    <w:rsid w:val="00515939"/>
    <w:rsid w:val="00515A99"/>
    <w:rsid w:val="00515B25"/>
    <w:rsid w:val="00515CB2"/>
    <w:rsid w:val="00515E28"/>
    <w:rsid w:val="00515F94"/>
    <w:rsid w:val="00516478"/>
    <w:rsid w:val="0051665F"/>
    <w:rsid w:val="005167E1"/>
    <w:rsid w:val="0051689D"/>
    <w:rsid w:val="00516B1C"/>
    <w:rsid w:val="00516DCF"/>
    <w:rsid w:val="00516F64"/>
    <w:rsid w:val="00516FE6"/>
    <w:rsid w:val="005170AC"/>
    <w:rsid w:val="0051738D"/>
    <w:rsid w:val="00517463"/>
    <w:rsid w:val="00517482"/>
    <w:rsid w:val="005176A2"/>
    <w:rsid w:val="005177A5"/>
    <w:rsid w:val="00517909"/>
    <w:rsid w:val="00517910"/>
    <w:rsid w:val="0051792C"/>
    <w:rsid w:val="00517A48"/>
    <w:rsid w:val="00520187"/>
    <w:rsid w:val="0052023C"/>
    <w:rsid w:val="00520290"/>
    <w:rsid w:val="0052057E"/>
    <w:rsid w:val="00520602"/>
    <w:rsid w:val="00520EB2"/>
    <w:rsid w:val="005211D4"/>
    <w:rsid w:val="0052130C"/>
    <w:rsid w:val="00521369"/>
    <w:rsid w:val="005213E5"/>
    <w:rsid w:val="0052142C"/>
    <w:rsid w:val="00521694"/>
    <w:rsid w:val="005217A9"/>
    <w:rsid w:val="005217AD"/>
    <w:rsid w:val="00521B87"/>
    <w:rsid w:val="00521D30"/>
    <w:rsid w:val="00522B44"/>
    <w:rsid w:val="00522F07"/>
    <w:rsid w:val="00522FBF"/>
    <w:rsid w:val="00523254"/>
    <w:rsid w:val="00523264"/>
    <w:rsid w:val="00523280"/>
    <w:rsid w:val="00523379"/>
    <w:rsid w:val="00523397"/>
    <w:rsid w:val="005234B5"/>
    <w:rsid w:val="0052389E"/>
    <w:rsid w:val="00523C5F"/>
    <w:rsid w:val="00524096"/>
    <w:rsid w:val="00524283"/>
    <w:rsid w:val="00524586"/>
    <w:rsid w:val="00524D9D"/>
    <w:rsid w:val="00525043"/>
    <w:rsid w:val="00525382"/>
    <w:rsid w:val="00525DAD"/>
    <w:rsid w:val="00526321"/>
    <w:rsid w:val="005267A9"/>
    <w:rsid w:val="00526DC6"/>
    <w:rsid w:val="00526E3B"/>
    <w:rsid w:val="00526E4A"/>
    <w:rsid w:val="00526EAB"/>
    <w:rsid w:val="00526FD2"/>
    <w:rsid w:val="00527169"/>
    <w:rsid w:val="00527316"/>
    <w:rsid w:val="00527428"/>
    <w:rsid w:val="0052754E"/>
    <w:rsid w:val="00527792"/>
    <w:rsid w:val="005278B4"/>
    <w:rsid w:val="00527ED2"/>
    <w:rsid w:val="0053017E"/>
    <w:rsid w:val="005301A5"/>
    <w:rsid w:val="00530387"/>
    <w:rsid w:val="00530427"/>
    <w:rsid w:val="0053047B"/>
    <w:rsid w:val="005304EB"/>
    <w:rsid w:val="00530560"/>
    <w:rsid w:val="0053065B"/>
    <w:rsid w:val="00530667"/>
    <w:rsid w:val="005308A8"/>
    <w:rsid w:val="005308D1"/>
    <w:rsid w:val="00530CB2"/>
    <w:rsid w:val="00530D1E"/>
    <w:rsid w:val="005311FF"/>
    <w:rsid w:val="0053147D"/>
    <w:rsid w:val="00531AD8"/>
    <w:rsid w:val="00531ADB"/>
    <w:rsid w:val="00531D54"/>
    <w:rsid w:val="00531F86"/>
    <w:rsid w:val="00531FEC"/>
    <w:rsid w:val="005323A0"/>
    <w:rsid w:val="0053271C"/>
    <w:rsid w:val="0053273E"/>
    <w:rsid w:val="0053289C"/>
    <w:rsid w:val="005328B5"/>
    <w:rsid w:val="00532A38"/>
    <w:rsid w:val="00532B53"/>
    <w:rsid w:val="00532BE9"/>
    <w:rsid w:val="00532CD0"/>
    <w:rsid w:val="0053358C"/>
    <w:rsid w:val="005336B1"/>
    <w:rsid w:val="005336D0"/>
    <w:rsid w:val="00533709"/>
    <w:rsid w:val="00533A9E"/>
    <w:rsid w:val="00533B3C"/>
    <w:rsid w:val="00533B8F"/>
    <w:rsid w:val="00533CAF"/>
    <w:rsid w:val="00533EEC"/>
    <w:rsid w:val="0053451D"/>
    <w:rsid w:val="0053465E"/>
    <w:rsid w:val="0053466E"/>
    <w:rsid w:val="00534729"/>
    <w:rsid w:val="005348B8"/>
    <w:rsid w:val="00534E19"/>
    <w:rsid w:val="00534FFB"/>
    <w:rsid w:val="005352AA"/>
    <w:rsid w:val="0053543D"/>
    <w:rsid w:val="0053596B"/>
    <w:rsid w:val="005360A7"/>
    <w:rsid w:val="00536143"/>
    <w:rsid w:val="0053636D"/>
    <w:rsid w:val="00536484"/>
    <w:rsid w:val="00536600"/>
    <w:rsid w:val="005367FF"/>
    <w:rsid w:val="005369A5"/>
    <w:rsid w:val="00536B05"/>
    <w:rsid w:val="00536D8F"/>
    <w:rsid w:val="005378BE"/>
    <w:rsid w:val="005378F0"/>
    <w:rsid w:val="00537E63"/>
    <w:rsid w:val="005404A4"/>
    <w:rsid w:val="005404F1"/>
    <w:rsid w:val="0054093B"/>
    <w:rsid w:val="00540B9F"/>
    <w:rsid w:val="00540E6F"/>
    <w:rsid w:val="00540E94"/>
    <w:rsid w:val="005412B0"/>
    <w:rsid w:val="005412F3"/>
    <w:rsid w:val="00541371"/>
    <w:rsid w:val="005415ED"/>
    <w:rsid w:val="0054175F"/>
    <w:rsid w:val="00541A9E"/>
    <w:rsid w:val="00541AE0"/>
    <w:rsid w:val="00541BCD"/>
    <w:rsid w:val="00541C66"/>
    <w:rsid w:val="00541F28"/>
    <w:rsid w:val="0054208D"/>
    <w:rsid w:val="0054239C"/>
    <w:rsid w:val="005425E9"/>
    <w:rsid w:val="00542701"/>
    <w:rsid w:val="005429A0"/>
    <w:rsid w:val="00542B93"/>
    <w:rsid w:val="00542CB3"/>
    <w:rsid w:val="00542F9A"/>
    <w:rsid w:val="00543037"/>
    <w:rsid w:val="00543193"/>
    <w:rsid w:val="00543389"/>
    <w:rsid w:val="00543494"/>
    <w:rsid w:val="00543637"/>
    <w:rsid w:val="00543907"/>
    <w:rsid w:val="00543B8A"/>
    <w:rsid w:val="0054413F"/>
    <w:rsid w:val="0054418C"/>
    <w:rsid w:val="00544237"/>
    <w:rsid w:val="0054423B"/>
    <w:rsid w:val="005443CD"/>
    <w:rsid w:val="00544533"/>
    <w:rsid w:val="00544749"/>
    <w:rsid w:val="005447EA"/>
    <w:rsid w:val="0054494C"/>
    <w:rsid w:val="0054497D"/>
    <w:rsid w:val="00544C60"/>
    <w:rsid w:val="00544D32"/>
    <w:rsid w:val="00544F58"/>
    <w:rsid w:val="00544FDC"/>
    <w:rsid w:val="005454AD"/>
    <w:rsid w:val="00545562"/>
    <w:rsid w:val="0054593B"/>
    <w:rsid w:val="00545D52"/>
    <w:rsid w:val="0054652E"/>
    <w:rsid w:val="0054671D"/>
    <w:rsid w:val="005467B1"/>
    <w:rsid w:val="00546ED7"/>
    <w:rsid w:val="00546F7B"/>
    <w:rsid w:val="0054731D"/>
    <w:rsid w:val="005473D8"/>
    <w:rsid w:val="00547A38"/>
    <w:rsid w:val="00547C7D"/>
    <w:rsid w:val="00547D8A"/>
    <w:rsid w:val="005506E4"/>
    <w:rsid w:val="005508F3"/>
    <w:rsid w:val="00550C05"/>
    <w:rsid w:val="00550E56"/>
    <w:rsid w:val="00551344"/>
    <w:rsid w:val="00551820"/>
    <w:rsid w:val="00551A1B"/>
    <w:rsid w:val="00551A31"/>
    <w:rsid w:val="00551AB8"/>
    <w:rsid w:val="00551BB0"/>
    <w:rsid w:val="00551CE1"/>
    <w:rsid w:val="00552233"/>
    <w:rsid w:val="0055239C"/>
    <w:rsid w:val="005526CF"/>
    <w:rsid w:val="005526FA"/>
    <w:rsid w:val="00552A08"/>
    <w:rsid w:val="00552F22"/>
    <w:rsid w:val="00552FF4"/>
    <w:rsid w:val="00553145"/>
    <w:rsid w:val="005532EF"/>
    <w:rsid w:val="005532F9"/>
    <w:rsid w:val="00553337"/>
    <w:rsid w:val="00553397"/>
    <w:rsid w:val="00553519"/>
    <w:rsid w:val="005535E7"/>
    <w:rsid w:val="0055393C"/>
    <w:rsid w:val="0055398E"/>
    <w:rsid w:val="00553A45"/>
    <w:rsid w:val="00553FD3"/>
    <w:rsid w:val="00553FFC"/>
    <w:rsid w:val="00554232"/>
    <w:rsid w:val="00554366"/>
    <w:rsid w:val="0055459D"/>
    <w:rsid w:val="005546B4"/>
    <w:rsid w:val="00554C28"/>
    <w:rsid w:val="00554D56"/>
    <w:rsid w:val="00554DBE"/>
    <w:rsid w:val="00554E41"/>
    <w:rsid w:val="00555051"/>
    <w:rsid w:val="00555079"/>
    <w:rsid w:val="005551A5"/>
    <w:rsid w:val="00555353"/>
    <w:rsid w:val="0055552A"/>
    <w:rsid w:val="005557B8"/>
    <w:rsid w:val="0055591A"/>
    <w:rsid w:val="00555A71"/>
    <w:rsid w:val="00555B16"/>
    <w:rsid w:val="00555C27"/>
    <w:rsid w:val="00555D78"/>
    <w:rsid w:val="00555E00"/>
    <w:rsid w:val="005563FE"/>
    <w:rsid w:val="00556845"/>
    <w:rsid w:val="005573C5"/>
    <w:rsid w:val="00557579"/>
    <w:rsid w:val="005579B3"/>
    <w:rsid w:val="00557AA5"/>
    <w:rsid w:val="00557F60"/>
    <w:rsid w:val="00560023"/>
    <w:rsid w:val="00560024"/>
    <w:rsid w:val="00560A74"/>
    <w:rsid w:val="00560B69"/>
    <w:rsid w:val="00560FA1"/>
    <w:rsid w:val="005611A7"/>
    <w:rsid w:val="00561BE6"/>
    <w:rsid w:val="00561C24"/>
    <w:rsid w:val="00562035"/>
    <w:rsid w:val="00562182"/>
    <w:rsid w:val="005624BD"/>
    <w:rsid w:val="005625BE"/>
    <w:rsid w:val="0056261C"/>
    <w:rsid w:val="00562AB4"/>
    <w:rsid w:val="00562EE6"/>
    <w:rsid w:val="0056302B"/>
    <w:rsid w:val="00563196"/>
    <w:rsid w:val="00563569"/>
    <w:rsid w:val="00563681"/>
    <w:rsid w:val="00563713"/>
    <w:rsid w:val="00563938"/>
    <w:rsid w:val="00563DE9"/>
    <w:rsid w:val="00563F26"/>
    <w:rsid w:val="00564864"/>
    <w:rsid w:val="00564982"/>
    <w:rsid w:val="00564B48"/>
    <w:rsid w:val="00564DA7"/>
    <w:rsid w:val="00564E84"/>
    <w:rsid w:val="00565454"/>
    <w:rsid w:val="005654FE"/>
    <w:rsid w:val="0056564F"/>
    <w:rsid w:val="00565841"/>
    <w:rsid w:val="005658D9"/>
    <w:rsid w:val="00565945"/>
    <w:rsid w:val="00565A0A"/>
    <w:rsid w:val="00565C2B"/>
    <w:rsid w:val="00565F5D"/>
    <w:rsid w:val="0056660F"/>
    <w:rsid w:val="005669A1"/>
    <w:rsid w:val="00566CEF"/>
    <w:rsid w:val="0056700A"/>
    <w:rsid w:val="005672B3"/>
    <w:rsid w:val="00567463"/>
    <w:rsid w:val="005674D5"/>
    <w:rsid w:val="005675E4"/>
    <w:rsid w:val="00567B4F"/>
    <w:rsid w:val="00567CB5"/>
    <w:rsid w:val="00567EA1"/>
    <w:rsid w:val="0057002F"/>
    <w:rsid w:val="005700AE"/>
    <w:rsid w:val="0057045C"/>
    <w:rsid w:val="00570541"/>
    <w:rsid w:val="00570611"/>
    <w:rsid w:val="0057084F"/>
    <w:rsid w:val="00570B32"/>
    <w:rsid w:val="00570F45"/>
    <w:rsid w:val="00570FD9"/>
    <w:rsid w:val="00571189"/>
    <w:rsid w:val="0057125C"/>
    <w:rsid w:val="0057144C"/>
    <w:rsid w:val="005718B3"/>
    <w:rsid w:val="005718C7"/>
    <w:rsid w:val="00571BFA"/>
    <w:rsid w:val="00571C9F"/>
    <w:rsid w:val="00571D52"/>
    <w:rsid w:val="00571E48"/>
    <w:rsid w:val="005721FB"/>
    <w:rsid w:val="00572547"/>
    <w:rsid w:val="00572709"/>
    <w:rsid w:val="00572A96"/>
    <w:rsid w:val="00572C59"/>
    <w:rsid w:val="00573020"/>
    <w:rsid w:val="005730A2"/>
    <w:rsid w:val="00573311"/>
    <w:rsid w:val="00573776"/>
    <w:rsid w:val="00573D41"/>
    <w:rsid w:val="00573F80"/>
    <w:rsid w:val="00574032"/>
    <w:rsid w:val="0057426A"/>
    <w:rsid w:val="00574399"/>
    <w:rsid w:val="0057442E"/>
    <w:rsid w:val="00574542"/>
    <w:rsid w:val="00574840"/>
    <w:rsid w:val="005749B9"/>
    <w:rsid w:val="00574D2F"/>
    <w:rsid w:val="00575184"/>
    <w:rsid w:val="00575D0B"/>
    <w:rsid w:val="00575DB3"/>
    <w:rsid w:val="00575DD8"/>
    <w:rsid w:val="005760A8"/>
    <w:rsid w:val="005760EC"/>
    <w:rsid w:val="00576348"/>
    <w:rsid w:val="00576391"/>
    <w:rsid w:val="005763BC"/>
    <w:rsid w:val="005767F0"/>
    <w:rsid w:val="00576C2D"/>
    <w:rsid w:val="00577072"/>
    <w:rsid w:val="005770C5"/>
    <w:rsid w:val="005771C8"/>
    <w:rsid w:val="00577471"/>
    <w:rsid w:val="005776B7"/>
    <w:rsid w:val="0057783F"/>
    <w:rsid w:val="00577AD0"/>
    <w:rsid w:val="00577B5E"/>
    <w:rsid w:val="00577C8B"/>
    <w:rsid w:val="00577E23"/>
    <w:rsid w:val="00577ECC"/>
    <w:rsid w:val="0058008F"/>
    <w:rsid w:val="005800C4"/>
    <w:rsid w:val="00580226"/>
    <w:rsid w:val="005803DE"/>
    <w:rsid w:val="00580AAD"/>
    <w:rsid w:val="00580ECB"/>
    <w:rsid w:val="005812DE"/>
    <w:rsid w:val="005812F8"/>
    <w:rsid w:val="00581341"/>
    <w:rsid w:val="005814A2"/>
    <w:rsid w:val="00581675"/>
    <w:rsid w:val="005816FE"/>
    <w:rsid w:val="00581D52"/>
    <w:rsid w:val="0058206E"/>
    <w:rsid w:val="005822BC"/>
    <w:rsid w:val="0058239B"/>
    <w:rsid w:val="00582716"/>
    <w:rsid w:val="005827F2"/>
    <w:rsid w:val="005829C3"/>
    <w:rsid w:val="00582A73"/>
    <w:rsid w:val="00582BE2"/>
    <w:rsid w:val="00582C63"/>
    <w:rsid w:val="00582D0F"/>
    <w:rsid w:val="00582EDF"/>
    <w:rsid w:val="0058309D"/>
    <w:rsid w:val="00583190"/>
    <w:rsid w:val="00583225"/>
    <w:rsid w:val="005833F6"/>
    <w:rsid w:val="00583580"/>
    <w:rsid w:val="005839B7"/>
    <w:rsid w:val="00583AB3"/>
    <w:rsid w:val="00583E3E"/>
    <w:rsid w:val="00583EF7"/>
    <w:rsid w:val="00583F62"/>
    <w:rsid w:val="00584381"/>
    <w:rsid w:val="0058449D"/>
    <w:rsid w:val="00584537"/>
    <w:rsid w:val="005845B0"/>
    <w:rsid w:val="00584B21"/>
    <w:rsid w:val="00584B4F"/>
    <w:rsid w:val="00584EA3"/>
    <w:rsid w:val="00584F00"/>
    <w:rsid w:val="00584F46"/>
    <w:rsid w:val="005855FE"/>
    <w:rsid w:val="00585726"/>
    <w:rsid w:val="005858E1"/>
    <w:rsid w:val="00585C48"/>
    <w:rsid w:val="00586065"/>
    <w:rsid w:val="00586068"/>
    <w:rsid w:val="0058607C"/>
    <w:rsid w:val="00586358"/>
    <w:rsid w:val="00586642"/>
    <w:rsid w:val="005869FA"/>
    <w:rsid w:val="00586BBC"/>
    <w:rsid w:val="00587707"/>
    <w:rsid w:val="005878D3"/>
    <w:rsid w:val="00587A00"/>
    <w:rsid w:val="00587E09"/>
    <w:rsid w:val="00587F80"/>
    <w:rsid w:val="005902AC"/>
    <w:rsid w:val="005906B1"/>
    <w:rsid w:val="00590BBE"/>
    <w:rsid w:val="00590F44"/>
    <w:rsid w:val="0059109A"/>
    <w:rsid w:val="00591109"/>
    <w:rsid w:val="005911C7"/>
    <w:rsid w:val="00591212"/>
    <w:rsid w:val="00591286"/>
    <w:rsid w:val="005914CE"/>
    <w:rsid w:val="00591580"/>
    <w:rsid w:val="00591657"/>
    <w:rsid w:val="005917BB"/>
    <w:rsid w:val="005918F8"/>
    <w:rsid w:val="00592450"/>
    <w:rsid w:val="00592487"/>
    <w:rsid w:val="0059260F"/>
    <w:rsid w:val="005926B4"/>
    <w:rsid w:val="00592D25"/>
    <w:rsid w:val="00592D7A"/>
    <w:rsid w:val="00592DAB"/>
    <w:rsid w:val="00592DBC"/>
    <w:rsid w:val="00592EB0"/>
    <w:rsid w:val="005931DF"/>
    <w:rsid w:val="00593248"/>
    <w:rsid w:val="005933F1"/>
    <w:rsid w:val="005937CE"/>
    <w:rsid w:val="00593880"/>
    <w:rsid w:val="005938EF"/>
    <w:rsid w:val="00593A3F"/>
    <w:rsid w:val="00593B30"/>
    <w:rsid w:val="00593D31"/>
    <w:rsid w:val="00593DD2"/>
    <w:rsid w:val="00593F06"/>
    <w:rsid w:val="00593F73"/>
    <w:rsid w:val="005941C5"/>
    <w:rsid w:val="00594410"/>
    <w:rsid w:val="0059477D"/>
    <w:rsid w:val="00594D10"/>
    <w:rsid w:val="00595140"/>
    <w:rsid w:val="005953F8"/>
    <w:rsid w:val="0059558A"/>
    <w:rsid w:val="00595AB0"/>
    <w:rsid w:val="00595D8A"/>
    <w:rsid w:val="00595FC4"/>
    <w:rsid w:val="00596125"/>
    <w:rsid w:val="005964BA"/>
    <w:rsid w:val="005967A4"/>
    <w:rsid w:val="005969F7"/>
    <w:rsid w:val="00596AE7"/>
    <w:rsid w:val="00596FE7"/>
    <w:rsid w:val="0059710D"/>
    <w:rsid w:val="0059718F"/>
    <w:rsid w:val="005972E5"/>
    <w:rsid w:val="00597368"/>
    <w:rsid w:val="005A0079"/>
    <w:rsid w:val="005A0384"/>
    <w:rsid w:val="005A0686"/>
    <w:rsid w:val="005A0730"/>
    <w:rsid w:val="005A0A2C"/>
    <w:rsid w:val="005A0B89"/>
    <w:rsid w:val="005A0D14"/>
    <w:rsid w:val="005A0E21"/>
    <w:rsid w:val="005A0F9D"/>
    <w:rsid w:val="005A110B"/>
    <w:rsid w:val="005A117D"/>
    <w:rsid w:val="005A123B"/>
    <w:rsid w:val="005A15C2"/>
    <w:rsid w:val="005A192B"/>
    <w:rsid w:val="005A1A59"/>
    <w:rsid w:val="005A1AD9"/>
    <w:rsid w:val="005A1B7B"/>
    <w:rsid w:val="005A1BFB"/>
    <w:rsid w:val="005A1DF8"/>
    <w:rsid w:val="005A1FFF"/>
    <w:rsid w:val="005A2001"/>
    <w:rsid w:val="005A2188"/>
    <w:rsid w:val="005A22AD"/>
    <w:rsid w:val="005A243D"/>
    <w:rsid w:val="005A2779"/>
    <w:rsid w:val="005A311C"/>
    <w:rsid w:val="005A32BE"/>
    <w:rsid w:val="005A337F"/>
    <w:rsid w:val="005A3754"/>
    <w:rsid w:val="005A37F4"/>
    <w:rsid w:val="005A3D94"/>
    <w:rsid w:val="005A41FF"/>
    <w:rsid w:val="005A4432"/>
    <w:rsid w:val="005A48A1"/>
    <w:rsid w:val="005A48C3"/>
    <w:rsid w:val="005A4C7F"/>
    <w:rsid w:val="005A4D2C"/>
    <w:rsid w:val="005A4E19"/>
    <w:rsid w:val="005A5089"/>
    <w:rsid w:val="005A50FF"/>
    <w:rsid w:val="005A5272"/>
    <w:rsid w:val="005A56C5"/>
    <w:rsid w:val="005A58E3"/>
    <w:rsid w:val="005A59F3"/>
    <w:rsid w:val="005A5F7A"/>
    <w:rsid w:val="005A6062"/>
    <w:rsid w:val="005A6087"/>
    <w:rsid w:val="005A60A9"/>
    <w:rsid w:val="005A617D"/>
    <w:rsid w:val="005A61AE"/>
    <w:rsid w:val="005A67E2"/>
    <w:rsid w:val="005A68A9"/>
    <w:rsid w:val="005A6E04"/>
    <w:rsid w:val="005A6FE7"/>
    <w:rsid w:val="005A70A2"/>
    <w:rsid w:val="005A71E8"/>
    <w:rsid w:val="005A72D3"/>
    <w:rsid w:val="005A73B4"/>
    <w:rsid w:val="005A758B"/>
    <w:rsid w:val="005A7590"/>
    <w:rsid w:val="005A7620"/>
    <w:rsid w:val="005A79BC"/>
    <w:rsid w:val="005A7B54"/>
    <w:rsid w:val="005A7E24"/>
    <w:rsid w:val="005B0145"/>
    <w:rsid w:val="005B089C"/>
    <w:rsid w:val="005B08D3"/>
    <w:rsid w:val="005B098D"/>
    <w:rsid w:val="005B0A7B"/>
    <w:rsid w:val="005B0D74"/>
    <w:rsid w:val="005B0F1C"/>
    <w:rsid w:val="005B102B"/>
    <w:rsid w:val="005B10A5"/>
    <w:rsid w:val="005B121A"/>
    <w:rsid w:val="005B1335"/>
    <w:rsid w:val="005B17ED"/>
    <w:rsid w:val="005B1984"/>
    <w:rsid w:val="005B19FB"/>
    <w:rsid w:val="005B1BAE"/>
    <w:rsid w:val="005B1C7A"/>
    <w:rsid w:val="005B1CE7"/>
    <w:rsid w:val="005B1DAC"/>
    <w:rsid w:val="005B2065"/>
    <w:rsid w:val="005B237A"/>
    <w:rsid w:val="005B23C6"/>
    <w:rsid w:val="005B24CE"/>
    <w:rsid w:val="005B259B"/>
    <w:rsid w:val="005B2941"/>
    <w:rsid w:val="005B2CA7"/>
    <w:rsid w:val="005B3101"/>
    <w:rsid w:val="005B3231"/>
    <w:rsid w:val="005B3667"/>
    <w:rsid w:val="005B3AC6"/>
    <w:rsid w:val="005B3DB9"/>
    <w:rsid w:val="005B4070"/>
    <w:rsid w:val="005B4193"/>
    <w:rsid w:val="005B441D"/>
    <w:rsid w:val="005B4680"/>
    <w:rsid w:val="005B4926"/>
    <w:rsid w:val="005B4B32"/>
    <w:rsid w:val="005B4CF4"/>
    <w:rsid w:val="005B50E4"/>
    <w:rsid w:val="005B553E"/>
    <w:rsid w:val="005B5681"/>
    <w:rsid w:val="005B5F41"/>
    <w:rsid w:val="005B6083"/>
    <w:rsid w:val="005B60C8"/>
    <w:rsid w:val="005B6506"/>
    <w:rsid w:val="005B6637"/>
    <w:rsid w:val="005B6683"/>
    <w:rsid w:val="005B66BA"/>
    <w:rsid w:val="005B6730"/>
    <w:rsid w:val="005B709B"/>
    <w:rsid w:val="005B7199"/>
    <w:rsid w:val="005B745A"/>
    <w:rsid w:val="005B746B"/>
    <w:rsid w:val="005B74E9"/>
    <w:rsid w:val="005B7559"/>
    <w:rsid w:val="005B7687"/>
    <w:rsid w:val="005B768E"/>
    <w:rsid w:val="005B7B97"/>
    <w:rsid w:val="005B7C1F"/>
    <w:rsid w:val="005B7F2F"/>
    <w:rsid w:val="005C006B"/>
    <w:rsid w:val="005C02AD"/>
    <w:rsid w:val="005C07D4"/>
    <w:rsid w:val="005C08DC"/>
    <w:rsid w:val="005C09F3"/>
    <w:rsid w:val="005C1275"/>
    <w:rsid w:val="005C1455"/>
    <w:rsid w:val="005C1469"/>
    <w:rsid w:val="005C1C59"/>
    <w:rsid w:val="005C200D"/>
    <w:rsid w:val="005C2215"/>
    <w:rsid w:val="005C2278"/>
    <w:rsid w:val="005C2356"/>
    <w:rsid w:val="005C2621"/>
    <w:rsid w:val="005C2954"/>
    <w:rsid w:val="005C295F"/>
    <w:rsid w:val="005C297F"/>
    <w:rsid w:val="005C2A5C"/>
    <w:rsid w:val="005C2C39"/>
    <w:rsid w:val="005C2DB4"/>
    <w:rsid w:val="005C2DCB"/>
    <w:rsid w:val="005C35D9"/>
    <w:rsid w:val="005C3AFC"/>
    <w:rsid w:val="005C3B9F"/>
    <w:rsid w:val="005C3FF4"/>
    <w:rsid w:val="005C4633"/>
    <w:rsid w:val="005C4C88"/>
    <w:rsid w:val="005C4CF3"/>
    <w:rsid w:val="005C4DCA"/>
    <w:rsid w:val="005C537C"/>
    <w:rsid w:val="005C5901"/>
    <w:rsid w:val="005C5ABA"/>
    <w:rsid w:val="005C5AEC"/>
    <w:rsid w:val="005C5BDA"/>
    <w:rsid w:val="005C5DB5"/>
    <w:rsid w:val="005C6651"/>
    <w:rsid w:val="005C676C"/>
    <w:rsid w:val="005C6B9F"/>
    <w:rsid w:val="005C7292"/>
    <w:rsid w:val="005C7493"/>
    <w:rsid w:val="005C7889"/>
    <w:rsid w:val="005C7C6F"/>
    <w:rsid w:val="005D0040"/>
    <w:rsid w:val="005D0046"/>
    <w:rsid w:val="005D00AD"/>
    <w:rsid w:val="005D00EC"/>
    <w:rsid w:val="005D0471"/>
    <w:rsid w:val="005D06FF"/>
    <w:rsid w:val="005D0830"/>
    <w:rsid w:val="005D0CB2"/>
    <w:rsid w:val="005D0D65"/>
    <w:rsid w:val="005D0FB6"/>
    <w:rsid w:val="005D10BF"/>
    <w:rsid w:val="005D113B"/>
    <w:rsid w:val="005D1356"/>
    <w:rsid w:val="005D14C3"/>
    <w:rsid w:val="005D1735"/>
    <w:rsid w:val="005D1928"/>
    <w:rsid w:val="005D197F"/>
    <w:rsid w:val="005D19A6"/>
    <w:rsid w:val="005D1A0C"/>
    <w:rsid w:val="005D1A43"/>
    <w:rsid w:val="005D1E1A"/>
    <w:rsid w:val="005D21E2"/>
    <w:rsid w:val="005D2200"/>
    <w:rsid w:val="005D22C1"/>
    <w:rsid w:val="005D23DF"/>
    <w:rsid w:val="005D2589"/>
    <w:rsid w:val="005D2723"/>
    <w:rsid w:val="005D2AC2"/>
    <w:rsid w:val="005D2FDF"/>
    <w:rsid w:val="005D305F"/>
    <w:rsid w:val="005D30FC"/>
    <w:rsid w:val="005D31CE"/>
    <w:rsid w:val="005D3510"/>
    <w:rsid w:val="005D3809"/>
    <w:rsid w:val="005D39B1"/>
    <w:rsid w:val="005D3B45"/>
    <w:rsid w:val="005D3E4A"/>
    <w:rsid w:val="005D3FA8"/>
    <w:rsid w:val="005D3FE3"/>
    <w:rsid w:val="005D42BA"/>
    <w:rsid w:val="005D43B8"/>
    <w:rsid w:val="005D463C"/>
    <w:rsid w:val="005D47DE"/>
    <w:rsid w:val="005D4964"/>
    <w:rsid w:val="005D4A08"/>
    <w:rsid w:val="005D4BCE"/>
    <w:rsid w:val="005D4CFB"/>
    <w:rsid w:val="005D5196"/>
    <w:rsid w:val="005D537D"/>
    <w:rsid w:val="005D53B5"/>
    <w:rsid w:val="005D53DE"/>
    <w:rsid w:val="005D5721"/>
    <w:rsid w:val="005D58E0"/>
    <w:rsid w:val="005D5910"/>
    <w:rsid w:val="005D60E6"/>
    <w:rsid w:val="005D63AE"/>
    <w:rsid w:val="005D6848"/>
    <w:rsid w:val="005D6A00"/>
    <w:rsid w:val="005D6D72"/>
    <w:rsid w:val="005D6EB8"/>
    <w:rsid w:val="005D70B1"/>
    <w:rsid w:val="005D7907"/>
    <w:rsid w:val="005D7A4C"/>
    <w:rsid w:val="005D7D42"/>
    <w:rsid w:val="005D7E88"/>
    <w:rsid w:val="005E007B"/>
    <w:rsid w:val="005E0436"/>
    <w:rsid w:val="005E0B00"/>
    <w:rsid w:val="005E0FBF"/>
    <w:rsid w:val="005E0FE2"/>
    <w:rsid w:val="005E1109"/>
    <w:rsid w:val="005E14C4"/>
    <w:rsid w:val="005E14FE"/>
    <w:rsid w:val="005E151D"/>
    <w:rsid w:val="005E16CA"/>
    <w:rsid w:val="005E1720"/>
    <w:rsid w:val="005E193A"/>
    <w:rsid w:val="005E199C"/>
    <w:rsid w:val="005E208D"/>
    <w:rsid w:val="005E20C4"/>
    <w:rsid w:val="005E24AF"/>
    <w:rsid w:val="005E28A8"/>
    <w:rsid w:val="005E28D0"/>
    <w:rsid w:val="005E2904"/>
    <w:rsid w:val="005E29F3"/>
    <w:rsid w:val="005E2CCD"/>
    <w:rsid w:val="005E2D22"/>
    <w:rsid w:val="005E2FD8"/>
    <w:rsid w:val="005E3634"/>
    <w:rsid w:val="005E3DBE"/>
    <w:rsid w:val="005E3E98"/>
    <w:rsid w:val="005E404D"/>
    <w:rsid w:val="005E407B"/>
    <w:rsid w:val="005E457B"/>
    <w:rsid w:val="005E459F"/>
    <w:rsid w:val="005E4AE3"/>
    <w:rsid w:val="005E4BDF"/>
    <w:rsid w:val="005E4D2F"/>
    <w:rsid w:val="005E4D4C"/>
    <w:rsid w:val="005E4E3E"/>
    <w:rsid w:val="005E4F02"/>
    <w:rsid w:val="005E4F16"/>
    <w:rsid w:val="005E4F7A"/>
    <w:rsid w:val="005E5383"/>
    <w:rsid w:val="005E5424"/>
    <w:rsid w:val="005E5593"/>
    <w:rsid w:val="005E563F"/>
    <w:rsid w:val="005E56DA"/>
    <w:rsid w:val="005E5A18"/>
    <w:rsid w:val="005E5C69"/>
    <w:rsid w:val="005E6079"/>
    <w:rsid w:val="005E61B8"/>
    <w:rsid w:val="005E64B5"/>
    <w:rsid w:val="005E64DC"/>
    <w:rsid w:val="005E6765"/>
    <w:rsid w:val="005E676C"/>
    <w:rsid w:val="005E67B6"/>
    <w:rsid w:val="005E683C"/>
    <w:rsid w:val="005E689C"/>
    <w:rsid w:val="005E6962"/>
    <w:rsid w:val="005E72A0"/>
    <w:rsid w:val="005E7816"/>
    <w:rsid w:val="005E78EF"/>
    <w:rsid w:val="005E79BA"/>
    <w:rsid w:val="005E7A0F"/>
    <w:rsid w:val="005E7E40"/>
    <w:rsid w:val="005F002A"/>
    <w:rsid w:val="005F00EA"/>
    <w:rsid w:val="005F01FF"/>
    <w:rsid w:val="005F08D3"/>
    <w:rsid w:val="005F1120"/>
    <w:rsid w:val="005F12B7"/>
    <w:rsid w:val="005F1912"/>
    <w:rsid w:val="005F1A0A"/>
    <w:rsid w:val="005F1C29"/>
    <w:rsid w:val="005F1E18"/>
    <w:rsid w:val="005F2106"/>
    <w:rsid w:val="005F22A4"/>
    <w:rsid w:val="005F23C6"/>
    <w:rsid w:val="005F2568"/>
    <w:rsid w:val="005F2702"/>
    <w:rsid w:val="005F2903"/>
    <w:rsid w:val="005F2E0B"/>
    <w:rsid w:val="005F2E6D"/>
    <w:rsid w:val="005F30C3"/>
    <w:rsid w:val="005F3218"/>
    <w:rsid w:val="005F3A49"/>
    <w:rsid w:val="005F485F"/>
    <w:rsid w:val="005F4976"/>
    <w:rsid w:val="005F4C7F"/>
    <w:rsid w:val="005F4CBC"/>
    <w:rsid w:val="005F526C"/>
    <w:rsid w:val="005F52E3"/>
    <w:rsid w:val="005F553C"/>
    <w:rsid w:val="005F55B2"/>
    <w:rsid w:val="005F5893"/>
    <w:rsid w:val="005F58B0"/>
    <w:rsid w:val="005F5AA0"/>
    <w:rsid w:val="005F5BB8"/>
    <w:rsid w:val="005F5E81"/>
    <w:rsid w:val="005F6090"/>
    <w:rsid w:val="005F6102"/>
    <w:rsid w:val="005F623D"/>
    <w:rsid w:val="005F638E"/>
    <w:rsid w:val="005F65D6"/>
    <w:rsid w:val="005F6756"/>
    <w:rsid w:val="005F69B5"/>
    <w:rsid w:val="005F6BC8"/>
    <w:rsid w:val="005F6C91"/>
    <w:rsid w:val="005F7142"/>
    <w:rsid w:val="005F73B1"/>
    <w:rsid w:val="005F765F"/>
    <w:rsid w:val="005F7A0D"/>
    <w:rsid w:val="005F7C5C"/>
    <w:rsid w:val="005F7FD4"/>
    <w:rsid w:val="006001EB"/>
    <w:rsid w:val="006004B4"/>
    <w:rsid w:val="00600638"/>
    <w:rsid w:val="00600940"/>
    <w:rsid w:val="00600B3E"/>
    <w:rsid w:val="00600BA3"/>
    <w:rsid w:val="00600BFC"/>
    <w:rsid w:val="00600F70"/>
    <w:rsid w:val="006011AD"/>
    <w:rsid w:val="0060121F"/>
    <w:rsid w:val="00601795"/>
    <w:rsid w:val="0060193F"/>
    <w:rsid w:val="00601BDC"/>
    <w:rsid w:val="00601C9A"/>
    <w:rsid w:val="00601CED"/>
    <w:rsid w:val="00601EF2"/>
    <w:rsid w:val="006025BB"/>
    <w:rsid w:val="006026D6"/>
    <w:rsid w:val="00602751"/>
    <w:rsid w:val="006027BA"/>
    <w:rsid w:val="00602BD1"/>
    <w:rsid w:val="006031FF"/>
    <w:rsid w:val="006032A4"/>
    <w:rsid w:val="00603772"/>
    <w:rsid w:val="00603B3C"/>
    <w:rsid w:val="00603BD3"/>
    <w:rsid w:val="00603D32"/>
    <w:rsid w:val="006040B6"/>
    <w:rsid w:val="00604200"/>
    <w:rsid w:val="006045F8"/>
    <w:rsid w:val="00604631"/>
    <w:rsid w:val="00604782"/>
    <w:rsid w:val="00604979"/>
    <w:rsid w:val="00604B1B"/>
    <w:rsid w:val="00604C84"/>
    <w:rsid w:val="00605205"/>
    <w:rsid w:val="0060526C"/>
    <w:rsid w:val="006052F9"/>
    <w:rsid w:val="0060532A"/>
    <w:rsid w:val="0060532B"/>
    <w:rsid w:val="0060567A"/>
    <w:rsid w:val="00605BFF"/>
    <w:rsid w:val="00606145"/>
    <w:rsid w:val="006062D1"/>
    <w:rsid w:val="00606361"/>
    <w:rsid w:val="006064B8"/>
    <w:rsid w:val="0060662B"/>
    <w:rsid w:val="00606838"/>
    <w:rsid w:val="00606978"/>
    <w:rsid w:val="006069A4"/>
    <w:rsid w:val="00606EB1"/>
    <w:rsid w:val="00606F22"/>
    <w:rsid w:val="0060729A"/>
    <w:rsid w:val="006076CE"/>
    <w:rsid w:val="00607A65"/>
    <w:rsid w:val="00607F3B"/>
    <w:rsid w:val="00607FFD"/>
    <w:rsid w:val="00610093"/>
    <w:rsid w:val="006100EA"/>
    <w:rsid w:val="0061015A"/>
    <w:rsid w:val="00610240"/>
    <w:rsid w:val="006105D4"/>
    <w:rsid w:val="00610A1E"/>
    <w:rsid w:val="00610D9E"/>
    <w:rsid w:val="00610EA3"/>
    <w:rsid w:val="006110F1"/>
    <w:rsid w:val="00611739"/>
    <w:rsid w:val="006117EE"/>
    <w:rsid w:val="006118E7"/>
    <w:rsid w:val="00611A04"/>
    <w:rsid w:val="00611C55"/>
    <w:rsid w:val="00611C9B"/>
    <w:rsid w:val="00611D0D"/>
    <w:rsid w:val="00611E1D"/>
    <w:rsid w:val="00612020"/>
    <w:rsid w:val="006121E2"/>
    <w:rsid w:val="006122AF"/>
    <w:rsid w:val="00612318"/>
    <w:rsid w:val="0061236E"/>
    <w:rsid w:val="00612448"/>
    <w:rsid w:val="00612641"/>
    <w:rsid w:val="00612649"/>
    <w:rsid w:val="006128A6"/>
    <w:rsid w:val="006129FD"/>
    <w:rsid w:val="00612BBB"/>
    <w:rsid w:val="00612F9F"/>
    <w:rsid w:val="00613313"/>
    <w:rsid w:val="00613465"/>
    <w:rsid w:val="00613466"/>
    <w:rsid w:val="00613566"/>
    <w:rsid w:val="00613D2C"/>
    <w:rsid w:val="00613E6B"/>
    <w:rsid w:val="00613FF7"/>
    <w:rsid w:val="0061410F"/>
    <w:rsid w:val="00614244"/>
    <w:rsid w:val="006142A2"/>
    <w:rsid w:val="006142FA"/>
    <w:rsid w:val="0061437C"/>
    <w:rsid w:val="00614BBE"/>
    <w:rsid w:val="00614F20"/>
    <w:rsid w:val="0061504B"/>
    <w:rsid w:val="00615171"/>
    <w:rsid w:val="00615560"/>
    <w:rsid w:val="00615569"/>
    <w:rsid w:val="006156C0"/>
    <w:rsid w:val="00615741"/>
    <w:rsid w:val="00615EB8"/>
    <w:rsid w:val="00616186"/>
    <w:rsid w:val="0061678F"/>
    <w:rsid w:val="00616BED"/>
    <w:rsid w:val="00616F6F"/>
    <w:rsid w:val="00616FF0"/>
    <w:rsid w:val="00617156"/>
    <w:rsid w:val="006177A0"/>
    <w:rsid w:val="0061789F"/>
    <w:rsid w:val="00617C45"/>
    <w:rsid w:val="00620161"/>
    <w:rsid w:val="006201A4"/>
    <w:rsid w:val="0062027D"/>
    <w:rsid w:val="0062035E"/>
    <w:rsid w:val="006204C0"/>
    <w:rsid w:val="00620805"/>
    <w:rsid w:val="006209A5"/>
    <w:rsid w:val="00620B34"/>
    <w:rsid w:val="00620BF8"/>
    <w:rsid w:val="00620D3F"/>
    <w:rsid w:val="00620DC4"/>
    <w:rsid w:val="00620DCA"/>
    <w:rsid w:val="006210DC"/>
    <w:rsid w:val="00621126"/>
    <w:rsid w:val="00621207"/>
    <w:rsid w:val="006212C0"/>
    <w:rsid w:val="0062158F"/>
    <w:rsid w:val="0062175F"/>
    <w:rsid w:val="006217C6"/>
    <w:rsid w:val="00621D64"/>
    <w:rsid w:val="00621DB8"/>
    <w:rsid w:val="00621DCA"/>
    <w:rsid w:val="00621E05"/>
    <w:rsid w:val="00621E27"/>
    <w:rsid w:val="0062214C"/>
    <w:rsid w:val="00622245"/>
    <w:rsid w:val="0062228F"/>
    <w:rsid w:val="0062236A"/>
    <w:rsid w:val="00622474"/>
    <w:rsid w:val="00622513"/>
    <w:rsid w:val="00622674"/>
    <w:rsid w:val="0062275B"/>
    <w:rsid w:val="0062291B"/>
    <w:rsid w:val="00622E09"/>
    <w:rsid w:val="00622F2A"/>
    <w:rsid w:val="00623112"/>
    <w:rsid w:val="006235BB"/>
    <w:rsid w:val="00623866"/>
    <w:rsid w:val="006239A9"/>
    <w:rsid w:val="00623A0B"/>
    <w:rsid w:val="00623A6B"/>
    <w:rsid w:val="00623BC7"/>
    <w:rsid w:val="00623CAD"/>
    <w:rsid w:val="00623F73"/>
    <w:rsid w:val="00624150"/>
    <w:rsid w:val="00624552"/>
    <w:rsid w:val="006245A0"/>
    <w:rsid w:val="00624735"/>
    <w:rsid w:val="00624746"/>
    <w:rsid w:val="006248A1"/>
    <w:rsid w:val="00624C05"/>
    <w:rsid w:val="00624C51"/>
    <w:rsid w:val="00624D19"/>
    <w:rsid w:val="00624FBD"/>
    <w:rsid w:val="00625003"/>
    <w:rsid w:val="006256AC"/>
    <w:rsid w:val="00625AF1"/>
    <w:rsid w:val="00625C08"/>
    <w:rsid w:val="00625DEF"/>
    <w:rsid w:val="00625F1B"/>
    <w:rsid w:val="00626096"/>
    <w:rsid w:val="006261AA"/>
    <w:rsid w:val="006272F9"/>
    <w:rsid w:val="006273F3"/>
    <w:rsid w:val="006274B5"/>
    <w:rsid w:val="00627B4A"/>
    <w:rsid w:val="00627E25"/>
    <w:rsid w:val="00627E63"/>
    <w:rsid w:val="00627F13"/>
    <w:rsid w:val="00630050"/>
    <w:rsid w:val="006300BE"/>
    <w:rsid w:val="0063035F"/>
    <w:rsid w:val="00630368"/>
    <w:rsid w:val="006308B6"/>
    <w:rsid w:val="00630A95"/>
    <w:rsid w:val="00630B65"/>
    <w:rsid w:val="00630DCF"/>
    <w:rsid w:val="0063110C"/>
    <w:rsid w:val="0063119B"/>
    <w:rsid w:val="006311D0"/>
    <w:rsid w:val="00631266"/>
    <w:rsid w:val="0063166F"/>
    <w:rsid w:val="0063171D"/>
    <w:rsid w:val="0063186A"/>
    <w:rsid w:val="00631D20"/>
    <w:rsid w:val="00631EBB"/>
    <w:rsid w:val="00631FDE"/>
    <w:rsid w:val="00632567"/>
    <w:rsid w:val="006330DE"/>
    <w:rsid w:val="0063331D"/>
    <w:rsid w:val="0063333E"/>
    <w:rsid w:val="00633377"/>
    <w:rsid w:val="0063345E"/>
    <w:rsid w:val="006334D6"/>
    <w:rsid w:val="006335B0"/>
    <w:rsid w:val="0063367E"/>
    <w:rsid w:val="006336E4"/>
    <w:rsid w:val="00633911"/>
    <w:rsid w:val="00633BF5"/>
    <w:rsid w:val="00633D3C"/>
    <w:rsid w:val="00633EC0"/>
    <w:rsid w:val="00633F05"/>
    <w:rsid w:val="00634CDD"/>
    <w:rsid w:val="00634D58"/>
    <w:rsid w:val="00634EB2"/>
    <w:rsid w:val="00635209"/>
    <w:rsid w:val="00635D61"/>
    <w:rsid w:val="00635FF0"/>
    <w:rsid w:val="0063602F"/>
    <w:rsid w:val="00636033"/>
    <w:rsid w:val="006364A2"/>
    <w:rsid w:val="0063666E"/>
    <w:rsid w:val="006368F8"/>
    <w:rsid w:val="00636D8B"/>
    <w:rsid w:val="00636F45"/>
    <w:rsid w:val="00637069"/>
    <w:rsid w:val="006372ED"/>
    <w:rsid w:val="0063746E"/>
    <w:rsid w:val="0063755E"/>
    <w:rsid w:val="006375B0"/>
    <w:rsid w:val="00637677"/>
    <w:rsid w:val="006376FF"/>
    <w:rsid w:val="006377EC"/>
    <w:rsid w:val="006378B0"/>
    <w:rsid w:val="0063791C"/>
    <w:rsid w:val="00637C66"/>
    <w:rsid w:val="00637CC4"/>
    <w:rsid w:val="00637DB1"/>
    <w:rsid w:val="00640374"/>
    <w:rsid w:val="0064053B"/>
    <w:rsid w:val="006405A0"/>
    <w:rsid w:val="006405F1"/>
    <w:rsid w:val="00640A49"/>
    <w:rsid w:val="00640D2F"/>
    <w:rsid w:val="0064120B"/>
    <w:rsid w:val="0064123F"/>
    <w:rsid w:val="006413ED"/>
    <w:rsid w:val="00641A94"/>
    <w:rsid w:val="00641B2F"/>
    <w:rsid w:val="00641B7B"/>
    <w:rsid w:val="00641BD2"/>
    <w:rsid w:val="00641C9F"/>
    <w:rsid w:val="00641F1E"/>
    <w:rsid w:val="00641F65"/>
    <w:rsid w:val="0064202D"/>
    <w:rsid w:val="0064259E"/>
    <w:rsid w:val="0064264F"/>
    <w:rsid w:val="00642726"/>
    <w:rsid w:val="006428A6"/>
    <w:rsid w:val="006429FD"/>
    <w:rsid w:val="00642D2E"/>
    <w:rsid w:val="00642EC3"/>
    <w:rsid w:val="00642EE5"/>
    <w:rsid w:val="0064328F"/>
    <w:rsid w:val="006435FB"/>
    <w:rsid w:val="00643811"/>
    <w:rsid w:val="00643965"/>
    <w:rsid w:val="006439A0"/>
    <w:rsid w:val="00643B27"/>
    <w:rsid w:val="00643BAA"/>
    <w:rsid w:val="00643C66"/>
    <w:rsid w:val="00643CEA"/>
    <w:rsid w:val="00643CEC"/>
    <w:rsid w:val="00643D35"/>
    <w:rsid w:val="00643DC2"/>
    <w:rsid w:val="006440FA"/>
    <w:rsid w:val="0064423A"/>
    <w:rsid w:val="00644453"/>
    <w:rsid w:val="0064461C"/>
    <w:rsid w:val="0064471C"/>
    <w:rsid w:val="006447F7"/>
    <w:rsid w:val="006448C2"/>
    <w:rsid w:val="00644A74"/>
    <w:rsid w:val="00644C85"/>
    <w:rsid w:val="0064531B"/>
    <w:rsid w:val="006456CB"/>
    <w:rsid w:val="0064587B"/>
    <w:rsid w:val="00645BFD"/>
    <w:rsid w:val="00645DC9"/>
    <w:rsid w:val="00645E58"/>
    <w:rsid w:val="0064619E"/>
    <w:rsid w:val="00646228"/>
    <w:rsid w:val="00646398"/>
    <w:rsid w:val="006466C5"/>
    <w:rsid w:val="006467A5"/>
    <w:rsid w:val="00646BD6"/>
    <w:rsid w:val="00646DE6"/>
    <w:rsid w:val="00646EA9"/>
    <w:rsid w:val="00646F92"/>
    <w:rsid w:val="006476CF"/>
    <w:rsid w:val="00647738"/>
    <w:rsid w:val="0064789B"/>
    <w:rsid w:val="006478BA"/>
    <w:rsid w:val="00647C52"/>
    <w:rsid w:val="00647CDA"/>
    <w:rsid w:val="00650156"/>
    <w:rsid w:val="00650181"/>
    <w:rsid w:val="00650921"/>
    <w:rsid w:val="00650D5A"/>
    <w:rsid w:val="00650DF0"/>
    <w:rsid w:val="0065103B"/>
    <w:rsid w:val="0065127D"/>
    <w:rsid w:val="0065127E"/>
    <w:rsid w:val="00651358"/>
    <w:rsid w:val="0065135D"/>
    <w:rsid w:val="006513C2"/>
    <w:rsid w:val="006513E0"/>
    <w:rsid w:val="006519DB"/>
    <w:rsid w:val="00651B8A"/>
    <w:rsid w:val="00651B96"/>
    <w:rsid w:val="00651BB2"/>
    <w:rsid w:val="00651CCD"/>
    <w:rsid w:val="00651DCC"/>
    <w:rsid w:val="00651F05"/>
    <w:rsid w:val="00651F65"/>
    <w:rsid w:val="0065212D"/>
    <w:rsid w:val="006521E6"/>
    <w:rsid w:val="006525B0"/>
    <w:rsid w:val="006525F5"/>
    <w:rsid w:val="00652BD5"/>
    <w:rsid w:val="00652BEC"/>
    <w:rsid w:val="006530AB"/>
    <w:rsid w:val="00653169"/>
    <w:rsid w:val="00653190"/>
    <w:rsid w:val="00653515"/>
    <w:rsid w:val="00653531"/>
    <w:rsid w:val="006536A1"/>
    <w:rsid w:val="00653730"/>
    <w:rsid w:val="00653A55"/>
    <w:rsid w:val="00653C44"/>
    <w:rsid w:val="00653F8E"/>
    <w:rsid w:val="006541DC"/>
    <w:rsid w:val="00654322"/>
    <w:rsid w:val="006543BF"/>
    <w:rsid w:val="00654587"/>
    <w:rsid w:val="0065471F"/>
    <w:rsid w:val="00654813"/>
    <w:rsid w:val="00654873"/>
    <w:rsid w:val="00654C54"/>
    <w:rsid w:val="00654DA5"/>
    <w:rsid w:val="00654F39"/>
    <w:rsid w:val="006550BD"/>
    <w:rsid w:val="0065559A"/>
    <w:rsid w:val="006556D1"/>
    <w:rsid w:val="00655D0E"/>
    <w:rsid w:val="00655EAD"/>
    <w:rsid w:val="00655FB5"/>
    <w:rsid w:val="00656461"/>
    <w:rsid w:val="00656524"/>
    <w:rsid w:val="00656760"/>
    <w:rsid w:val="006569E4"/>
    <w:rsid w:val="00656B46"/>
    <w:rsid w:val="00656D7A"/>
    <w:rsid w:val="00657082"/>
    <w:rsid w:val="00657218"/>
    <w:rsid w:val="006576A0"/>
    <w:rsid w:val="00657C28"/>
    <w:rsid w:val="00660453"/>
    <w:rsid w:val="006605A2"/>
    <w:rsid w:val="00660717"/>
    <w:rsid w:val="00660829"/>
    <w:rsid w:val="00660846"/>
    <w:rsid w:val="00660915"/>
    <w:rsid w:val="006609BD"/>
    <w:rsid w:val="00660F12"/>
    <w:rsid w:val="00660FBD"/>
    <w:rsid w:val="0066127D"/>
    <w:rsid w:val="00661313"/>
    <w:rsid w:val="006619D3"/>
    <w:rsid w:val="00661A46"/>
    <w:rsid w:val="00662711"/>
    <w:rsid w:val="0066276D"/>
    <w:rsid w:val="00662BFD"/>
    <w:rsid w:val="00662D0C"/>
    <w:rsid w:val="00662D5E"/>
    <w:rsid w:val="00662DF6"/>
    <w:rsid w:val="00662F07"/>
    <w:rsid w:val="006630FC"/>
    <w:rsid w:val="00663106"/>
    <w:rsid w:val="006634C0"/>
    <w:rsid w:val="006634E2"/>
    <w:rsid w:val="006636CF"/>
    <w:rsid w:val="00663B8B"/>
    <w:rsid w:val="00663CA8"/>
    <w:rsid w:val="0066406E"/>
    <w:rsid w:val="00664551"/>
    <w:rsid w:val="00664A80"/>
    <w:rsid w:val="00664AAB"/>
    <w:rsid w:val="00664BD5"/>
    <w:rsid w:val="00664CA8"/>
    <w:rsid w:val="00664D7B"/>
    <w:rsid w:val="00664E38"/>
    <w:rsid w:val="00664E43"/>
    <w:rsid w:val="00664F89"/>
    <w:rsid w:val="00665124"/>
    <w:rsid w:val="0066543C"/>
    <w:rsid w:val="00665448"/>
    <w:rsid w:val="0066550C"/>
    <w:rsid w:val="00665778"/>
    <w:rsid w:val="00665811"/>
    <w:rsid w:val="00665A7D"/>
    <w:rsid w:val="00665BBE"/>
    <w:rsid w:val="00665BD4"/>
    <w:rsid w:val="00665D29"/>
    <w:rsid w:val="00665EA9"/>
    <w:rsid w:val="0066604B"/>
    <w:rsid w:val="0066605F"/>
    <w:rsid w:val="0066633A"/>
    <w:rsid w:val="006665A5"/>
    <w:rsid w:val="006665AD"/>
    <w:rsid w:val="006665D2"/>
    <w:rsid w:val="00666698"/>
    <w:rsid w:val="006669EA"/>
    <w:rsid w:val="00666C1E"/>
    <w:rsid w:val="00666EE8"/>
    <w:rsid w:val="006671EE"/>
    <w:rsid w:val="006673E5"/>
    <w:rsid w:val="00667750"/>
    <w:rsid w:val="006677CF"/>
    <w:rsid w:val="00667AE3"/>
    <w:rsid w:val="00667CF1"/>
    <w:rsid w:val="0067049F"/>
    <w:rsid w:val="006706A2"/>
    <w:rsid w:val="006708D8"/>
    <w:rsid w:val="006709E7"/>
    <w:rsid w:val="00670B18"/>
    <w:rsid w:val="006716C6"/>
    <w:rsid w:val="00671799"/>
    <w:rsid w:val="00671D06"/>
    <w:rsid w:val="00671DFD"/>
    <w:rsid w:val="00672092"/>
    <w:rsid w:val="006723AB"/>
    <w:rsid w:val="0067246F"/>
    <w:rsid w:val="0067248E"/>
    <w:rsid w:val="006727A5"/>
    <w:rsid w:val="006729FF"/>
    <w:rsid w:val="00672A7B"/>
    <w:rsid w:val="00672CDF"/>
    <w:rsid w:val="00672D0D"/>
    <w:rsid w:val="00672E63"/>
    <w:rsid w:val="00672F39"/>
    <w:rsid w:val="00673391"/>
    <w:rsid w:val="006735E3"/>
    <w:rsid w:val="0067378B"/>
    <w:rsid w:val="00673796"/>
    <w:rsid w:val="00673880"/>
    <w:rsid w:val="006738D5"/>
    <w:rsid w:val="00673A75"/>
    <w:rsid w:val="00673DC7"/>
    <w:rsid w:val="00673E4C"/>
    <w:rsid w:val="00673E86"/>
    <w:rsid w:val="006740F4"/>
    <w:rsid w:val="00674309"/>
    <w:rsid w:val="006746C5"/>
    <w:rsid w:val="006746F7"/>
    <w:rsid w:val="00674754"/>
    <w:rsid w:val="0067483F"/>
    <w:rsid w:val="00674B6C"/>
    <w:rsid w:val="00674C3B"/>
    <w:rsid w:val="00674CB4"/>
    <w:rsid w:val="00675495"/>
    <w:rsid w:val="006754C6"/>
    <w:rsid w:val="00675861"/>
    <w:rsid w:val="006764C1"/>
    <w:rsid w:val="00676838"/>
    <w:rsid w:val="006768D2"/>
    <w:rsid w:val="00676D6F"/>
    <w:rsid w:val="00676F7F"/>
    <w:rsid w:val="006775A5"/>
    <w:rsid w:val="006777FD"/>
    <w:rsid w:val="0067791F"/>
    <w:rsid w:val="0067796A"/>
    <w:rsid w:val="00677995"/>
    <w:rsid w:val="006779D3"/>
    <w:rsid w:val="00677AD5"/>
    <w:rsid w:val="00677D11"/>
    <w:rsid w:val="006803D6"/>
    <w:rsid w:val="006806AC"/>
    <w:rsid w:val="00680A01"/>
    <w:rsid w:val="00680A6D"/>
    <w:rsid w:val="00680ABA"/>
    <w:rsid w:val="00680ACF"/>
    <w:rsid w:val="00681096"/>
    <w:rsid w:val="006815C8"/>
    <w:rsid w:val="006815E5"/>
    <w:rsid w:val="00681C04"/>
    <w:rsid w:val="00681CA0"/>
    <w:rsid w:val="00681DBB"/>
    <w:rsid w:val="00681E55"/>
    <w:rsid w:val="006820B1"/>
    <w:rsid w:val="006821A8"/>
    <w:rsid w:val="00682299"/>
    <w:rsid w:val="0068273C"/>
    <w:rsid w:val="00682A3F"/>
    <w:rsid w:val="00682ADE"/>
    <w:rsid w:val="00682DA7"/>
    <w:rsid w:val="006830D3"/>
    <w:rsid w:val="006831F2"/>
    <w:rsid w:val="00683283"/>
    <w:rsid w:val="00683802"/>
    <w:rsid w:val="00683BD8"/>
    <w:rsid w:val="006842DF"/>
    <w:rsid w:val="006848DA"/>
    <w:rsid w:val="00684A6D"/>
    <w:rsid w:val="00684D3F"/>
    <w:rsid w:val="00684EB0"/>
    <w:rsid w:val="00685179"/>
    <w:rsid w:val="006851A1"/>
    <w:rsid w:val="0068533A"/>
    <w:rsid w:val="00685344"/>
    <w:rsid w:val="006854A4"/>
    <w:rsid w:val="0068598C"/>
    <w:rsid w:val="006859ED"/>
    <w:rsid w:val="00685CBE"/>
    <w:rsid w:val="0068624D"/>
    <w:rsid w:val="0068637C"/>
    <w:rsid w:val="00686598"/>
    <w:rsid w:val="0068664F"/>
    <w:rsid w:val="00686882"/>
    <w:rsid w:val="00686981"/>
    <w:rsid w:val="006869C1"/>
    <w:rsid w:val="00686A2F"/>
    <w:rsid w:val="00686A48"/>
    <w:rsid w:val="006870EA"/>
    <w:rsid w:val="006872CC"/>
    <w:rsid w:val="00687359"/>
    <w:rsid w:val="00687473"/>
    <w:rsid w:val="006876C0"/>
    <w:rsid w:val="00687CFA"/>
    <w:rsid w:val="00687ECC"/>
    <w:rsid w:val="006901BC"/>
    <w:rsid w:val="00690387"/>
    <w:rsid w:val="00690702"/>
    <w:rsid w:val="006907EC"/>
    <w:rsid w:val="006908C5"/>
    <w:rsid w:val="00690B34"/>
    <w:rsid w:val="00691017"/>
    <w:rsid w:val="00691269"/>
    <w:rsid w:val="0069129F"/>
    <w:rsid w:val="006913E5"/>
    <w:rsid w:val="0069162C"/>
    <w:rsid w:val="006919F9"/>
    <w:rsid w:val="00691A4C"/>
    <w:rsid w:val="00691D7F"/>
    <w:rsid w:val="00691D8D"/>
    <w:rsid w:val="00691FDA"/>
    <w:rsid w:val="006922B3"/>
    <w:rsid w:val="006926BF"/>
    <w:rsid w:val="006928A8"/>
    <w:rsid w:val="00692CAB"/>
    <w:rsid w:val="00692D7B"/>
    <w:rsid w:val="00692EBB"/>
    <w:rsid w:val="00693064"/>
    <w:rsid w:val="00693072"/>
    <w:rsid w:val="006930A5"/>
    <w:rsid w:val="006939AC"/>
    <w:rsid w:val="00693D3B"/>
    <w:rsid w:val="00694221"/>
    <w:rsid w:val="00694286"/>
    <w:rsid w:val="00694641"/>
    <w:rsid w:val="00694929"/>
    <w:rsid w:val="00694A18"/>
    <w:rsid w:val="00694AFC"/>
    <w:rsid w:val="00694C56"/>
    <w:rsid w:val="00694FCD"/>
    <w:rsid w:val="00695299"/>
    <w:rsid w:val="0069547D"/>
    <w:rsid w:val="006955EA"/>
    <w:rsid w:val="00695904"/>
    <w:rsid w:val="00696078"/>
    <w:rsid w:val="00696160"/>
    <w:rsid w:val="006961A5"/>
    <w:rsid w:val="0069632E"/>
    <w:rsid w:val="00696729"/>
    <w:rsid w:val="00696799"/>
    <w:rsid w:val="0069690F"/>
    <w:rsid w:val="00696D05"/>
    <w:rsid w:val="00696DDC"/>
    <w:rsid w:val="00696E4D"/>
    <w:rsid w:val="006971E7"/>
    <w:rsid w:val="00697310"/>
    <w:rsid w:val="00697902"/>
    <w:rsid w:val="00697AA8"/>
    <w:rsid w:val="00697BEA"/>
    <w:rsid w:val="00697D04"/>
    <w:rsid w:val="00697E70"/>
    <w:rsid w:val="006A01A4"/>
    <w:rsid w:val="006A02CD"/>
    <w:rsid w:val="006A0784"/>
    <w:rsid w:val="006A07B4"/>
    <w:rsid w:val="006A07DF"/>
    <w:rsid w:val="006A0AC8"/>
    <w:rsid w:val="006A0D6E"/>
    <w:rsid w:val="006A154D"/>
    <w:rsid w:val="006A172F"/>
    <w:rsid w:val="006A181B"/>
    <w:rsid w:val="006A271F"/>
    <w:rsid w:val="006A30C6"/>
    <w:rsid w:val="006A3475"/>
    <w:rsid w:val="006A36C2"/>
    <w:rsid w:val="006A375C"/>
    <w:rsid w:val="006A3DF1"/>
    <w:rsid w:val="006A4017"/>
    <w:rsid w:val="006A41A2"/>
    <w:rsid w:val="006A4264"/>
    <w:rsid w:val="006A446D"/>
    <w:rsid w:val="006A4501"/>
    <w:rsid w:val="006A457B"/>
    <w:rsid w:val="006A483E"/>
    <w:rsid w:val="006A4B65"/>
    <w:rsid w:val="006A4CE0"/>
    <w:rsid w:val="006A4D8C"/>
    <w:rsid w:val="006A517B"/>
    <w:rsid w:val="006A573F"/>
    <w:rsid w:val="006A5799"/>
    <w:rsid w:val="006A5C41"/>
    <w:rsid w:val="006A5E52"/>
    <w:rsid w:val="006A5EC8"/>
    <w:rsid w:val="006A5EE9"/>
    <w:rsid w:val="006A61C1"/>
    <w:rsid w:val="006A62CE"/>
    <w:rsid w:val="006A636A"/>
    <w:rsid w:val="006A6499"/>
    <w:rsid w:val="006A6553"/>
    <w:rsid w:val="006A6564"/>
    <w:rsid w:val="006A66A2"/>
    <w:rsid w:val="006A66FC"/>
    <w:rsid w:val="006A6AAA"/>
    <w:rsid w:val="006A7301"/>
    <w:rsid w:val="006A75FC"/>
    <w:rsid w:val="006A7F38"/>
    <w:rsid w:val="006B01CC"/>
    <w:rsid w:val="006B0692"/>
    <w:rsid w:val="006B091B"/>
    <w:rsid w:val="006B093C"/>
    <w:rsid w:val="006B0A42"/>
    <w:rsid w:val="006B0A60"/>
    <w:rsid w:val="006B0B0F"/>
    <w:rsid w:val="006B0B26"/>
    <w:rsid w:val="006B14DB"/>
    <w:rsid w:val="006B1671"/>
    <w:rsid w:val="006B18FA"/>
    <w:rsid w:val="006B1AF2"/>
    <w:rsid w:val="006B1CD8"/>
    <w:rsid w:val="006B20AA"/>
    <w:rsid w:val="006B210B"/>
    <w:rsid w:val="006B249D"/>
    <w:rsid w:val="006B2576"/>
    <w:rsid w:val="006B27DE"/>
    <w:rsid w:val="006B28CE"/>
    <w:rsid w:val="006B28EB"/>
    <w:rsid w:val="006B2924"/>
    <w:rsid w:val="006B2C1E"/>
    <w:rsid w:val="006B2EAE"/>
    <w:rsid w:val="006B3085"/>
    <w:rsid w:val="006B31A0"/>
    <w:rsid w:val="006B32DB"/>
    <w:rsid w:val="006B3333"/>
    <w:rsid w:val="006B3428"/>
    <w:rsid w:val="006B3461"/>
    <w:rsid w:val="006B3688"/>
    <w:rsid w:val="006B37C5"/>
    <w:rsid w:val="006B3904"/>
    <w:rsid w:val="006B3AA1"/>
    <w:rsid w:val="006B3AD6"/>
    <w:rsid w:val="006B3B6A"/>
    <w:rsid w:val="006B3B94"/>
    <w:rsid w:val="006B3DFE"/>
    <w:rsid w:val="006B457C"/>
    <w:rsid w:val="006B48F0"/>
    <w:rsid w:val="006B4AAF"/>
    <w:rsid w:val="006B4D56"/>
    <w:rsid w:val="006B4F0E"/>
    <w:rsid w:val="006B4F66"/>
    <w:rsid w:val="006B53F7"/>
    <w:rsid w:val="006B561A"/>
    <w:rsid w:val="006B565F"/>
    <w:rsid w:val="006B5785"/>
    <w:rsid w:val="006B585D"/>
    <w:rsid w:val="006B5868"/>
    <w:rsid w:val="006B591B"/>
    <w:rsid w:val="006B59A9"/>
    <w:rsid w:val="006B60BC"/>
    <w:rsid w:val="006B64B7"/>
    <w:rsid w:val="006B677E"/>
    <w:rsid w:val="006B67EE"/>
    <w:rsid w:val="006B6809"/>
    <w:rsid w:val="006B6942"/>
    <w:rsid w:val="006B6962"/>
    <w:rsid w:val="006B6972"/>
    <w:rsid w:val="006B6FC7"/>
    <w:rsid w:val="006B787D"/>
    <w:rsid w:val="006B7A02"/>
    <w:rsid w:val="006B7D6E"/>
    <w:rsid w:val="006B7FB0"/>
    <w:rsid w:val="006C040B"/>
    <w:rsid w:val="006C04B8"/>
    <w:rsid w:val="006C04DA"/>
    <w:rsid w:val="006C096A"/>
    <w:rsid w:val="006C17FE"/>
    <w:rsid w:val="006C1820"/>
    <w:rsid w:val="006C1854"/>
    <w:rsid w:val="006C18D5"/>
    <w:rsid w:val="006C1A21"/>
    <w:rsid w:val="006C1B0C"/>
    <w:rsid w:val="006C205A"/>
    <w:rsid w:val="006C246D"/>
    <w:rsid w:val="006C24B8"/>
    <w:rsid w:val="006C24BA"/>
    <w:rsid w:val="006C2505"/>
    <w:rsid w:val="006C272F"/>
    <w:rsid w:val="006C2796"/>
    <w:rsid w:val="006C29E5"/>
    <w:rsid w:val="006C2AAC"/>
    <w:rsid w:val="006C2ED6"/>
    <w:rsid w:val="006C309E"/>
    <w:rsid w:val="006C3219"/>
    <w:rsid w:val="006C3A08"/>
    <w:rsid w:val="006C3AF2"/>
    <w:rsid w:val="006C40BB"/>
    <w:rsid w:val="006C418C"/>
    <w:rsid w:val="006C42AB"/>
    <w:rsid w:val="006C48AF"/>
    <w:rsid w:val="006C4BC4"/>
    <w:rsid w:val="006C4E1D"/>
    <w:rsid w:val="006C4E84"/>
    <w:rsid w:val="006C52F5"/>
    <w:rsid w:val="006C55D9"/>
    <w:rsid w:val="006C5836"/>
    <w:rsid w:val="006C5CCB"/>
    <w:rsid w:val="006C5D5B"/>
    <w:rsid w:val="006C5D6D"/>
    <w:rsid w:val="006C608F"/>
    <w:rsid w:val="006C63D0"/>
    <w:rsid w:val="006C64F4"/>
    <w:rsid w:val="006C65C4"/>
    <w:rsid w:val="006C734B"/>
    <w:rsid w:val="006C74B9"/>
    <w:rsid w:val="006C75AF"/>
    <w:rsid w:val="006C7669"/>
    <w:rsid w:val="006C7734"/>
    <w:rsid w:val="006C7912"/>
    <w:rsid w:val="006C7A78"/>
    <w:rsid w:val="006D0102"/>
    <w:rsid w:val="006D0275"/>
    <w:rsid w:val="006D0414"/>
    <w:rsid w:val="006D057D"/>
    <w:rsid w:val="006D0965"/>
    <w:rsid w:val="006D0C17"/>
    <w:rsid w:val="006D0C48"/>
    <w:rsid w:val="006D0C55"/>
    <w:rsid w:val="006D0D58"/>
    <w:rsid w:val="006D0E99"/>
    <w:rsid w:val="006D0FF7"/>
    <w:rsid w:val="006D1310"/>
    <w:rsid w:val="006D14F7"/>
    <w:rsid w:val="006D1573"/>
    <w:rsid w:val="006D173E"/>
    <w:rsid w:val="006D1870"/>
    <w:rsid w:val="006D1980"/>
    <w:rsid w:val="006D1A48"/>
    <w:rsid w:val="006D2043"/>
    <w:rsid w:val="006D22C1"/>
    <w:rsid w:val="006D247C"/>
    <w:rsid w:val="006D2A6D"/>
    <w:rsid w:val="006D2E91"/>
    <w:rsid w:val="006D2FB2"/>
    <w:rsid w:val="006D3126"/>
    <w:rsid w:val="006D316F"/>
    <w:rsid w:val="006D36D5"/>
    <w:rsid w:val="006D3CBA"/>
    <w:rsid w:val="006D3D40"/>
    <w:rsid w:val="006D43A4"/>
    <w:rsid w:val="006D442A"/>
    <w:rsid w:val="006D4B76"/>
    <w:rsid w:val="006D4C7E"/>
    <w:rsid w:val="006D4EA0"/>
    <w:rsid w:val="006D516B"/>
    <w:rsid w:val="006D51F1"/>
    <w:rsid w:val="006D52C6"/>
    <w:rsid w:val="006D5476"/>
    <w:rsid w:val="006D5885"/>
    <w:rsid w:val="006D5AAF"/>
    <w:rsid w:val="006D5C60"/>
    <w:rsid w:val="006D5D8D"/>
    <w:rsid w:val="006D5E76"/>
    <w:rsid w:val="006D5F04"/>
    <w:rsid w:val="006D6518"/>
    <w:rsid w:val="006D65C6"/>
    <w:rsid w:val="006D67E0"/>
    <w:rsid w:val="006D6D47"/>
    <w:rsid w:val="006D6F91"/>
    <w:rsid w:val="006D6FDD"/>
    <w:rsid w:val="006D705F"/>
    <w:rsid w:val="006D73B6"/>
    <w:rsid w:val="006D78CA"/>
    <w:rsid w:val="006D792F"/>
    <w:rsid w:val="006D7DBD"/>
    <w:rsid w:val="006E0061"/>
    <w:rsid w:val="006E0313"/>
    <w:rsid w:val="006E037E"/>
    <w:rsid w:val="006E0550"/>
    <w:rsid w:val="006E07CD"/>
    <w:rsid w:val="006E088C"/>
    <w:rsid w:val="006E08FD"/>
    <w:rsid w:val="006E0B37"/>
    <w:rsid w:val="006E132F"/>
    <w:rsid w:val="006E180B"/>
    <w:rsid w:val="006E1BCF"/>
    <w:rsid w:val="006E1BD4"/>
    <w:rsid w:val="006E1C8C"/>
    <w:rsid w:val="006E1D46"/>
    <w:rsid w:val="006E1E9B"/>
    <w:rsid w:val="006E1FA9"/>
    <w:rsid w:val="006E2286"/>
    <w:rsid w:val="006E2B75"/>
    <w:rsid w:val="006E2E77"/>
    <w:rsid w:val="006E3587"/>
    <w:rsid w:val="006E38EB"/>
    <w:rsid w:val="006E3966"/>
    <w:rsid w:val="006E397D"/>
    <w:rsid w:val="006E4356"/>
    <w:rsid w:val="006E4419"/>
    <w:rsid w:val="006E47A0"/>
    <w:rsid w:val="006E4902"/>
    <w:rsid w:val="006E4A67"/>
    <w:rsid w:val="006E4AC2"/>
    <w:rsid w:val="006E4B2D"/>
    <w:rsid w:val="006E55EA"/>
    <w:rsid w:val="006E59ED"/>
    <w:rsid w:val="006E5CA1"/>
    <w:rsid w:val="006E5D97"/>
    <w:rsid w:val="006E5EF7"/>
    <w:rsid w:val="006E62F5"/>
    <w:rsid w:val="006E6364"/>
    <w:rsid w:val="006E6929"/>
    <w:rsid w:val="006E6B0B"/>
    <w:rsid w:val="006E6CFB"/>
    <w:rsid w:val="006E6E36"/>
    <w:rsid w:val="006E74B9"/>
    <w:rsid w:val="006E7A2C"/>
    <w:rsid w:val="006E7A5C"/>
    <w:rsid w:val="006F0579"/>
    <w:rsid w:val="006F05A7"/>
    <w:rsid w:val="006F0741"/>
    <w:rsid w:val="006F077C"/>
    <w:rsid w:val="006F0975"/>
    <w:rsid w:val="006F0B85"/>
    <w:rsid w:val="006F0F9F"/>
    <w:rsid w:val="006F1703"/>
    <w:rsid w:val="006F1E77"/>
    <w:rsid w:val="006F20B9"/>
    <w:rsid w:val="006F2838"/>
    <w:rsid w:val="006F2AE8"/>
    <w:rsid w:val="006F2CC4"/>
    <w:rsid w:val="006F3194"/>
    <w:rsid w:val="006F33FA"/>
    <w:rsid w:val="006F371F"/>
    <w:rsid w:val="006F37BA"/>
    <w:rsid w:val="006F3991"/>
    <w:rsid w:val="006F3B87"/>
    <w:rsid w:val="006F3F93"/>
    <w:rsid w:val="006F402A"/>
    <w:rsid w:val="006F4A64"/>
    <w:rsid w:val="006F4C5D"/>
    <w:rsid w:val="006F4C96"/>
    <w:rsid w:val="006F4CD6"/>
    <w:rsid w:val="006F4EBA"/>
    <w:rsid w:val="006F4FD3"/>
    <w:rsid w:val="006F50B5"/>
    <w:rsid w:val="006F524A"/>
    <w:rsid w:val="006F531E"/>
    <w:rsid w:val="006F5709"/>
    <w:rsid w:val="006F570D"/>
    <w:rsid w:val="006F5956"/>
    <w:rsid w:val="006F59FE"/>
    <w:rsid w:val="006F5AA7"/>
    <w:rsid w:val="006F5DC3"/>
    <w:rsid w:val="006F60DF"/>
    <w:rsid w:val="006F6128"/>
    <w:rsid w:val="006F6B6B"/>
    <w:rsid w:val="006F6C41"/>
    <w:rsid w:val="006F6C96"/>
    <w:rsid w:val="006F70A4"/>
    <w:rsid w:val="006F71AB"/>
    <w:rsid w:val="006F743B"/>
    <w:rsid w:val="006F7567"/>
    <w:rsid w:val="006F76C4"/>
    <w:rsid w:val="006F7D94"/>
    <w:rsid w:val="0070021A"/>
    <w:rsid w:val="007004A3"/>
    <w:rsid w:val="007004DF"/>
    <w:rsid w:val="00700535"/>
    <w:rsid w:val="00700626"/>
    <w:rsid w:val="0070065A"/>
    <w:rsid w:val="00700865"/>
    <w:rsid w:val="007008EA"/>
    <w:rsid w:val="00700B6A"/>
    <w:rsid w:val="00700D57"/>
    <w:rsid w:val="00700EA8"/>
    <w:rsid w:val="00701074"/>
    <w:rsid w:val="007017E1"/>
    <w:rsid w:val="00701A91"/>
    <w:rsid w:val="00701F2D"/>
    <w:rsid w:val="0070236C"/>
    <w:rsid w:val="007023A7"/>
    <w:rsid w:val="00702631"/>
    <w:rsid w:val="0070301C"/>
    <w:rsid w:val="0070309E"/>
    <w:rsid w:val="0070395C"/>
    <w:rsid w:val="00703D1B"/>
    <w:rsid w:val="007042EE"/>
    <w:rsid w:val="007046C1"/>
    <w:rsid w:val="00704827"/>
    <w:rsid w:val="007049E3"/>
    <w:rsid w:val="00704E1F"/>
    <w:rsid w:val="00704F0F"/>
    <w:rsid w:val="00704F55"/>
    <w:rsid w:val="007051F9"/>
    <w:rsid w:val="007052DB"/>
    <w:rsid w:val="00705351"/>
    <w:rsid w:val="00705422"/>
    <w:rsid w:val="00705569"/>
    <w:rsid w:val="007059AC"/>
    <w:rsid w:val="007059F6"/>
    <w:rsid w:val="00705C07"/>
    <w:rsid w:val="00705F0B"/>
    <w:rsid w:val="00705F71"/>
    <w:rsid w:val="0070603E"/>
    <w:rsid w:val="00706127"/>
    <w:rsid w:val="00706290"/>
    <w:rsid w:val="00706299"/>
    <w:rsid w:val="007068F9"/>
    <w:rsid w:val="007069B4"/>
    <w:rsid w:val="00706C37"/>
    <w:rsid w:val="00706E1E"/>
    <w:rsid w:val="0070707C"/>
    <w:rsid w:val="007071F3"/>
    <w:rsid w:val="0070731A"/>
    <w:rsid w:val="007074C7"/>
    <w:rsid w:val="007074EA"/>
    <w:rsid w:val="00707B52"/>
    <w:rsid w:val="00707E4F"/>
    <w:rsid w:val="00707FEA"/>
    <w:rsid w:val="00710167"/>
    <w:rsid w:val="00710293"/>
    <w:rsid w:val="0071032E"/>
    <w:rsid w:val="00710373"/>
    <w:rsid w:val="0071058D"/>
    <w:rsid w:val="0071062F"/>
    <w:rsid w:val="00710671"/>
    <w:rsid w:val="007106CC"/>
    <w:rsid w:val="007106D3"/>
    <w:rsid w:val="0071076F"/>
    <w:rsid w:val="00710A35"/>
    <w:rsid w:val="00710CA6"/>
    <w:rsid w:val="00710E47"/>
    <w:rsid w:val="0071127A"/>
    <w:rsid w:val="00711296"/>
    <w:rsid w:val="00711309"/>
    <w:rsid w:val="007118B3"/>
    <w:rsid w:val="007118C0"/>
    <w:rsid w:val="00711C25"/>
    <w:rsid w:val="00711CD6"/>
    <w:rsid w:val="00711D1A"/>
    <w:rsid w:val="00711D50"/>
    <w:rsid w:val="00711D51"/>
    <w:rsid w:val="00711E92"/>
    <w:rsid w:val="0071242A"/>
    <w:rsid w:val="00712448"/>
    <w:rsid w:val="007124D6"/>
    <w:rsid w:val="00712544"/>
    <w:rsid w:val="0071254A"/>
    <w:rsid w:val="007127CE"/>
    <w:rsid w:val="00712938"/>
    <w:rsid w:val="0071358C"/>
    <w:rsid w:val="00713C7B"/>
    <w:rsid w:val="00713C9F"/>
    <w:rsid w:val="00713F4A"/>
    <w:rsid w:val="007140D2"/>
    <w:rsid w:val="00714179"/>
    <w:rsid w:val="007143C9"/>
    <w:rsid w:val="007148EB"/>
    <w:rsid w:val="0071493D"/>
    <w:rsid w:val="00714BE3"/>
    <w:rsid w:val="00714C0B"/>
    <w:rsid w:val="00714CBC"/>
    <w:rsid w:val="00714DD6"/>
    <w:rsid w:val="00714ECB"/>
    <w:rsid w:val="00715239"/>
    <w:rsid w:val="00715340"/>
    <w:rsid w:val="00715602"/>
    <w:rsid w:val="00715A4E"/>
    <w:rsid w:val="00715A63"/>
    <w:rsid w:val="00715B02"/>
    <w:rsid w:val="00715DAE"/>
    <w:rsid w:val="007164A8"/>
    <w:rsid w:val="007168F7"/>
    <w:rsid w:val="0071697D"/>
    <w:rsid w:val="00716BD4"/>
    <w:rsid w:val="00716CE2"/>
    <w:rsid w:val="00716EA9"/>
    <w:rsid w:val="007171AE"/>
    <w:rsid w:val="007172F5"/>
    <w:rsid w:val="00717608"/>
    <w:rsid w:val="0071761E"/>
    <w:rsid w:val="0071776D"/>
    <w:rsid w:val="007177D5"/>
    <w:rsid w:val="00717A99"/>
    <w:rsid w:val="00717AE2"/>
    <w:rsid w:val="00717CDE"/>
    <w:rsid w:val="0072008C"/>
    <w:rsid w:val="007200DF"/>
    <w:rsid w:val="00720556"/>
    <w:rsid w:val="00720825"/>
    <w:rsid w:val="007209FB"/>
    <w:rsid w:val="00720B5D"/>
    <w:rsid w:val="00720C2A"/>
    <w:rsid w:val="00720D44"/>
    <w:rsid w:val="007212DF"/>
    <w:rsid w:val="007213B8"/>
    <w:rsid w:val="007215D2"/>
    <w:rsid w:val="00721648"/>
    <w:rsid w:val="00721696"/>
    <w:rsid w:val="007216A1"/>
    <w:rsid w:val="00721845"/>
    <w:rsid w:val="007218CB"/>
    <w:rsid w:val="00721DA3"/>
    <w:rsid w:val="00721DFF"/>
    <w:rsid w:val="00721FF1"/>
    <w:rsid w:val="00722066"/>
    <w:rsid w:val="007223CC"/>
    <w:rsid w:val="0072253C"/>
    <w:rsid w:val="007226DB"/>
    <w:rsid w:val="00722921"/>
    <w:rsid w:val="0072299F"/>
    <w:rsid w:val="00722B99"/>
    <w:rsid w:val="00722DE0"/>
    <w:rsid w:val="007233A4"/>
    <w:rsid w:val="007233AE"/>
    <w:rsid w:val="00723692"/>
    <w:rsid w:val="007238E1"/>
    <w:rsid w:val="00723BF1"/>
    <w:rsid w:val="00723E57"/>
    <w:rsid w:val="00723ED5"/>
    <w:rsid w:val="00724115"/>
    <w:rsid w:val="0072412B"/>
    <w:rsid w:val="00724476"/>
    <w:rsid w:val="007245BA"/>
    <w:rsid w:val="007245C5"/>
    <w:rsid w:val="007246FC"/>
    <w:rsid w:val="007247AD"/>
    <w:rsid w:val="00724A67"/>
    <w:rsid w:val="0072524E"/>
    <w:rsid w:val="007253AF"/>
    <w:rsid w:val="007253E5"/>
    <w:rsid w:val="007256D3"/>
    <w:rsid w:val="00725931"/>
    <w:rsid w:val="00725950"/>
    <w:rsid w:val="007259F7"/>
    <w:rsid w:val="00725B5A"/>
    <w:rsid w:val="00725CD3"/>
    <w:rsid w:val="00725CD5"/>
    <w:rsid w:val="007260AA"/>
    <w:rsid w:val="007263C4"/>
    <w:rsid w:val="00726A57"/>
    <w:rsid w:val="00726BAB"/>
    <w:rsid w:val="00726C4D"/>
    <w:rsid w:val="00726FA1"/>
    <w:rsid w:val="00726FA7"/>
    <w:rsid w:val="00727106"/>
    <w:rsid w:val="007271FC"/>
    <w:rsid w:val="0072728A"/>
    <w:rsid w:val="0072791C"/>
    <w:rsid w:val="00727B2A"/>
    <w:rsid w:val="00727B44"/>
    <w:rsid w:val="00727BE6"/>
    <w:rsid w:val="00727C01"/>
    <w:rsid w:val="00727CF7"/>
    <w:rsid w:val="00727E37"/>
    <w:rsid w:val="00730084"/>
    <w:rsid w:val="00730160"/>
    <w:rsid w:val="00730347"/>
    <w:rsid w:val="0073036F"/>
    <w:rsid w:val="00730372"/>
    <w:rsid w:val="00730640"/>
    <w:rsid w:val="0073064F"/>
    <w:rsid w:val="00730819"/>
    <w:rsid w:val="007309E3"/>
    <w:rsid w:val="00730A47"/>
    <w:rsid w:val="00730A48"/>
    <w:rsid w:val="00730C16"/>
    <w:rsid w:val="0073117A"/>
    <w:rsid w:val="0073154B"/>
    <w:rsid w:val="00731AA8"/>
    <w:rsid w:val="00731AAC"/>
    <w:rsid w:val="00731B87"/>
    <w:rsid w:val="00731DCE"/>
    <w:rsid w:val="00731E0F"/>
    <w:rsid w:val="00731E3A"/>
    <w:rsid w:val="007321E3"/>
    <w:rsid w:val="007322DE"/>
    <w:rsid w:val="007324EF"/>
    <w:rsid w:val="00732810"/>
    <w:rsid w:val="00732CD3"/>
    <w:rsid w:val="00732DB1"/>
    <w:rsid w:val="00733225"/>
    <w:rsid w:val="00733442"/>
    <w:rsid w:val="007334AD"/>
    <w:rsid w:val="007335D5"/>
    <w:rsid w:val="007338D1"/>
    <w:rsid w:val="00733A12"/>
    <w:rsid w:val="00733D55"/>
    <w:rsid w:val="0073409C"/>
    <w:rsid w:val="007342E4"/>
    <w:rsid w:val="00734941"/>
    <w:rsid w:val="007349DB"/>
    <w:rsid w:val="00734ABD"/>
    <w:rsid w:val="00734DF4"/>
    <w:rsid w:val="007356BE"/>
    <w:rsid w:val="00735866"/>
    <w:rsid w:val="007358C6"/>
    <w:rsid w:val="00735CE6"/>
    <w:rsid w:val="00735D92"/>
    <w:rsid w:val="007360AC"/>
    <w:rsid w:val="00736177"/>
    <w:rsid w:val="00736652"/>
    <w:rsid w:val="00736D8E"/>
    <w:rsid w:val="00736DA4"/>
    <w:rsid w:val="00736DF6"/>
    <w:rsid w:val="00736ED6"/>
    <w:rsid w:val="00736EF4"/>
    <w:rsid w:val="007371F7"/>
    <w:rsid w:val="00737680"/>
    <w:rsid w:val="00737860"/>
    <w:rsid w:val="007379D3"/>
    <w:rsid w:val="00737B2E"/>
    <w:rsid w:val="00737BBF"/>
    <w:rsid w:val="00737BFC"/>
    <w:rsid w:val="00737CF7"/>
    <w:rsid w:val="00737F72"/>
    <w:rsid w:val="0074017A"/>
    <w:rsid w:val="007401A7"/>
    <w:rsid w:val="00740402"/>
    <w:rsid w:val="00740443"/>
    <w:rsid w:val="007404E0"/>
    <w:rsid w:val="00740537"/>
    <w:rsid w:val="0074091D"/>
    <w:rsid w:val="00740B3F"/>
    <w:rsid w:val="007411B3"/>
    <w:rsid w:val="007412BC"/>
    <w:rsid w:val="00741379"/>
    <w:rsid w:val="00741668"/>
    <w:rsid w:val="00741846"/>
    <w:rsid w:val="007418FE"/>
    <w:rsid w:val="00741A21"/>
    <w:rsid w:val="00741C85"/>
    <w:rsid w:val="00741E8C"/>
    <w:rsid w:val="00742255"/>
    <w:rsid w:val="0074225A"/>
    <w:rsid w:val="00742308"/>
    <w:rsid w:val="0074245D"/>
    <w:rsid w:val="00742B2B"/>
    <w:rsid w:val="00742B48"/>
    <w:rsid w:val="00742D24"/>
    <w:rsid w:val="00742D69"/>
    <w:rsid w:val="00742E71"/>
    <w:rsid w:val="00742F44"/>
    <w:rsid w:val="0074313F"/>
    <w:rsid w:val="00743348"/>
    <w:rsid w:val="00743A05"/>
    <w:rsid w:val="00743D4C"/>
    <w:rsid w:val="00743DF0"/>
    <w:rsid w:val="00743E56"/>
    <w:rsid w:val="00743FC6"/>
    <w:rsid w:val="00744211"/>
    <w:rsid w:val="00744401"/>
    <w:rsid w:val="007444D9"/>
    <w:rsid w:val="007448A6"/>
    <w:rsid w:val="00744C52"/>
    <w:rsid w:val="00744F4F"/>
    <w:rsid w:val="00744FCE"/>
    <w:rsid w:val="00745128"/>
    <w:rsid w:val="007451A4"/>
    <w:rsid w:val="007451FC"/>
    <w:rsid w:val="00745218"/>
    <w:rsid w:val="007454E2"/>
    <w:rsid w:val="00745510"/>
    <w:rsid w:val="007455F4"/>
    <w:rsid w:val="00745825"/>
    <w:rsid w:val="00745B87"/>
    <w:rsid w:val="00745CB2"/>
    <w:rsid w:val="00745EC5"/>
    <w:rsid w:val="00746462"/>
    <w:rsid w:val="00746589"/>
    <w:rsid w:val="007467C2"/>
    <w:rsid w:val="00746800"/>
    <w:rsid w:val="00746993"/>
    <w:rsid w:val="00746A7C"/>
    <w:rsid w:val="00746AE1"/>
    <w:rsid w:val="00746DF0"/>
    <w:rsid w:val="00746F83"/>
    <w:rsid w:val="007472F5"/>
    <w:rsid w:val="0074759B"/>
    <w:rsid w:val="00750121"/>
    <w:rsid w:val="00750194"/>
    <w:rsid w:val="007501F2"/>
    <w:rsid w:val="00750224"/>
    <w:rsid w:val="007505FB"/>
    <w:rsid w:val="00750FE7"/>
    <w:rsid w:val="0075102B"/>
    <w:rsid w:val="007512DA"/>
    <w:rsid w:val="007516FE"/>
    <w:rsid w:val="00751CCF"/>
    <w:rsid w:val="00752007"/>
    <w:rsid w:val="007520D8"/>
    <w:rsid w:val="007527BE"/>
    <w:rsid w:val="00752D1E"/>
    <w:rsid w:val="00752E51"/>
    <w:rsid w:val="00752FFA"/>
    <w:rsid w:val="007533A0"/>
    <w:rsid w:val="00753A87"/>
    <w:rsid w:val="00753B3C"/>
    <w:rsid w:val="00753D51"/>
    <w:rsid w:val="00753D65"/>
    <w:rsid w:val="0075406C"/>
    <w:rsid w:val="007541B5"/>
    <w:rsid w:val="00754261"/>
    <w:rsid w:val="007542D4"/>
    <w:rsid w:val="0075453B"/>
    <w:rsid w:val="007545E4"/>
    <w:rsid w:val="0075498C"/>
    <w:rsid w:val="00754B4E"/>
    <w:rsid w:val="00755495"/>
    <w:rsid w:val="007554F8"/>
    <w:rsid w:val="00755A69"/>
    <w:rsid w:val="00755FC4"/>
    <w:rsid w:val="0075601F"/>
    <w:rsid w:val="007569CA"/>
    <w:rsid w:val="00756C38"/>
    <w:rsid w:val="007572BA"/>
    <w:rsid w:val="007577BF"/>
    <w:rsid w:val="007578CE"/>
    <w:rsid w:val="00757FBF"/>
    <w:rsid w:val="007602F7"/>
    <w:rsid w:val="007604EE"/>
    <w:rsid w:val="00760733"/>
    <w:rsid w:val="00760E53"/>
    <w:rsid w:val="007610C8"/>
    <w:rsid w:val="0076139E"/>
    <w:rsid w:val="00761903"/>
    <w:rsid w:val="00761BD9"/>
    <w:rsid w:val="00761DBB"/>
    <w:rsid w:val="00761E01"/>
    <w:rsid w:val="00761E6D"/>
    <w:rsid w:val="00762147"/>
    <w:rsid w:val="007625D6"/>
    <w:rsid w:val="00762760"/>
    <w:rsid w:val="007628C5"/>
    <w:rsid w:val="00762A0B"/>
    <w:rsid w:val="00762C2A"/>
    <w:rsid w:val="007630A3"/>
    <w:rsid w:val="0076319D"/>
    <w:rsid w:val="00763629"/>
    <w:rsid w:val="00763883"/>
    <w:rsid w:val="00763C85"/>
    <w:rsid w:val="0076433E"/>
    <w:rsid w:val="007643F8"/>
    <w:rsid w:val="0076509D"/>
    <w:rsid w:val="007651BB"/>
    <w:rsid w:val="00765447"/>
    <w:rsid w:val="0076544F"/>
    <w:rsid w:val="0076563F"/>
    <w:rsid w:val="00765838"/>
    <w:rsid w:val="00765AC6"/>
    <w:rsid w:val="00765D35"/>
    <w:rsid w:val="00765F42"/>
    <w:rsid w:val="00766100"/>
    <w:rsid w:val="0076630E"/>
    <w:rsid w:val="007663A6"/>
    <w:rsid w:val="007663B5"/>
    <w:rsid w:val="00766644"/>
    <w:rsid w:val="00766A6D"/>
    <w:rsid w:val="00766AA2"/>
    <w:rsid w:val="00766B56"/>
    <w:rsid w:val="00766B62"/>
    <w:rsid w:val="00766D4B"/>
    <w:rsid w:val="00766EA5"/>
    <w:rsid w:val="0076730D"/>
    <w:rsid w:val="00767628"/>
    <w:rsid w:val="007678F0"/>
    <w:rsid w:val="00767923"/>
    <w:rsid w:val="0076796A"/>
    <w:rsid w:val="0076797E"/>
    <w:rsid w:val="00767A38"/>
    <w:rsid w:val="00767AB8"/>
    <w:rsid w:val="00767CE8"/>
    <w:rsid w:val="00767D27"/>
    <w:rsid w:val="007700F5"/>
    <w:rsid w:val="007701DD"/>
    <w:rsid w:val="007703A9"/>
    <w:rsid w:val="00770476"/>
    <w:rsid w:val="0077081E"/>
    <w:rsid w:val="007708CB"/>
    <w:rsid w:val="00770D87"/>
    <w:rsid w:val="00770F39"/>
    <w:rsid w:val="00771624"/>
    <w:rsid w:val="00771802"/>
    <w:rsid w:val="00771830"/>
    <w:rsid w:val="0077196B"/>
    <w:rsid w:val="00771C47"/>
    <w:rsid w:val="00771CCA"/>
    <w:rsid w:val="00771CED"/>
    <w:rsid w:val="00772339"/>
    <w:rsid w:val="0077269B"/>
    <w:rsid w:val="0077272B"/>
    <w:rsid w:val="00772837"/>
    <w:rsid w:val="0077285F"/>
    <w:rsid w:val="0077299C"/>
    <w:rsid w:val="00772EDE"/>
    <w:rsid w:val="0077318D"/>
    <w:rsid w:val="007737C1"/>
    <w:rsid w:val="007737E6"/>
    <w:rsid w:val="00773D32"/>
    <w:rsid w:val="0077422B"/>
    <w:rsid w:val="00774236"/>
    <w:rsid w:val="007748E3"/>
    <w:rsid w:val="00774B88"/>
    <w:rsid w:val="00774E47"/>
    <w:rsid w:val="0077510F"/>
    <w:rsid w:val="007752E8"/>
    <w:rsid w:val="0077530B"/>
    <w:rsid w:val="00775905"/>
    <w:rsid w:val="00775A97"/>
    <w:rsid w:val="00775E15"/>
    <w:rsid w:val="00776191"/>
    <w:rsid w:val="0077654B"/>
    <w:rsid w:val="007765B1"/>
    <w:rsid w:val="0077663C"/>
    <w:rsid w:val="007767CF"/>
    <w:rsid w:val="00776BA1"/>
    <w:rsid w:val="00776CF0"/>
    <w:rsid w:val="00776CF3"/>
    <w:rsid w:val="00776FFF"/>
    <w:rsid w:val="007772EE"/>
    <w:rsid w:val="0077762E"/>
    <w:rsid w:val="00777823"/>
    <w:rsid w:val="00777ABC"/>
    <w:rsid w:val="00777CC2"/>
    <w:rsid w:val="00780534"/>
    <w:rsid w:val="007806B3"/>
    <w:rsid w:val="00780735"/>
    <w:rsid w:val="0078099F"/>
    <w:rsid w:val="00780C97"/>
    <w:rsid w:val="00780CE7"/>
    <w:rsid w:val="00780D81"/>
    <w:rsid w:val="00780DB5"/>
    <w:rsid w:val="00781167"/>
    <w:rsid w:val="00781665"/>
    <w:rsid w:val="007823C6"/>
    <w:rsid w:val="0078261A"/>
    <w:rsid w:val="00782E93"/>
    <w:rsid w:val="00782FFB"/>
    <w:rsid w:val="00783498"/>
    <w:rsid w:val="00783644"/>
    <w:rsid w:val="0078377D"/>
    <w:rsid w:val="00783D53"/>
    <w:rsid w:val="00783D9F"/>
    <w:rsid w:val="00784162"/>
    <w:rsid w:val="0078491D"/>
    <w:rsid w:val="00784EB2"/>
    <w:rsid w:val="0078512C"/>
    <w:rsid w:val="0078526F"/>
    <w:rsid w:val="0078574D"/>
    <w:rsid w:val="00785999"/>
    <w:rsid w:val="00785A6B"/>
    <w:rsid w:val="00785EF8"/>
    <w:rsid w:val="00785F94"/>
    <w:rsid w:val="00786040"/>
    <w:rsid w:val="00786054"/>
    <w:rsid w:val="007860A2"/>
    <w:rsid w:val="0078667D"/>
    <w:rsid w:val="007866AC"/>
    <w:rsid w:val="0078682E"/>
    <w:rsid w:val="00786BF0"/>
    <w:rsid w:val="00786C06"/>
    <w:rsid w:val="00786C07"/>
    <w:rsid w:val="00786F5D"/>
    <w:rsid w:val="007870E2"/>
    <w:rsid w:val="007870E7"/>
    <w:rsid w:val="007871A2"/>
    <w:rsid w:val="00787423"/>
    <w:rsid w:val="007874BB"/>
    <w:rsid w:val="00787844"/>
    <w:rsid w:val="00787937"/>
    <w:rsid w:val="0078793E"/>
    <w:rsid w:val="00787975"/>
    <w:rsid w:val="0078799B"/>
    <w:rsid w:val="00787ADD"/>
    <w:rsid w:val="0079035A"/>
    <w:rsid w:val="00790771"/>
    <w:rsid w:val="00790A7A"/>
    <w:rsid w:val="00790B9F"/>
    <w:rsid w:val="0079113A"/>
    <w:rsid w:val="007915B3"/>
    <w:rsid w:val="007915C3"/>
    <w:rsid w:val="00791A55"/>
    <w:rsid w:val="00791BED"/>
    <w:rsid w:val="0079216B"/>
    <w:rsid w:val="0079217E"/>
    <w:rsid w:val="00792FB1"/>
    <w:rsid w:val="0079322A"/>
    <w:rsid w:val="00793240"/>
    <w:rsid w:val="00793290"/>
    <w:rsid w:val="007937BB"/>
    <w:rsid w:val="007937FD"/>
    <w:rsid w:val="007939F0"/>
    <w:rsid w:val="00793A0E"/>
    <w:rsid w:val="00793D6F"/>
    <w:rsid w:val="00793E47"/>
    <w:rsid w:val="00793F2E"/>
    <w:rsid w:val="00793F3E"/>
    <w:rsid w:val="00794028"/>
    <w:rsid w:val="0079404E"/>
    <w:rsid w:val="00794071"/>
    <w:rsid w:val="00794362"/>
    <w:rsid w:val="0079448F"/>
    <w:rsid w:val="0079462B"/>
    <w:rsid w:val="00794642"/>
    <w:rsid w:val="00794B7E"/>
    <w:rsid w:val="00794FBA"/>
    <w:rsid w:val="00794FF6"/>
    <w:rsid w:val="007950AC"/>
    <w:rsid w:val="007952F0"/>
    <w:rsid w:val="007955B8"/>
    <w:rsid w:val="007955E8"/>
    <w:rsid w:val="00795692"/>
    <w:rsid w:val="00795A16"/>
    <w:rsid w:val="00795B1A"/>
    <w:rsid w:val="00795B9A"/>
    <w:rsid w:val="00795F81"/>
    <w:rsid w:val="0079614E"/>
    <w:rsid w:val="007962D7"/>
    <w:rsid w:val="0079647E"/>
    <w:rsid w:val="007964A1"/>
    <w:rsid w:val="007964F6"/>
    <w:rsid w:val="0079665F"/>
    <w:rsid w:val="00796B94"/>
    <w:rsid w:val="00796E6B"/>
    <w:rsid w:val="00797077"/>
    <w:rsid w:val="007970AB"/>
    <w:rsid w:val="00797152"/>
    <w:rsid w:val="007971E8"/>
    <w:rsid w:val="00797262"/>
    <w:rsid w:val="007973C7"/>
    <w:rsid w:val="00797441"/>
    <w:rsid w:val="007977F5"/>
    <w:rsid w:val="007978C4"/>
    <w:rsid w:val="00797B43"/>
    <w:rsid w:val="00797C8B"/>
    <w:rsid w:val="00797DFB"/>
    <w:rsid w:val="007A00EB"/>
    <w:rsid w:val="007A02B0"/>
    <w:rsid w:val="007A0380"/>
    <w:rsid w:val="007A05C1"/>
    <w:rsid w:val="007A0910"/>
    <w:rsid w:val="007A0C54"/>
    <w:rsid w:val="007A0CE9"/>
    <w:rsid w:val="007A0E81"/>
    <w:rsid w:val="007A10E7"/>
    <w:rsid w:val="007A11EC"/>
    <w:rsid w:val="007A12F1"/>
    <w:rsid w:val="007A1507"/>
    <w:rsid w:val="007A1770"/>
    <w:rsid w:val="007A19B5"/>
    <w:rsid w:val="007A1A37"/>
    <w:rsid w:val="007A1AE9"/>
    <w:rsid w:val="007A1CAD"/>
    <w:rsid w:val="007A23F6"/>
    <w:rsid w:val="007A2528"/>
    <w:rsid w:val="007A2697"/>
    <w:rsid w:val="007A2A79"/>
    <w:rsid w:val="007A2DB9"/>
    <w:rsid w:val="007A2DE3"/>
    <w:rsid w:val="007A3213"/>
    <w:rsid w:val="007A34C0"/>
    <w:rsid w:val="007A3603"/>
    <w:rsid w:val="007A3649"/>
    <w:rsid w:val="007A3747"/>
    <w:rsid w:val="007A3E8F"/>
    <w:rsid w:val="007A3F9F"/>
    <w:rsid w:val="007A3FF9"/>
    <w:rsid w:val="007A4008"/>
    <w:rsid w:val="007A4271"/>
    <w:rsid w:val="007A4436"/>
    <w:rsid w:val="007A4660"/>
    <w:rsid w:val="007A474D"/>
    <w:rsid w:val="007A484B"/>
    <w:rsid w:val="007A49C4"/>
    <w:rsid w:val="007A4BD0"/>
    <w:rsid w:val="007A4C54"/>
    <w:rsid w:val="007A4E9B"/>
    <w:rsid w:val="007A4EFB"/>
    <w:rsid w:val="007A4FFF"/>
    <w:rsid w:val="007A50CA"/>
    <w:rsid w:val="007A513B"/>
    <w:rsid w:val="007A5162"/>
    <w:rsid w:val="007A5284"/>
    <w:rsid w:val="007A5466"/>
    <w:rsid w:val="007A54D9"/>
    <w:rsid w:val="007A579B"/>
    <w:rsid w:val="007A58F6"/>
    <w:rsid w:val="007A5AC6"/>
    <w:rsid w:val="007A5C82"/>
    <w:rsid w:val="007A61A8"/>
    <w:rsid w:val="007A66D7"/>
    <w:rsid w:val="007A69DF"/>
    <w:rsid w:val="007A6F05"/>
    <w:rsid w:val="007A70DD"/>
    <w:rsid w:val="007A7348"/>
    <w:rsid w:val="007A767A"/>
    <w:rsid w:val="007A7D41"/>
    <w:rsid w:val="007A7FFD"/>
    <w:rsid w:val="007B00E2"/>
    <w:rsid w:val="007B0308"/>
    <w:rsid w:val="007B03D7"/>
    <w:rsid w:val="007B03FA"/>
    <w:rsid w:val="007B05CD"/>
    <w:rsid w:val="007B05DD"/>
    <w:rsid w:val="007B05FF"/>
    <w:rsid w:val="007B0B52"/>
    <w:rsid w:val="007B0F49"/>
    <w:rsid w:val="007B13C2"/>
    <w:rsid w:val="007B1525"/>
    <w:rsid w:val="007B1577"/>
    <w:rsid w:val="007B199C"/>
    <w:rsid w:val="007B19AE"/>
    <w:rsid w:val="007B1BB7"/>
    <w:rsid w:val="007B1E8D"/>
    <w:rsid w:val="007B241F"/>
    <w:rsid w:val="007B2536"/>
    <w:rsid w:val="007B28B6"/>
    <w:rsid w:val="007B2ABD"/>
    <w:rsid w:val="007B2C32"/>
    <w:rsid w:val="007B2D56"/>
    <w:rsid w:val="007B2EBA"/>
    <w:rsid w:val="007B2FCC"/>
    <w:rsid w:val="007B3015"/>
    <w:rsid w:val="007B3036"/>
    <w:rsid w:val="007B3080"/>
    <w:rsid w:val="007B32B5"/>
    <w:rsid w:val="007B3326"/>
    <w:rsid w:val="007B37D4"/>
    <w:rsid w:val="007B39B2"/>
    <w:rsid w:val="007B3A1C"/>
    <w:rsid w:val="007B42A8"/>
    <w:rsid w:val="007B431F"/>
    <w:rsid w:val="007B43C4"/>
    <w:rsid w:val="007B4781"/>
    <w:rsid w:val="007B4AD4"/>
    <w:rsid w:val="007B4B03"/>
    <w:rsid w:val="007B4D3A"/>
    <w:rsid w:val="007B52E5"/>
    <w:rsid w:val="007B5332"/>
    <w:rsid w:val="007B5926"/>
    <w:rsid w:val="007B5A13"/>
    <w:rsid w:val="007B5C76"/>
    <w:rsid w:val="007B5E9F"/>
    <w:rsid w:val="007B6122"/>
    <w:rsid w:val="007B6171"/>
    <w:rsid w:val="007B63FD"/>
    <w:rsid w:val="007B65BB"/>
    <w:rsid w:val="007B66C2"/>
    <w:rsid w:val="007B68A4"/>
    <w:rsid w:val="007B69C2"/>
    <w:rsid w:val="007B6ABE"/>
    <w:rsid w:val="007B6B06"/>
    <w:rsid w:val="007B6CAF"/>
    <w:rsid w:val="007B7320"/>
    <w:rsid w:val="007B7357"/>
    <w:rsid w:val="007B74DC"/>
    <w:rsid w:val="007B7625"/>
    <w:rsid w:val="007B76A0"/>
    <w:rsid w:val="007B7C12"/>
    <w:rsid w:val="007B7C27"/>
    <w:rsid w:val="007B7D3F"/>
    <w:rsid w:val="007C0434"/>
    <w:rsid w:val="007C05FA"/>
    <w:rsid w:val="007C0605"/>
    <w:rsid w:val="007C0A4B"/>
    <w:rsid w:val="007C0AB1"/>
    <w:rsid w:val="007C0C04"/>
    <w:rsid w:val="007C0C3D"/>
    <w:rsid w:val="007C0FE2"/>
    <w:rsid w:val="007C11F9"/>
    <w:rsid w:val="007C137F"/>
    <w:rsid w:val="007C13B8"/>
    <w:rsid w:val="007C16A3"/>
    <w:rsid w:val="007C1955"/>
    <w:rsid w:val="007C1BEA"/>
    <w:rsid w:val="007C1CE5"/>
    <w:rsid w:val="007C21C9"/>
    <w:rsid w:val="007C2475"/>
    <w:rsid w:val="007C2868"/>
    <w:rsid w:val="007C2B48"/>
    <w:rsid w:val="007C2E70"/>
    <w:rsid w:val="007C33BE"/>
    <w:rsid w:val="007C368A"/>
    <w:rsid w:val="007C374D"/>
    <w:rsid w:val="007C3BAC"/>
    <w:rsid w:val="007C3D50"/>
    <w:rsid w:val="007C418D"/>
    <w:rsid w:val="007C4484"/>
    <w:rsid w:val="007C461F"/>
    <w:rsid w:val="007C471A"/>
    <w:rsid w:val="007C48A3"/>
    <w:rsid w:val="007C49C8"/>
    <w:rsid w:val="007C4D83"/>
    <w:rsid w:val="007C4E52"/>
    <w:rsid w:val="007C58FE"/>
    <w:rsid w:val="007C5AF4"/>
    <w:rsid w:val="007C5B85"/>
    <w:rsid w:val="007C605A"/>
    <w:rsid w:val="007C6140"/>
    <w:rsid w:val="007C64FC"/>
    <w:rsid w:val="007C667E"/>
    <w:rsid w:val="007C669D"/>
    <w:rsid w:val="007C6FEC"/>
    <w:rsid w:val="007C7523"/>
    <w:rsid w:val="007C75B7"/>
    <w:rsid w:val="007C769E"/>
    <w:rsid w:val="007C7852"/>
    <w:rsid w:val="007C7979"/>
    <w:rsid w:val="007C7B9B"/>
    <w:rsid w:val="007C7E30"/>
    <w:rsid w:val="007D001E"/>
    <w:rsid w:val="007D00E3"/>
    <w:rsid w:val="007D020A"/>
    <w:rsid w:val="007D040A"/>
    <w:rsid w:val="007D051E"/>
    <w:rsid w:val="007D05D8"/>
    <w:rsid w:val="007D0BD8"/>
    <w:rsid w:val="007D1043"/>
    <w:rsid w:val="007D15F2"/>
    <w:rsid w:val="007D168A"/>
    <w:rsid w:val="007D16B6"/>
    <w:rsid w:val="007D1816"/>
    <w:rsid w:val="007D197A"/>
    <w:rsid w:val="007D19CF"/>
    <w:rsid w:val="007D19DF"/>
    <w:rsid w:val="007D1D25"/>
    <w:rsid w:val="007D1DEB"/>
    <w:rsid w:val="007D1F8B"/>
    <w:rsid w:val="007D249E"/>
    <w:rsid w:val="007D26DE"/>
    <w:rsid w:val="007D28A4"/>
    <w:rsid w:val="007D2F26"/>
    <w:rsid w:val="007D3490"/>
    <w:rsid w:val="007D383F"/>
    <w:rsid w:val="007D398D"/>
    <w:rsid w:val="007D39A6"/>
    <w:rsid w:val="007D3B94"/>
    <w:rsid w:val="007D3BA2"/>
    <w:rsid w:val="007D3ECC"/>
    <w:rsid w:val="007D40F8"/>
    <w:rsid w:val="007D4168"/>
    <w:rsid w:val="007D42D2"/>
    <w:rsid w:val="007D471D"/>
    <w:rsid w:val="007D474C"/>
    <w:rsid w:val="007D4C77"/>
    <w:rsid w:val="007D4DF3"/>
    <w:rsid w:val="007D51D3"/>
    <w:rsid w:val="007D55AC"/>
    <w:rsid w:val="007D5AAB"/>
    <w:rsid w:val="007D5C62"/>
    <w:rsid w:val="007D5D3A"/>
    <w:rsid w:val="007D604D"/>
    <w:rsid w:val="007D662A"/>
    <w:rsid w:val="007D6648"/>
    <w:rsid w:val="007D67C8"/>
    <w:rsid w:val="007D6858"/>
    <w:rsid w:val="007D68E4"/>
    <w:rsid w:val="007D72BD"/>
    <w:rsid w:val="007D7378"/>
    <w:rsid w:val="007D73DA"/>
    <w:rsid w:val="007D74A5"/>
    <w:rsid w:val="007D7930"/>
    <w:rsid w:val="007D7AEA"/>
    <w:rsid w:val="007D7C53"/>
    <w:rsid w:val="007D7D84"/>
    <w:rsid w:val="007E0045"/>
    <w:rsid w:val="007E05F7"/>
    <w:rsid w:val="007E063E"/>
    <w:rsid w:val="007E0682"/>
    <w:rsid w:val="007E0769"/>
    <w:rsid w:val="007E09C9"/>
    <w:rsid w:val="007E0AAD"/>
    <w:rsid w:val="007E0F92"/>
    <w:rsid w:val="007E1623"/>
    <w:rsid w:val="007E16BC"/>
    <w:rsid w:val="007E1769"/>
    <w:rsid w:val="007E178E"/>
    <w:rsid w:val="007E184A"/>
    <w:rsid w:val="007E1AEE"/>
    <w:rsid w:val="007E1BD5"/>
    <w:rsid w:val="007E1DB1"/>
    <w:rsid w:val="007E1E84"/>
    <w:rsid w:val="007E21B9"/>
    <w:rsid w:val="007E269F"/>
    <w:rsid w:val="007E2A36"/>
    <w:rsid w:val="007E2A6C"/>
    <w:rsid w:val="007E304B"/>
    <w:rsid w:val="007E3141"/>
    <w:rsid w:val="007E329E"/>
    <w:rsid w:val="007E34C4"/>
    <w:rsid w:val="007E35D1"/>
    <w:rsid w:val="007E37DE"/>
    <w:rsid w:val="007E39BB"/>
    <w:rsid w:val="007E3DA4"/>
    <w:rsid w:val="007E401B"/>
    <w:rsid w:val="007E42DB"/>
    <w:rsid w:val="007E43A7"/>
    <w:rsid w:val="007E4445"/>
    <w:rsid w:val="007E4675"/>
    <w:rsid w:val="007E48D2"/>
    <w:rsid w:val="007E4D23"/>
    <w:rsid w:val="007E5069"/>
    <w:rsid w:val="007E5501"/>
    <w:rsid w:val="007E5830"/>
    <w:rsid w:val="007E600D"/>
    <w:rsid w:val="007E61EF"/>
    <w:rsid w:val="007E62B8"/>
    <w:rsid w:val="007E62DB"/>
    <w:rsid w:val="007E65F7"/>
    <w:rsid w:val="007E70D2"/>
    <w:rsid w:val="007E7171"/>
    <w:rsid w:val="007E754C"/>
    <w:rsid w:val="007E7677"/>
    <w:rsid w:val="007E76F6"/>
    <w:rsid w:val="007E77C7"/>
    <w:rsid w:val="007E79AA"/>
    <w:rsid w:val="007E79EA"/>
    <w:rsid w:val="007E7A60"/>
    <w:rsid w:val="007E7C2E"/>
    <w:rsid w:val="007E7F1C"/>
    <w:rsid w:val="007F01F5"/>
    <w:rsid w:val="007F056C"/>
    <w:rsid w:val="007F10B8"/>
    <w:rsid w:val="007F1117"/>
    <w:rsid w:val="007F123D"/>
    <w:rsid w:val="007F1266"/>
    <w:rsid w:val="007F143D"/>
    <w:rsid w:val="007F17C6"/>
    <w:rsid w:val="007F193D"/>
    <w:rsid w:val="007F19FE"/>
    <w:rsid w:val="007F1CBB"/>
    <w:rsid w:val="007F1CE1"/>
    <w:rsid w:val="007F1DDB"/>
    <w:rsid w:val="007F22A3"/>
    <w:rsid w:val="007F2387"/>
    <w:rsid w:val="007F23FD"/>
    <w:rsid w:val="007F2424"/>
    <w:rsid w:val="007F2890"/>
    <w:rsid w:val="007F2897"/>
    <w:rsid w:val="007F2AC5"/>
    <w:rsid w:val="007F2AE2"/>
    <w:rsid w:val="007F3192"/>
    <w:rsid w:val="007F31AD"/>
    <w:rsid w:val="007F3212"/>
    <w:rsid w:val="007F36C3"/>
    <w:rsid w:val="007F38BF"/>
    <w:rsid w:val="007F3B02"/>
    <w:rsid w:val="007F49B4"/>
    <w:rsid w:val="007F4B07"/>
    <w:rsid w:val="007F4B15"/>
    <w:rsid w:val="007F4D13"/>
    <w:rsid w:val="007F4D1E"/>
    <w:rsid w:val="007F52A8"/>
    <w:rsid w:val="007F52E7"/>
    <w:rsid w:val="007F5567"/>
    <w:rsid w:val="007F57DA"/>
    <w:rsid w:val="007F5C6F"/>
    <w:rsid w:val="007F5C90"/>
    <w:rsid w:val="007F5CF3"/>
    <w:rsid w:val="007F5D70"/>
    <w:rsid w:val="007F5D9C"/>
    <w:rsid w:val="007F5F84"/>
    <w:rsid w:val="007F5FE2"/>
    <w:rsid w:val="007F6193"/>
    <w:rsid w:val="007F6407"/>
    <w:rsid w:val="007F6629"/>
    <w:rsid w:val="007F68F6"/>
    <w:rsid w:val="007F6B59"/>
    <w:rsid w:val="007F6D9B"/>
    <w:rsid w:val="007F6D9C"/>
    <w:rsid w:val="007F6F9B"/>
    <w:rsid w:val="007F7306"/>
    <w:rsid w:val="007F7350"/>
    <w:rsid w:val="007F750B"/>
    <w:rsid w:val="007F7808"/>
    <w:rsid w:val="007F78A0"/>
    <w:rsid w:val="007F794D"/>
    <w:rsid w:val="007F7BEE"/>
    <w:rsid w:val="007F7CA8"/>
    <w:rsid w:val="007F7E4B"/>
    <w:rsid w:val="007F7F3B"/>
    <w:rsid w:val="007F7F4D"/>
    <w:rsid w:val="00800321"/>
    <w:rsid w:val="00800527"/>
    <w:rsid w:val="00800BB8"/>
    <w:rsid w:val="00800F9B"/>
    <w:rsid w:val="0080188E"/>
    <w:rsid w:val="0080217D"/>
    <w:rsid w:val="008024A3"/>
    <w:rsid w:val="00802AD6"/>
    <w:rsid w:val="00802B09"/>
    <w:rsid w:val="00802CF2"/>
    <w:rsid w:val="00802D75"/>
    <w:rsid w:val="00802E1A"/>
    <w:rsid w:val="00802E3A"/>
    <w:rsid w:val="00803348"/>
    <w:rsid w:val="00803821"/>
    <w:rsid w:val="008038D0"/>
    <w:rsid w:val="008039AD"/>
    <w:rsid w:val="00803D83"/>
    <w:rsid w:val="00804681"/>
    <w:rsid w:val="0080498C"/>
    <w:rsid w:val="00804A3B"/>
    <w:rsid w:val="00804BE8"/>
    <w:rsid w:val="00804E88"/>
    <w:rsid w:val="008051C6"/>
    <w:rsid w:val="00805225"/>
    <w:rsid w:val="008054A7"/>
    <w:rsid w:val="008055E8"/>
    <w:rsid w:val="008056EF"/>
    <w:rsid w:val="008057A3"/>
    <w:rsid w:val="00805E5A"/>
    <w:rsid w:val="00805FF6"/>
    <w:rsid w:val="00806413"/>
    <w:rsid w:val="008065A5"/>
    <w:rsid w:val="0080660D"/>
    <w:rsid w:val="008068A7"/>
    <w:rsid w:val="008068F6"/>
    <w:rsid w:val="00806C50"/>
    <w:rsid w:val="00806CEC"/>
    <w:rsid w:val="00806EFF"/>
    <w:rsid w:val="00807201"/>
    <w:rsid w:val="00807630"/>
    <w:rsid w:val="0080771F"/>
    <w:rsid w:val="00807878"/>
    <w:rsid w:val="00807F75"/>
    <w:rsid w:val="00810745"/>
    <w:rsid w:val="00810AF4"/>
    <w:rsid w:val="00810EF0"/>
    <w:rsid w:val="00810FCE"/>
    <w:rsid w:val="008110E7"/>
    <w:rsid w:val="008112ED"/>
    <w:rsid w:val="00811309"/>
    <w:rsid w:val="008113C0"/>
    <w:rsid w:val="008118B2"/>
    <w:rsid w:val="00811979"/>
    <w:rsid w:val="0081199E"/>
    <w:rsid w:val="00811B03"/>
    <w:rsid w:val="00811BD4"/>
    <w:rsid w:val="00811CA4"/>
    <w:rsid w:val="00811D62"/>
    <w:rsid w:val="00811D92"/>
    <w:rsid w:val="00811ED4"/>
    <w:rsid w:val="008123B2"/>
    <w:rsid w:val="008125BB"/>
    <w:rsid w:val="00812805"/>
    <w:rsid w:val="008128AC"/>
    <w:rsid w:val="008129D4"/>
    <w:rsid w:val="00812A01"/>
    <w:rsid w:val="00812D02"/>
    <w:rsid w:val="00812D77"/>
    <w:rsid w:val="00812E8D"/>
    <w:rsid w:val="00812EE4"/>
    <w:rsid w:val="00812FD1"/>
    <w:rsid w:val="008133FE"/>
    <w:rsid w:val="0081373A"/>
    <w:rsid w:val="00813842"/>
    <w:rsid w:val="00813A90"/>
    <w:rsid w:val="00813B6A"/>
    <w:rsid w:val="00813BCA"/>
    <w:rsid w:val="00813EF9"/>
    <w:rsid w:val="00814304"/>
    <w:rsid w:val="0081447C"/>
    <w:rsid w:val="0081470F"/>
    <w:rsid w:val="00814A07"/>
    <w:rsid w:val="00814A2E"/>
    <w:rsid w:val="00814F7D"/>
    <w:rsid w:val="008150AB"/>
    <w:rsid w:val="008151C2"/>
    <w:rsid w:val="00815955"/>
    <w:rsid w:val="00815AAF"/>
    <w:rsid w:val="00815C1B"/>
    <w:rsid w:val="00815CD7"/>
    <w:rsid w:val="00815CE9"/>
    <w:rsid w:val="0081682B"/>
    <w:rsid w:val="00816A19"/>
    <w:rsid w:val="00816D29"/>
    <w:rsid w:val="00816D66"/>
    <w:rsid w:val="00816D89"/>
    <w:rsid w:val="00816EF8"/>
    <w:rsid w:val="0081706C"/>
    <w:rsid w:val="008171BA"/>
    <w:rsid w:val="0081775A"/>
    <w:rsid w:val="008179BB"/>
    <w:rsid w:val="00817D7D"/>
    <w:rsid w:val="008200BB"/>
    <w:rsid w:val="0082041E"/>
    <w:rsid w:val="00820503"/>
    <w:rsid w:val="00820578"/>
    <w:rsid w:val="008205DC"/>
    <w:rsid w:val="00820D51"/>
    <w:rsid w:val="00820DCE"/>
    <w:rsid w:val="00820DFF"/>
    <w:rsid w:val="00820F67"/>
    <w:rsid w:val="0082105C"/>
    <w:rsid w:val="008210F4"/>
    <w:rsid w:val="00821744"/>
    <w:rsid w:val="00821BCC"/>
    <w:rsid w:val="00821F39"/>
    <w:rsid w:val="00821FDA"/>
    <w:rsid w:val="00822252"/>
    <w:rsid w:val="008225B0"/>
    <w:rsid w:val="008228EB"/>
    <w:rsid w:val="00822CEF"/>
    <w:rsid w:val="00822D46"/>
    <w:rsid w:val="00822D77"/>
    <w:rsid w:val="00823352"/>
    <w:rsid w:val="008236C8"/>
    <w:rsid w:val="00823769"/>
    <w:rsid w:val="00823801"/>
    <w:rsid w:val="0082381B"/>
    <w:rsid w:val="00823C16"/>
    <w:rsid w:val="00823C6C"/>
    <w:rsid w:val="00823D44"/>
    <w:rsid w:val="00823E13"/>
    <w:rsid w:val="00823F94"/>
    <w:rsid w:val="00824114"/>
    <w:rsid w:val="008241A2"/>
    <w:rsid w:val="008241A6"/>
    <w:rsid w:val="0082453F"/>
    <w:rsid w:val="00824A9C"/>
    <w:rsid w:val="00824C06"/>
    <w:rsid w:val="00824C3F"/>
    <w:rsid w:val="00824DF1"/>
    <w:rsid w:val="008251F1"/>
    <w:rsid w:val="00825525"/>
    <w:rsid w:val="00825619"/>
    <w:rsid w:val="0082584B"/>
    <w:rsid w:val="00825D54"/>
    <w:rsid w:val="00825E28"/>
    <w:rsid w:val="00825F37"/>
    <w:rsid w:val="00826583"/>
    <w:rsid w:val="008265D7"/>
    <w:rsid w:val="00826C1A"/>
    <w:rsid w:val="00826E7B"/>
    <w:rsid w:val="00826FD3"/>
    <w:rsid w:val="0082744B"/>
    <w:rsid w:val="00827536"/>
    <w:rsid w:val="00827A4F"/>
    <w:rsid w:val="008300DA"/>
    <w:rsid w:val="008302CA"/>
    <w:rsid w:val="00830639"/>
    <w:rsid w:val="00830A02"/>
    <w:rsid w:val="0083118B"/>
    <w:rsid w:val="008314FB"/>
    <w:rsid w:val="008318FB"/>
    <w:rsid w:val="00831968"/>
    <w:rsid w:val="008319E5"/>
    <w:rsid w:val="00831D87"/>
    <w:rsid w:val="00831FA7"/>
    <w:rsid w:val="00832264"/>
    <w:rsid w:val="008327FF"/>
    <w:rsid w:val="008328F3"/>
    <w:rsid w:val="00832BEC"/>
    <w:rsid w:val="00832CB6"/>
    <w:rsid w:val="00833228"/>
    <w:rsid w:val="0083333F"/>
    <w:rsid w:val="0083357F"/>
    <w:rsid w:val="008336AF"/>
    <w:rsid w:val="00833A05"/>
    <w:rsid w:val="00833C4F"/>
    <w:rsid w:val="00833DF8"/>
    <w:rsid w:val="00834272"/>
    <w:rsid w:val="008342EF"/>
    <w:rsid w:val="00834377"/>
    <w:rsid w:val="008343AE"/>
    <w:rsid w:val="00834747"/>
    <w:rsid w:val="00834886"/>
    <w:rsid w:val="008348C3"/>
    <w:rsid w:val="00834AA7"/>
    <w:rsid w:val="00834C1C"/>
    <w:rsid w:val="00834DDC"/>
    <w:rsid w:val="00834EA3"/>
    <w:rsid w:val="00835548"/>
    <w:rsid w:val="00835626"/>
    <w:rsid w:val="00835651"/>
    <w:rsid w:val="0083568A"/>
    <w:rsid w:val="0083621D"/>
    <w:rsid w:val="0083629B"/>
    <w:rsid w:val="008367C5"/>
    <w:rsid w:val="0083695E"/>
    <w:rsid w:val="008369E7"/>
    <w:rsid w:val="008370CF"/>
    <w:rsid w:val="00837228"/>
    <w:rsid w:val="00837435"/>
    <w:rsid w:val="00837440"/>
    <w:rsid w:val="00837B90"/>
    <w:rsid w:val="00837FBF"/>
    <w:rsid w:val="0084011C"/>
    <w:rsid w:val="00840129"/>
    <w:rsid w:val="00840185"/>
    <w:rsid w:val="00840406"/>
    <w:rsid w:val="008406F4"/>
    <w:rsid w:val="0084092E"/>
    <w:rsid w:val="00840C69"/>
    <w:rsid w:val="00840D85"/>
    <w:rsid w:val="00840DC7"/>
    <w:rsid w:val="00840DE8"/>
    <w:rsid w:val="0084120D"/>
    <w:rsid w:val="008412AC"/>
    <w:rsid w:val="0084151A"/>
    <w:rsid w:val="00841679"/>
    <w:rsid w:val="008417C9"/>
    <w:rsid w:val="00841994"/>
    <w:rsid w:val="008419DF"/>
    <w:rsid w:val="00841CE7"/>
    <w:rsid w:val="00841D50"/>
    <w:rsid w:val="00841D97"/>
    <w:rsid w:val="008422ED"/>
    <w:rsid w:val="00842313"/>
    <w:rsid w:val="00842744"/>
    <w:rsid w:val="00842A9A"/>
    <w:rsid w:val="00842AFF"/>
    <w:rsid w:val="00842E86"/>
    <w:rsid w:val="00843231"/>
    <w:rsid w:val="00843256"/>
    <w:rsid w:val="008432BF"/>
    <w:rsid w:val="008436C1"/>
    <w:rsid w:val="008438DF"/>
    <w:rsid w:val="008438EB"/>
    <w:rsid w:val="00843AA8"/>
    <w:rsid w:val="00843B4D"/>
    <w:rsid w:val="00843BE1"/>
    <w:rsid w:val="00843BF2"/>
    <w:rsid w:val="00843DDE"/>
    <w:rsid w:val="00843E40"/>
    <w:rsid w:val="00844201"/>
    <w:rsid w:val="0084441B"/>
    <w:rsid w:val="00844658"/>
    <w:rsid w:val="00844C2E"/>
    <w:rsid w:val="00844D67"/>
    <w:rsid w:val="00844F37"/>
    <w:rsid w:val="008452D4"/>
    <w:rsid w:val="0084576E"/>
    <w:rsid w:val="00845780"/>
    <w:rsid w:val="0084585E"/>
    <w:rsid w:val="0084594F"/>
    <w:rsid w:val="008461BC"/>
    <w:rsid w:val="00846580"/>
    <w:rsid w:val="00846740"/>
    <w:rsid w:val="00846EF7"/>
    <w:rsid w:val="00847110"/>
    <w:rsid w:val="008472BC"/>
    <w:rsid w:val="00847501"/>
    <w:rsid w:val="0084770B"/>
    <w:rsid w:val="00847B38"/>
    <w:rsid w:val="00847CD6"/>
    <w:rsid w:val="00847E2F"/>
    <w:rsid w:val="00847FD7"/>
    <w:rsid w:val="0085041A"/>
    <w:rsid w:val="0085053F"/>
    <w:rsid w:val="00850D2E"/>
    <w:rsid w:val="00850DE6"/>
    <w:rsid w:val="00851388"/>
    <w:rsid w:val="008513C0"/>
    <w:rsid w:val="008518D3"/>
    <w:rsid w:val="008518D7"/>
    <w:rsid w:val="00851A2A"/>
    <w:rsid w:val="00851BEF"/>
    <w:rsid w:val="00851C55"/>
    <w:rsid w:val="00851DFC"/>
    <w:rsid w:val="00851FCF"/>
    <w:rsid w:val="00851FEB"/>
    <w:rsid w:val="008523E5"/>
    <w:rsid w:val="008526CA"/>
    <w:rsid w:val="00852CE8"/>
    <w:rsid w:val="0085300C"/>
    <w:rsid w:val="0085333A"/>
    <w:rsid w:val="008539B9"/>
    <w:rsid w:val="00853A05"/>
    <w:rsid w:val="00853BDF"/>
    <w:rsid w:val="008545FC"/>
    <w:rsid w:val="0085462B"/>
    <w:rsid w:val="00854B1A"/>
    <w:rsid w:val="00854F07"/>
    <w:rsid w:val="00855088"/>
    <w:rsid w:val="008550C7"/>
    <w:rsid w:val="008553D9"/>
    <w:rsid w:val="00855440"/>
    <w:rsid w:val="0085553D"/>
    <w:rsid w:val="00855596"/>
    <w:rsid w:val="00855688"/>
    <w:rsid w:val="0085573F"/>
    <w:rsid w:val="00855808"/>
    <w:rsid w:val="00855B0D"/>
    <w:rsid w:val="00856206"/>
    <w:rsid w:val="008568B2"/>
    <w:rsid w:val="008569FD"/>
    <w:rsid w:val="00856B42"/>
    <w:rsid w:val="00856BCA"/>
    <w:rsid w:val="00856EF0"/>
    <w:rsid w:val="008570BD"/>
    <w:rsid w:val="0085753F"/>
    <w:rsid w:val="00857603"/>
    <w:rsid w:val="008576D2"/>
    <w:rsid w:val="00857AED"/>
    <w:rsid w:val="00857D96"/>
    <w:rsid w:val="0086003B"/>
    <w:rsid w:val="008601D6"/>
    <w:rsid w:val="008604A9"/>
    <w:rsid w:val="00860591"/>
    <w:rsid w:val="00860664"/>
    <w:rsid w:val="0086085B"/>
    <w:rsid w:val="00860866"/>
    <w:rsid w:val="00860966"/>
    <w:rsid w:val="00860C13"/>
    <w:rsid w:val="0086148B"/>
    <w:rsid w:val="00861728"/>
    <w:rsid w:val="008619F8"/>
    <w:rsid w:val="00861CB1"/>
    <w:rsid w:val="00862464"/>
    <w:rsid w:val="008624DD"/>
    <w:rsid w:val="00862589"/>
    <w:rsid w:val="008626BA"/>
    <w:rsid w:val="0086273E"/>
    <w:rsid w:val="008628B9"/>
    <w:rsid w:val="0086292B"/>
    <w:rsid w:val="00862A4A"/>
    <w:rsid w:val="00862BE4"/>
    <w:rsid w:val="00862C5B"/>
    <w:rsid w:val="00862EE1"/>
    <w:rsid w:val="00862F6F"/>
    <w:rsid w:val="008631A8"/>
    <w:rsid w:val="00863301"/>
    <w:rsid w:val="008633B6"/>
    <w:rsid w:val="008633C9"/>
    <w:rsid w:val="008633E9"/>
    <w:rsid w:val="00863433"/>
    <w:rsid w:val="008634E1"/>
    <w:rsid w:val="00863589"/>
    <w:rsid w:val="0086366D"/>
    <w:rsid w:val="0086375F"/>
    <w:rsid w:val="008637B7"/>
    <w:rsid w:val="00863860"/>
    <w:rsid w:val="00863BC6"/>
    <w:rsid w:val="00863D81"/>
    <w:rsid w:val="00863EF0"/>
    <w:rsid w:val="008640B4"/>
    <w:rsid w:val="00864207"/>
    <w:rsid w:val="008642A5"/>
    <w:rsid w:val="0086432A"/>
    <w:rsid w:val="008644C1"/>
    <w:rsid w:val="008644E3"/>
    <w:rsid w:val="0086488B"/>
    <w:rsid w:val="00864B43"/>
    <w:rsid w:val="00864C80"/>
    <w:rsid w:val="00864F51"/>
    <w:rsid w:val="008650A5"/>
    <w:rsid w:val="008653AD"/>
    <w:rsid w:val="008653F3"/>
    <w:rsid w:val="00865B07"/>
    <w:rsid w:val="00865C16"/>
    <w:rsid w:val="00865CB3"/>
    <w:rsid w:val="00865E5C"/>
    <w:rsid w:val="00866756"/>
    <w:rsid w:val="00866A27"/>
    <w:rsid w:val="00866B76"/>
    <w:rsid w:val="00866ECE"/>
    <w:rsid w:val="00867076"/>
    <w:rsid w:val="00867118"/>
    <w:rsid w:val="0086724D"/>
    <w:rsid w:val="00867AC9"/>
    <w:rsid w:val="00867F30"/>
    <w:rsid w:val="008701CF"/>
    <w:rsid w:val="008703C1"/>
    <w:rsid w:val="008704E0"/>
    <w:rsid w:val="008704EB"/>
    <w:rsid w:val="0087056B"/>
    <w:rsid w:val="0087063C"/>
    <w:rsid w:val="0087070F"/>
    <w:rsid w:val="008712D0"/>
    <w:rsid w:val="00871488"/>
    <w:rsid w:val="008717CC"/>
    <w:rsid w:val="008717E5"/>
    <w:rsid w:val="00871810"/>
    <w:rsid w:val="00871A66"/>
    <w:rsid w:val="00871BCB"/>
    <w:rsid w:val="00871C3B"/>
    <w:rsid w:val="00871CCF"/>
    <w:rsid w:val="00871E45"/>
    <w:rsid w:val="0087208D"/>
    <w:rsid w:val="00872106"/>
    <w:rsid w:val="0087220E"/>
    <w:rsid w:val="00872316"/>
    <w:rsid w:val="00872658"/>
    <w:rsid w:val="0087276D"/>
    <w:rsid w:val="0087280F"/>
    <w:rsid w:val="00872AA3"/>
    <w:rsid w:val="00872CC0"/>
    <w:rsid w:val="00872E9C"/>
    <w:rsid w:val="0087327D"/>
    <w:rsid w:val="008733A2"/>
    <w:rsid w:val="00873633"/>
    <w:rsid w:val="00873B67"/>
    <w:rsid w:val="008742B3"/>
    <w:rsid w:val="00874456"/>
    <w:rsid w:val="00874880"/>
    <w:rsid w:val="008748C6"/>
    <w:rsid w:val="0087497E"/>
    <w:rsid w:val="00874C1C"/>
    <w:rsid w:val="008753EE"/>
    <w:rsid w:val="008755C4"/>
    <w:rsid w:val="008755DF"/>
    <w:rsid w:val="008755F1"/>
    <w:rsid w:val="008756EB"/>
    <w:rsid w:val="0087587B"/>
    <w:rsid w:val="00875981"/>
    <w:rsid w:val="00875FB9"/>
    <w:rsid w:val="00876280"/>
    <w:rsid w:val="00876308"/>
    <w:rsid w:val="00876E5B"/>
    <w:rsid w:val="00877717"/>
    <w:rsid w:val="00877742"/>
    <w:rsid w:val="00877767"/>
    <w:rsid w:val="00877926"/>
    <w:rsid w:val="00877B16"/>
    <w:rsid w:val="00877FF6"/>
    <w:rsid w:val="008800C1"/>
    <w:rsid w:val="00880122"/>
    <w:rsid w:val="008803D6"/>
    <w:rsid w:val="008804D5"/>
    <w:rsid w:val="0088077D"/>
    <w:rsid w:val="0088087B"/>
    <w:rsid w:val="008808B4"/>
    <w:rsid w:val="00880940"/>
    <w:rsid w:val="00880C2B"/>
    <w:rsid w:val="00881219"/>
    <w:rsid w:val="008812A0"/>
    <w:rsid w:val="008812E1"/>
    <w:rsid w:val="008814E8"/>
    <w:rsid w:val="00881636"/>
    <w:rsid w:val="00881645"/>
    <w:rsid w:val="0088169C"/>
    <w:rsid w:val="0088188A"/>
    <w:rsid w:val="00881AE5"/>
    <w:rsid w:val="00881B26"/>
    <w:rsid w:val="00881B77"/>
    <w:rsid w:val="00881BD9"/>
    <w:rsid w:val="00881F8E"/>
    <w:rsid w:val="00882098"/>
    <w:rsid w:val="008820B9"/>
    <w:rsid w:val="00882130"/>
    <w:rsid w:val="008822DF"/>
    <w:rsid w:val="00882A86"/>
    <w:rsid w:val="00882E6A"/>
    <w:rsid w:val="0088307A"/>
    <w:rsid w:val="008833A4"/>
    <w:rsid w:val="00883574"/>
    <w:rsid w:val="00883A36"/>
    <w:rsid w:val="00883A77"/>
    <w:rsid w:val="00883D0B"/>
    <w:rsid w:val="0088400D"/>
    <w:rsid w:val="008840D1"/>
    <w:rsid w:val="0088447C"/>
    <w:rsid w:val="008844B7"/>
    <w:rsid w:val="00884542"/>
    <w:rsid w:val="0088475B"/>
    <w:rsid w:val="008849A1"/>
    <w:rsid w:val="00884AD2"/>
    <w:rsid w:val="00884D87"/>
    <w:rsid w:val="00884FB8"/>
    <w:rsid w:val="0088566C"/>
    <w:rsid w:val="00885A2E"/>
    <w:rsid w:val="00885C44"/>
    <w:rsid w:val="00885C4D"/>
    <w:rsid w:val="00885F56"/>
    <w:rsid w:val="00885FD1"/>
    <w:rsid w:val="008860E9"/>
    <w:rsid w:val="0088626D"/>
    <w:rsid w:val="00886692"/>
    <w:rsid w:val="008866F1"/>
    <w:rsid w:val="0088690B"/>
    <w:rsid w:val="0088691E"/>
    <w:rsid w:val="00886A40"/>
    <w:rsid w:val="00886C44"/>
    <w:rsid w:val="00886D64"/>
    <w:rsid w:val="00886F94"/>
    <w:rsid w:val="00886FE0"/>
    <w:rsid w:val="00887323"/>
    <w:rsid w:val="00887517"/>
    <w:rsid w:val="0088769A"/>
    <w:rsid w:val="008877D8"/>
    <w:rsid w:val="0088787A"/>
    <w:rsid w:val="008879F6"/>
    <w:rsid w:val="00887B32"/>
    <w:rsid w:val="00887B80"/>
    <w:rsid w:val="00887CC9"/>
    <w:rsid w:val="00887E50"/>
    <w:rsid w:val="0089035A"/>
    <w:rsid w:val="008903AF"/>
    <w:rsid w:val="00890494"/>
    <w:rsid w:val="00890913"/>
    <w:rsid w:val="00890A38"/>
    <w:rsid w:val="00890A92"/>
    <w:rsid w:val="00890EF4"/>
    <w:rsid w:val="00890FD5"/>
    <w:rsid w:val="00891087"/>
    <w:rsid w:val="0089108B"/>
    <w:rsid w:val="0089131D"/>
    <w:rsid w:val="008913DE"/>
    <w:rsid w:val="008916CA"/>
    <w:rsid w:val="00891A8E"/>
    <w:rsid w:val="00891CC9"/>
    <w:rsid w:val="00891D59"/>
    <w:rsid w:val="00891DBF"/>
    <w:rsid w:val="00891E35"/>
    <w:rsid w:val="00891EC8"/>
    <w:rsid w:val="0089252E"/>
    <w:rsid w:val="0089253B"/>
    <w:rsid w:val="0089257B"/>
    <w:rsid w:val="00892681"/>
    <w:rsid w:val="00892715"/>
    <w:rsid w:val="0089278E"/>
    <w:rsid w:val="00892B65"/>
    <w:rsid w:val="00892D6D"/>
    <w:rsid w:val="0089324B"/>
    <w:rsid w:val="00893999"/>
    <w:rsid w:val="00893B16"/>
    <w:rsid w:val="00893D6C"/>
    <w:rsid w:val="0089409D"/>
    <w:rsid w:val="0089415D"/>
    <w:rsid w:val="008941A6"/>
    <w:rsid w:val="00894C92"/>
    <w:rsid w:val="00894CC8"/>
    <w:rsid w:val="00894E05"/>
    <w:rsid w:val="0089504C"/>
    <w:rsid w:val="008951D1"/>
    <w:rsid w:val="008955FA"/>
    <w:rsid w:val="0089597D"/>
    <w:rsid w:val="00895B78"/>
    <w:rsid w:val="00895E82"/>
    <w:rsid w:val="00896045"/>
    <w:rsid w:val="0089637C"/>
    <w:rsid w:val="00896457"/>
    <w:rsid w:val="00896793"/>
    <w:rsid w:val="008967F7"/>
    <w:rsid w:val="00896A20"/>
    <w:rsid w:val="00896B32"/>
    <w:rsid w:val="00896C53"/>
    <w:rsid w:val="00896F78"/>
    <w:rsid w:val="0089702E"/>
    <w:rsid w:val="008973C6"/>
    <w:rsid w:val="00897542"/>
    <w:rsid w:val="008975C3"/>
    <w:rsid w:val="008975D2"/>
    <w:rsid w:val="008976C7"/>
    <w:rsid w:val="008977EF"/>
    <w:rsid w:val="00897938"/>
    <w:rsid w:val="008A0181"/>
    <w:rsid w:val="008A023E"/>
    <w:rsid w:val="008A0684"/>
    <w:rsid w:val="008A088F"/>
    <w:rsid w:val="008A0BFF"/>
    <w:rsid w:val="008A0C7E"/>
    <w:rsid w:val="008A0EE7"/>
    <w:rsid w:val="008A0F3B"/>
    <w:rsid w:val="008A1009"/>
    <w:rsid w:val="008A1125"/>
    <w:rsid w:val="008A11DA"/>
    <w:rsid w:val="008A12C6"/>
    <w:rsid w:val="008A14F1"/>
    <w:rsid w:val="008A1B84"/>
    <w:rsid w:val="008A1B8E"/>
    <w:rsid w:val="008A1DEE"/>
    <w:rsid w:val="008A1E51"/>
    <w:rsid w:val="008A1FE7"/>
    <w:rsid w:val="008A25A5"/>
    <w:rsid w:val="008A25BB"/>
    <w:rsid w:val="008A27EC"/>
    <w:rsid w:val="008A297A"/>
    <w:rsid w:val="008A29E3"/>
    <w:rsid w:val="008A2F93"/>
    <w:rsid w:val="008A332F"/>
    <w:rsid w:val="008A33FD"/>
    <w:rsid w:val="008A350A"/>
    <w:rsid w:val="008A38E6"/>
    <w:rsid w:val="008A3A1A"/>
    <w:rsid w:val="008A409A"/>
    <w:rsid w:val="008A4179"/>
    <w:rsid w:val="008A4286"/>
    <w:rsid w:val="008A48FE"/>
    <w:rsid w:val="008A498E"/>
    <w:rsid w:val="008A4B45"/>
    <w:rsid w:val="008A5285"/>
    <w:rsid w:val="008A5374"/>
    <w:rsid w:val="008A53A0"/>
    <w:rsid w:val="008A54B7"/>
    <w:rsid w:val="008A55F8"/>
    <w:rsid w:val="008A5704"/>
    <w:rsid w:val="008A5843"/>
    <w:rsid w:val="008A5E4F"/>
    <w:rsid w:val="008A5F98"/>
    <w:rsid w:val="008A6217"/>
    <w:rsid w:val="008A62D8"/>
    <w:rsid w:val="008A6350"/>
    <w:rsid w:val="008A6A5A"/>
    <w:rsid w:val="008A6A62"/>
    <w:rsid w:val="008A6D3F"/>
    <w:rsid w:val="008A6E13"/>
    <w:rsid w:val="008A70D4"/>
    <w:rsid w:val="008A72F1"/>
    <w:rsid w:val="008A7736"/>
    <w:rsid w:val="008A7873"/>
    <w:rsid w:val="008A7974"/>
    <w:rsid w:val="008A7C91"/>
    <w:rsid w:val="008A7C9B"/>
    <w:rsid w:val="008A7DB2"/>
    <w:rsid w:val="008A7E0A"/>
    <w:rsid w:val="008A7F01"/>
    <w:rsid w:val="008B02D3"/>
    <w:rsid w:val="008B02D5"/>
    <w:rsid w:val="008B0301"/>
    <w:rsid w:val="008B03CE"/>
    <w:rsid w:val="008B07AB"/>
    <w:rsid w:val="008B0958"/>
    <w:rsid w:val="008B09DB"/>
    <w:rsid w:val="008B0A14"/>
    <w:rsid w:val="008B0C5B"/>
    <w:rsid w:val="008B0F04"/>
    <w:rsid w:val="008B1072"/>
    <w:rsid w:val="008B11CF"/>
    <w:rsid w:val="008B137F"/>
    <w:rsid w:val="008B1383"/>
    <w:rsid w:val="008B14BD"/>
    <w:rsid w:val="008B16C0"/>
    <w:rsid w:val="008B1A92"/>
    <w:rsid w:val="008B1C70"/>
    <w:rsid w:val="008B1D3A"/>
    <w:rsid w:val="008B1D98"/>
    <w:rsid w:val="008B1EA2"/>
    <w:rsid w:val="008B208C"/>
    <w:rsid w:val="008B21DB"/>
    <w:rsid w:val="008B2218"/>
    <w:rsid w:val="008B22E1"/>
    <w:rsid w:val="008B2376"/>
    <w:rsid w:val="008B245A"/>
    <w:rsid w:val="008B24DB"/>
    <w:rsid w:val="008B2809"/>
    <w:rsid w:val="008B2916"/>
    <w:rsid w:val="008B2A20"/>
    <w:rsid w:val="008B2B76"/>
    <w:rsid w:val="008B3065"/>
    <w:rsid w:val="008B36F5"/>
    <w:rsid w:val="008B3950"/>
    <w:rsid w:val="008B39A0"/>
    <w:rsid w:val="008B3BB1"/>
    <w:rsid w:val="008B3F65"/>
    <w:rsid w:val="008B4027"/>
    <w:rsid w:val="008B42FF"/>
    <w:rsid w:val="008B4523"/>
    <w:rsid w:val="008B47C1"/>
    <w:rsid w:val="008B4B9F"/>
    <w:rsid w:val="008B4BE6"/>
    <w:rsid w:val="008B4DF7"/>
    <w:rsid w:val="008B4E08"/>
    <w:rsid w:val="008B5138"/>
    <w:rsid w:val="008B538B"/>
    <w:rsid w:val="008B5536"/>
    <w:rsid w:val="008B5856"/>
    <w:rsid w:val="008B5939"/>
    <w:rsid w:val="008B5D39"/>
    <w:rsid w:val="008B5F7B"/>
    <w:rsid w:val="008B5FBE"/>
    <w:rsid w:val="008B605C"/>
    <w:rsid w:val="008B63C9"/>
    <w:rsid w:val="008B641D"/>
    <w:rsid w:val="008B6441"/>
    <w:rsid w:val="008B6884"/>
    <w:rsid w:val="008B68BC"/>
    <w:rsid w:val="008B69BB"/>
    <w:rsid w:val="008B6B19"/>
    <w:rsid w:val="008B6D36"/>
    <w:rsid w:val="008B75E7"/>
    <w:rsid w:val="008B7677"/>
    <w:rsid w:val="008B7714"/>
    <w:rsid w:val="008B77F4"/>
    <w:rsid w:val="008B7844"/>
    <w:rsid w:val="008B79B0"/>
    <w:rsid w:val="008B7BBC"/>
    <w:rsid w:val="008B7DE5"/>
    <w:rsid w:val="008B7E3D"/>
    <w:rsid w:val="008B7E4A"/>
    <w:rsid w:val="008C00BA"/>
    <w:rsid w:val="008C050F"/>
    <w:rsid w:val="008C0812"/>
    <w:rsid w:val="008C0898"/>
    <w:rsid w:val="008C0BD7"/>
    <w:rsid w:val="008C0D5D"/>
    <w:rsid w:val="008C123F"/>
    <w:rsid w:val="008C13BF"/>
    <w:rsid w:val="008C145A"/>
    <w:rsid w:val="008C1580"/>
    <w:rsid w:val="008C1581"/>
    <w:rsid w:val="008C1879"/>
    <w:rsid w:val="008C22E9"/>
    <w:rsid w:val="008C23B9"/>
    <w:rsid w:val="008C23CE"/>
    <w:rsid w:val="008C24D8"/>
    <w:rsid w:val="008C27E2"/>
    <w:rsid w:val="008C2A01"/>
    <w:rsid w:val="008C2B16"/>
    <w:rsid w:val="008C2B7A"/>
    <w:rsid w:val="008C2E41"/>
    <w:rsid w:val="008C3414"/>
    <w:rsid w:val="008C3B3D"/>
    <w:rsid w:val="008C3F45"/>
    <w:rsid w:val="008C40F4"/>
    <w:rsid w:val="008C4430"/>
    <w:rsid w:val="008C491B"/>
    <w:rsid w:val="008C4B5E"/>
    <w:rsid w:val="008C4C89"/>
    <w:rsid w:val="008C4D59"/>
    <w:rsid w:val="008C4EC3"/>
    <w:rsid w:val="008C4F0D"/>
    <w:rsid w:val="008C4F60"/>
    <w:rsid w:val="008C5172"/>
    <w:rsid w:val="008C5618"/>
    <w:rsid w:val="008C5B32"/>
    <w:rsid w:val="008C5B55"/>
    <w:rsid w:val="008C5D37"/>
    <w:rsid w:val="008C5DA3"/>
    <w:rsid w:val="008C5DF0"/>
    <w:rsid w:val="008C61D0"/>
    <w:rsid w:val="008C641A"/>
    <w:rsid w:val="008C6D63"/>
    <w:rsid w:val="008C6FF3"/>
    <w:rsid w:val="008C7621"/>
    <w:rsid w:val="008C7AD4"/>
    <w:rsid w:val="008C7AEE"/>
    <w:rsid w:val="008C7F25"/>
    <w:rsid w:val="008C7FDA"/>
    <w:rsid w:val="008D0134"/>
    <w:rsid w:val="008D03DE"/>
    <w:rsid w:val="008D0933"/>
    <w:rsid w:val="008D0939"/>
    <w:rsid w:val="008D0D39"/>
    <w:rsid w:val="008D0F71"/>
    <w:rsid w:val="008D121C"/>
    <w:rsid w:val="008D124D"/>
    <w:rsid w:val="008D1359"/>
    <w:rsid w:val="008D15C8"/>
    <w:rsid w:val="008D16ED"/>
    <w:rsid w:val="008D1CA6"/>
    <w:rsid w:val="008D2042"/>
    <w:rsid w:val="008D2142"/>
    <w:rsid w:val="008D2185"/>
    <w:rsid w:val="008D27CB"/>
    <w:rsid w:val="008D29A4"/>
    <w:rsid w:val="008D2A07"/>
    <w:rsid w:val="008D2CB5"/>
    <w:rsid w:val="008D2EBA"/>
    <w:rsid w:val="008D310F"/>
    <w:rsid w:val="008D35FB"/>
    <w:rsid w:val="008D3677"/>
    <w:rsid w:val="008D3769"/>
    <w:rsid w:val="008D4324"/>
    <w:rsid w:val="008D44C0"/>
    <w:rsid w:val="008D4544"/>
    <w:rsid w:val="008D45E3"/>
    <w:rsid w:val="008D4805"/>
    <w:rsid w:val="008D4831"/>
    <w:rsid w:val="008D49CF"/>
    <w:rsid w:val="008D4BA4"/>
    <w:rsid w:val="008D4EFF"/>
    <w:rsid w:val="008D4F62"/>
    <w:rsid w:val="008D5083"/>
    <w:rsid w:val="008D5601"/>
    <w:rsid w:val="008D56B6"/>
    <w:rsid w:val="008D56BE"/>
    <w:rsid w:val="008D5A8A"/>
    <w:rsid w:val="008D642D"/>
    <w:rsid w:val="008D6466"/>
    <w:rsid w:val="008D64EB"/>
    <w:rsid w:val="008D6924"/>
    <w:rsid w:val="008D69A0"/>
    <w:rsid w:val="008D6BAD"/>
    <w:rsid w:val="008D6D62"/>
    <w:rsid w:val="008D6E36"/>
    <w:rsid w:val="008D71EE"/>
    <w:rsid w:val="008D7253"/>
    <w:rsid w:val="008D7331"/>
    <w:rsid w:val="008D74A6"/>
    <w:rsid w:val="008D7871"/>
    <w:rsid w:val="008D7958"/>
    <w:rsid w:val="008D7B38"/>
    <w:rsid w:val="008D7E04"/>
    <w:rsid w:val="008E00A0"/>
    <w:rsid w:val="008E06BB"/>
    <w:rsid w:val="008E07CA"/>
    <w:rsid w:val="008E089C"/>
    <w:rsid w:val="008E0A74"/>
    <w:rsid w:val="008E0C86"/>
    <w:rsid w:val="008E0F47"/>
    <w:rsid w:val="008E0FC9"/>
    <w:rsid w:val="008E18CE"/>
    <w:rsid w:val="008E1B45"/>
    <w:rsid w:val="008E1C87"/>
    <w:rsid w:val="008E1CE5"/>
    <w:rsid w:val="008E23BB"/>
    <w:rsid w:val="008E2410"/>
    <w:rsid w:val="008E28C0"/>
    <w:rsid w:val="008E29B4"/>
    <w:rsid w:val="008E2F3B"/>
    <w:rsid w:val="008E3709"/>
    <w:rsid w:val="008E37C5"/>
    <w:rsid w:val="008E37D4"/>
    <w:rsid w:val="008E3CF5"/>
    <w:rsid w:val="008E40F6"/>
    <w:rsid w:val="008E476B"/>
    <w:rsid w:val="008E4AE3"/>
    <w:rsid w:val="008E4B47"/>
    <w:rsid w:val="008E4B9E"/>
    <w:rsid w:val="008E4C92"/>
    <w:rsid w:val="008E4E26"/>
    <w:rsid w:val="008E4FC2"/>
    <w:rsid w:val="008E54A2"/>
    <w:rsid w:val="008E5655"/>
    <w:rsid w:val="008E588A"/>
    <w:rsid w:val="008E5AE2"/>
    <w:rsid w:val="008E5C17"/>
    <w:rsid w:val="008E6123"/>
    <w:rsid w:val="008E61DD"/>
    <w:rsid w:val="008E6237"/>
    <w:rsid w:val="008E648C"/>
    <w:rsid w:val="008E6501"/>
    <w:rsid w:val="008E65C1"/>
    <w:rsid w:val="008E6C07"/>
    <w:rsid w:val="008E6C57"/>
    <w:rsid w:val="008E764A"/>
    <w:rsid w:val="008E7964"/>
    <w:rsid w:val="008E7A58"/>
    <w:rsid w:val="008E7BD3"/>
    <w:rsid w:val="008E7D65"/>
    <w:rsid w:val="008F00BC"/>
    <w:rsid w:val="008F0263"/>
    <w:rsid w:val="008F0400"/>
    <w:rsid w:val="008F07DE"/>
    <w:rsid w:val="008F0912"/>
    <w:rsid w:val="008F09EE"/>
    <w:rsid w:val="008F0C74"/>
    <w:rsid w:val="008F0CF9"/>
    <w:rsid w:val="008F1062"/>
    <w:rsid w:val="008F1154"/>
    <w:rsid w:val="008F15A4"/>
    <w:rsid w:val="008F1798"/>
    <w:rsid w:val="008F1A48"/>
    <w:rsid w:val="008F1BA9"/>
    <w:rsid w:val="008F2613"/>
    <w:rsid w:val="008F26A5"/>
    <w:rsid w:val="008F26CC"/>
    <w:rsid w:val="008F2A5F"/>
    <w:rsid w:val="008F3058"/>
    <w:rsid w:val="008F316D"/>
    <w:rsid w:val="008F33EF"/>
    <w:rsid w:val="008F380E"/>
    <w:rsid w:val="008F3CF7"/>
    <w:rsid w:val="008F4551"/>
    <w:rsid w:val="008F467C"/>
    <w:rsid w:val="008F4AF5"/>
    <w:rsid w:val="008F50D4"/>
    <w:rsid w:val="008F5183"/>
    <w:rsid w:val="008F55E3"/>
    <w:rsid w:val="008F5AA8"/>
    <w:rsid w:val="008F6005"/>
    <w:rsid w:val="008F6285"/>
    <w:rsid w:val="008F62C4"/>
    <w:rsid w:val="008F65AC"/>
    <w:rsid w:val="008F6705"/>
    <w:rsid w:val="008F68C7"/>
    <w:rsid w:val="008F6954"/>
    <w:rsid w:val="008F6A55"/>
    <w:rsid w:val="008F6C3C"/>
    <w:rsid w:val="008F72F4"/>
    <w:rsid w:val="008F737D"/>
    <w:rsid w:val="008F745A"/>
    <w:rsid w:val="008F7A4B"/>
    <w:rsid w:val="008F7C9D"/>
    <w:rsid w:val="008F7EA3"/>
    <w:rsid w:val="008F7FDE"/>
    <w:rsid w:val="0090052D"/>
    <w:rsid w:val="00900543"/>
    <w:rsid w:val="0090079F"/>
    <w:rsid w:val="00900A23"/>
    <w:rsid w:val="00900B67"/>
    <w:rsid w:val="00900E05"/>
    <w:rsid w:val="00900E6D"/>
    <w:rsid w:val="00900EE7"/>
    <w:rsid w:val="00901294"/>
    <w:rsid w:val="00901606"/>
    <w:rsid w:val="00901746"/>
    <w:rsid w:val="00901928"/>
    <w:rsid w:val="0090194E"/>
    <w:rsid w:val="00901A2A"/>
    <w:rsid w:val="00901BF3"/>
    <w:rsid w:val="00901C5B"/>
    <w:rsid w:val="00902539"/>
    <w:rsid w:val="009027FB"/>
    <w:rsid w:val="0090290B"/>
    <w:rsid w:val="009029C4"/>
    <w:rsid w:val="00902B28"/>
    <w:rsid w:val="00902CDA"/>
    <w:rsid w:val="009031E1"/>
    <w:rsid w:val="009033D9"/>
    <w:rsid w:val="00903629"/>
    <w:rsid w:val="00903675"/>
    <w:rsid w:val="00903763"/>
    <w:rsid w:val="00903929"/>
    <w:rsid w:val="00903A27"/>
    <w:rsid w:val="00903AC0"/>
    <w:rsid w:val="00903CFF"/>
    <w:rsid w:val="00903E05"/>
    <w:rsid w:val="00903E8A"/>
    <w:rsid w:val="00903EAA"/>
    <w:rsid w:val="009045DC"/>
    <w:rsid w:val="0090469F"/>
    <w:rsid w:val="00904804"/>
    <w:rsid w:val="009048BF"/>
    <w:rsid w:val="00904BA5"/>
    <w:rsid w:val="00904F92"/>
    <w:rsid w:val="00904F98"/>
    <w:rsid w:val="00905396"/>
    <w:rsid w:val="0090564A"/>
    <w:rsid w:val="00905680"/>
    <w:rsid w:val="00905AAF"/>
    <w:rsid w:val="00905B33"/>
    <w:rsid w:val="00905C82"/>
    <w:rsid w:val="00905DAB"/>
    <w:rsid w:val="00905DB7"/>
    <w:rsid w:val="00905DBA"/>
    <w:rsid w:val="00906339"/>
    <w:rsid w:val="009064CA"/>
    <w:rsid w:val="009064CD"/>
    <w:rsid w:val="00906612"/>
    <w:rsid w:val="00906710"/>
    <w:rsid w:val="00906E81"/>
    <w:rsid w:val="0090716B"/>
    <w:rsid w:val="0090748C"/>
    <w:rsid w:val="00907836"/>
    <w:rsid w:val="00907904"/>
    <w:rsid w:val="00907C18"/>
    <w:rsid w:val="0091078C"/>
    <w:rsid w:val="0091086E"/>
    <w:rsid w:val="00910BBE"/>
    <w:rsid w:val="00910DD8"/>
    <w:rsid w:val="0091132B"/>
    <w:rsid w:val="009115C1"/>
    <w:rsid w:val="00911882"/>
    <w:rsid w:val="00911977"/>
    <w:rsid w:val="009119AF"/>
    <w:rsid w:val="00911B14"/>
    <w:rsid w:val="00911DEB"/>
    <w:rsid w:val="00912112"/>
    <w:rsid w:val="0091230F"/>
    <w:rsid w:val="0091285F"/>
    <w:rsid w:val="009129F5"/>
    <w:rsid w:val="00912CB0"/>
    <w:rsid w:val="00912D01"/>
    <w:rsid w:val="0091306F"/>
    <w:rsid w:val="009132A2"/>
    <w:rsid w:val="009134DF"/>
    <w:rsid w:val="00913CD8"/>
    <w:rsid w:val="00913F8E"/>
    <w:rsid w:val="00913FD4"/>
    <w:rsid w:val="0091420A"/>
    <w:rsid w:val="0091470B"/>
    <w:rsid w:val="00914A2A"/>
    <w:rsid w:val="00914A4B"/>
    <w:rsid w:val="00914C03"/>
    <w:rsid w:val="00914C17"/>
    <w:rsid w:val="00914DC3"/>
    <w:rsid w:val="00914DE2"/>
    <w:rsid w:val="00914F09"/>
    <w:rsid w:val="00915149"/>
    <w:rsid w:val="00915292"/>
    <w:rsid w:val="009157C5"/>
    <w:rsid w:val="00915897"/>
    <w:rsid w:val="00915987"/>
    <w:rsid w:val="00915D55"/>
    <w:rsid w:val="009162B2"/>
    <w:rsid w:val="00916DBD"/>
    <w:rsid w:val="0091705C"/>
    <w:rsid w:val="00917150"/>
    <w:rsid w:val="00917208"/>
    <w:rsid w:val="0091723C"/>
    <w:rsid w:val="00917273"/>
    <w:rsid w:val="009173B2"/>
    <w:rsid w:val="00917569"/>
    <w:rsid w:val="00917A7C"/>
    <w:rsid w:val="00917B13"/>
    <w:rsid w:val="00917B94"/>
    <w:rsid w:val="009200A7"/>
    <w:rsid w:val="009202EF"/>
    <w:rsid w:val="00920376"/>
    <w:rsid w:val="009206D3"/>
    <w:rsid w:val="0092070F"/>
    <w:rsid w:val="0092090E"/>
    <w:rsid w:val="0092098C"/>
    <w:rsid w:val="00920BA8"/>
    <w:rsid w:val="00921097"/>
    <w:rsid w:val="00921258"/>
    <w:rsid w:val="009215A3"/>
    <w:rsid w:val="009215EF"/>
    <w:rsid w:val="00921708"/>
    <w:rsid w:val="009217DF"/>
    <w:rsid w:val="00921B93"/>
    <w:rsid w:val="00921BD6"/>
    <w:rsid w:val="00921D06"/>
    <w:rsid w:val="00921E10"/>
    <w:rsid w:val="00921F02"/>
    <w:rsid w:val="00922517"/>
    <w:rsid w:val="009225C2"/>
    <w:rsid w:val="0092280E"/>
    <w:rsid w:val="00922BF0"/>
    <w:rsid w:val="00922C69"/>
    <w:rsid w:val="00922D71"/>
    <w:rsid w:val="00922DC2"/>
    <w:rsid w:val="00922EE6"/>
    <w:rsid w:val="009230AE"/>
    <w:rsid w:val="00923393"/>
    <w:rsid w:val="009236CC"/>
    <w:rsid w:val="00923897"/>
    <w:rsid w:val="009239C9"/>
    <w:rsid w:val="00923AD1"/>
    <w:rsid w:val="00923BB6"/>
    <w:rsid w:val="009240AD"/>
    <w:rsid w:val="00924196"/>
    <w:rsid w:val="00924267"/>
    <w:rsid w:val="009244DB"/>
    <w:rsid w:val="009244E7"/>
    <w:rsid w:val="009249AA"/>
    <w:rsid w:val="00924A56"/>
    <w:rsid w:val="009252EE"/>
    <w:rsid w:val="009254E3"/>
    <w:rsid w:val="00925849"/>
    <w:rsid w:val="00925928"/>
    <w:rsid w:val="0092595A"/>
    <w:rsid w:val="00925D79"/>
    <w:rsid w:val="00926162"/>
    <w:rsid w:val="0092617E"/>
    <w:rsid w:val="00926477"/>
    <w:rsid w:val="00926608"/>
    <w:rsid w:val="00926664"/>
    <w:rsid w:val="009266AC"/>
    <w:rsid w:val="0092685A"/>
    <w:rsid w:val="0092695A"/>
    <w:rsid w:val="0092698E"/>
    <w:rsid w:val="00926C39"/>
    <w:rsid w:val="00926E6F"/>
    <w:rsid w:val="00926EE8"/>
    <w:rsid w:val="00927154"/>
    <w:rsid w:val="00927209"/>
    <w:rsid w:val="009275CE"/>
    <w:rsid w:val="00927873"/>
    <w:rsid w:val="00927BD5"/>
    <w:rsid w:val="00927BDE"/>
    <w:rsid w:val="00927E5D"/>
    <w:rsid w:val="009302DA"/>
    <w:rsid w:val="00930487"/>
    <w:rsid w:val="00930578"/>
    <w:rsid w:val="009305A2"/>
    <w:rsid w:val="009305B5"/>
    <w:rsid w:val="009307B9"/>
    <w:rsid w:val="00930BB4"/>
    <w:rsid w:val="009310B5"/>
    <w:rsid w:val="00931441"/>
    <w:rsid w:val="00931694"/>
    <w:rsid w:val="00931CBA"/>
    <w:rsid w:val="00931E68"/>
    <w:rsid w:val="00932081"/>
    <w:rsid w:val="00932526"/>
    <w:rsid w:val="009326FA"/>
    <w:rsid w:val="009327B3"/>
    <w:rsid w:val="0093351C"/>
    <w:rsid w:val="00933610"/>
    <w:rsid w:val="00933779"/>
    <w:rsid w:val="00933AAC"/>
    <w:rsid w:val="00933C8A"/>
    <w:rsid w:val="00933F4F"/>
    <w:rsid w:val="009342A7"/>
    <w:rsid w:val="009347F7"/>
    <w:rsid w:val="0093482A"/>
    <w:rsid w:val="009349E7"/>
    <w:rsid w:val="00934DF3"/>
    <w:rsid w:val="00934F59"/>
    <w:rsid w:val="009351D8"/>
    <w:rsid w:val="009353E8"/>
    <w:rsid w:val="0093547E"/>
    <w:rsid w:val="00935911"/>
    <w:rsid w:val="00935B05"/>
    <w:rsid w:val="00935CB1"/>
    <w:rsid w:val="00935DD7"/>
    <w:rsid w:val="009360C6"/>
    <w:rsid w:val="00936580"/>
    <w:rsid w:val="0093658C"/>
    <w:rsid w:val="0093675B"/>
    <w:rsid w:val="00936AAF"/>
    <w:rsid w:val="00936CE8"/>
    <w:rsid w:val="00936D36"/>
    <w:rsid w:val="00936F0C"/>
    <w:rsid w:val="00937068"/>
    <w:rsid w:val="0093708B"/>
    <w:rsid w:val="009370C8"/>
    <w:rsid w:val="00937298"/>
    <w:rsid w:val="009374DB"/>
    <w:rsid w:val="0093782D"/>
    <w:rsid w:val="009379B5"/>
    <w:rsid w:val="00937A2C"/>
    <w:rsid w:val="00937BA9"/>
    <w:rsid w:val="00937E96"/>
    <w:rsid w:val="00937F1B"/>
    <w:rsid w:val="00940127"/>
    <w:rsid w:val="0094065D"/>
    <w:rsid w:val="00940842"/>
    <w:rsid w:val="00940CFF"/>
    <w:rsid w:val="00940DA0"/>
    <w:rsid w:val="00940F8B"/>
    <w:rsid w:val="0094112F"/>
    <w:rsid w:val="00941223"/>
    <w:rsid w:val="009414E1"/>
    <w:rsid w:val="009416A1"/>
    <w:rsid w:val="009416F8"/>
    <w:rsid w:val="00941801"/>
    <w:rsid w:val="0094193A"/>
    <w:rsid w:val="00941A42"/>
    <w:rsid w:val="00941B26"/>
    <w:rsid w:val="00941E6E"/>
    <w:rsid w:val="00941EBA"/>
    <w:rsid w:val="00942021"/>
    <w:rsid w:val="0094221F"/>
    <w:rsid w:val="009425A1"/>
    <w:rsid w:val="009425AB"/>
    <w:rsid w:val="00942777"/>
    <w:rsid w:val="00942837"/>
    <w:rsid w:val="009428E0"/>
    <w:rsid w:val="00942921"/>
    <w:rsid w:val="00942E3C"/>
    <w:rsid w:val="00942FD8"/>
    <w:rsid w:val="00942FE2"/>
    <w:rsid w:val="00943218"/>
    <w:rsid w:val="0094336A"/>
    <w:rsid w:val="0094341A"/>
    <w:rsid w:val="00943623"/>
    <w:rsid w:val="009436B1"/>
    <w:rsid w:val="00943714"/>
    <w:rsid w:val="0094388E"/>
    <w:rsid w:val="00943D4E"/>
    <w:rsid w:val="009440AD"/>
    <w:rsid w:val="00944557"/>
    <w:rsid w:val="00944628"/>
    <w:rsid w:val="00944F54"/>
    <w:rsid w:val="00944FF5"/>
    <w:rsid w:val="0094500D"/>
    <w:rsid w:val="00945221"/>
    <w:rsid w:val="009452A1"/>
    <w:rsid w:val="009454BE"/>
    <w:rsid w:val="009455ED"/>
    <w:rsid w:val="009456E2"/>
    <w:rsid w:val="009459B5"/>
    <w:rsid w:val="00945ACE"/>
    <w:rsid w:val="00945B68"/>
    <w:rsid w:val="00945D2F"/>
    <w:rsid w:val="00945D59"/>
    <w:rsid w:val="00945E26"/>
    <w:rsid w:val="00946024"/>
    <w:rsid w:val="00946052"/>
    <w:rsid w:val="0094616B"/>
    <w:rsid w:val="009462D6"/>
    <w:rsid w:val="0094671F"/>
    <w:rsid w:val="009469AE"/>
    <w:rsid w:val="00946BB6"/>
    <w:rsid w:val="00946C08"/>
    <w:rsid w:val="00946CD4"/>
    <w:rsid w:val="00946DF9"/>
    <w:rsid w:val="00947066"/>
    <w:rsid w:val="0094743B"/>
    <w:rsid w:val="009474D5"/>
    <w:rsid w:val="00947679"/>
    <w:rsid w:val="00947707"/>
    <w:rsid w:val="009477F2"/>
    <w:rsid w:val="00947824"/>
    <w:rsid w:val="00947843"/>
    <w:rsid w:val="00947B37"/>
    <w:rsid w:val="00947EA1"/>
    <w:rsid w:val="00950087"/>
    <w:rsid w:val="00950256"/>
    <w:rsid w:val="0095091A"/>
    <w:rsid w:val="009519A0"/>
    <w:rsid w:val="00951AF2"/>
    <w:rsid w:val="00951D85"/>
    <w:rsid w:val="00951DA9"/>
    <w:rsid w:val="00951E15"/>
    <w:rsid w:val="0095216D"/>
    <w:rsid w:val="009522E0"/>
    <w:rsid w:val="0095286C"/>
    <w:rsid w:val="00952986"/>
    <w:rsid w:val="009529E3"/>
    <w:rsid w:val="00952A98"/>
    <w:rsid w:val="00952C73"/>
    <w:rsid w:val="00952F0E"/>
    <w:rsid w:val="00953057"/>
    <w:rsid w:val="00953138"/>
    <w:rsid w:val="00953244"/>
    <w:rsid w:val="009532C9"/>
    <w:rsid w:val="00953646"/>
    <w:rsid w:val="009536AA"/>
    <w:rsid w:val="0095427B"/>
    <w:rsid w:val="009542DE"/>
    <w:rsid w:val="0095439F"/>
    <w:rsid w:val="0095453C"/>
    <w:rsid w:val="009547D5"/>
    <w:rsid w:val="00954ABE"/>
    <w:rsid w:val="00954ADB"/>
    <w:rsid w:val="00954B34"/>
    <w:rsid w:val="00954B8F"/>
    <w:rsid w:val="00954E20"/>
    <w:rsid w:val="00954FA7"/>
    <w:rsid w:val="009550FB"/>
    <w:rsid w:val="009555A3"/>
    <w:rsid w:val="0095564B"/>
    <w:rsid w:val="00955779"/>
    <w:rsid w:val="009559E5"/>
    <w:rsid w:val="00955A30"/>
    <w:rsid w:val="00955C28"/>
    <w:rsid w:val="009562B5"/>
    <w:rsid w:val="00956490"/>
    <w:rsid w:val="00956584"/>
    <w:rsid w:val="0095664D"/>
    <w:rsid w:val="00956762"/>
    <w:rsid w:val="00956940"/>
    <w:rsid w:val="00956AAB"/>
    <w:rsid w:val="00956D50"/>
    <w:rsid w:val="00956F11"/>
    <w:rsid w:val="009571AF"/>
    <w:rsid w:val="0095753B"/>
    <w:rsid w:val="00957BC6"/>
    <w:rsid w:val="00957CCE"/>
    <w:rsid w:val="00957F10"/>
    <w:rsid w:val="009600D0"/>
    <w:rsid w:val="00960440"/>
    <w:rsid w:val="00960444"/>
    <w:rsid w:val="0096099B"/>
    <w:rsid w:val="00961013"/>
    <w:rsid w:val="0096104F"/>
    <w:rsid w:val="0096107E"/>
    <w:rsid w:val="009615B2"/>
    <w:rsid w:val="009617A9"/>
    <w:rsid w:val="00961827"/>
    <w:rsid w:val="009618BE"/>
    <w:rsid w:val="009619D3"/>
    <w:rsid w:val="00961A1B"/>
    <w:rsid w:val="00961B9E"/>
    <w:rsid w:val="00961CB0"/>
    <w:rsid w:val="00961FE2"/>
    <w:rsid w:val="00961FFF"/>
    <w:rsid w:val="009621E2"/>
    <w:rsid w:val="0096229B"/>
    <w:rsid w:val="009626A8"/>
    <w:rsid w:val="00962852"/>
    <w:rsid w:val="00962C42"/>
    <w:rsid w:val="00962E8F"/>
    <w:rsid w:val="009634BC"/>
    <w:rsid w:val="0096366C"/>
    <w:rsid w:val="009638CF"/>
    <w:rsid w:val="00963A9F"/>
    <w:rsid w:val="00963AC4"/>
    <w:rsid w:val="00963BFA"/>
    <w:rsid w:val="00963C4D"/>
    <w:rsid w:val="00963C64"/>
    <w:rsid w:val="00963D62"/>
    <w:rsid w:val="0096446A"/>
    <w:rsid w:val="00964540"/>
    <w:rsid w:val="00964823"/>
    <w:rsid w:val="00965594"/>
    <w:rsid w:val="0096588B"/>
    <w:rsid w:val="00965A1C"/>
    <w:rsid w:val="00965A6C"/>
    <w:rsid w:val="00965D1C"/>
    <w:rsid w:val="00965E27"/>
    <w:rsid w:val="00965ED4"/>
    <w:rsid w:val="00966083"/>
    <w:rsid w:val="009663C9"/>
    <w:rsid w:val="009664B9"/>
    <w:rsid w:val="009664C4"/>
    <w:rsid w:val="0096652C"/>
    <w:rsid w:val="009666CB"/>
    <w:rsid w:val="009666E8"/>
    <w:rsid w:val="0096691B"/>
    <w:rsid w:val="0096694E"/>
    <w:rsid w:val="00966A6A"/>
    <w:rsid w:val="00966B92"/>
    <w:rsid w:val="009672A1"/>
    <w:rsid w:val="00967303"/>
    <w:rsid w:val="0096755E"/>
    <w:rsid w:val="00967743"/>
    <w:rsid w:val="0096776D"/>
    <w:rsid w:val="009678FD"/>
    <w:rsid w:val="00967AE7"/>
    <w:rsid w:val="009701AB"/>
    <w:rsid w:val="00970299"/>
    <w:rsid w:val="00970606"/>
    <w:rsid w:val="00970876"/>
    <w:rsid w:val="0097097C"/>
    <w:rsid w:val="009709B4"/>
    <w:rsid w:val="00970CA2"/>
    <w:rsid w:val="00970D85"/>
    <w:rsid w:val="009712C2"/>
    <w:rsid w:val="009712DC"/>
    <w:rsid w:val="00971BE2"/>
    <w:rsid w:val="00971C8C"/>
    <w:rsid w:val="00971F59"/>
    <w:rsid w:val="009720F4"/>
    <w:rsid w:val="009723E0"/>
    <w:rsid w:val="009724A5"/>
    <w:rsid w:val="009724A7"/>
    <w:rsid w:val="00972A22"/>
    <w:rsid w:val="00973165"/>
    <w:rsid w:val="009731D2"/>
    <w:rsid w:val="00973406"/>
    <w:rsid w:val="00973712"/>
    <w:rsid w:val="00973894"/>
    <w:rsid w:val="0097399A"/>
    <w:rsid w:val="00973A10"/>
    <w:rsid w:val="00973E75"/>
    <w:rsid w:val="00973FE8"/>
    <w:rsid w:val="009742B6"/>
    <w:rsid w:val="0097459B"/>
    <w:rsid w:val="00974D08"/>
    <w:rsid w:val="00974D52"/>
    <w:rsid w:val="0097517A"/>
    <w:rsid w:val="0097525A"/>
    <w:rsid w:val="009753CE"/>
    <w:rsid w:val="00975534"/>
    <w:rsid w:val="00975616"/>
    <w:rsid w:val="00975637"/>
    <w:rsid w:val="009756DC"/>
    <w:rsid w:val="009759EF"/>
    <w:rsid w:val="00975AB8"/>
    <w:rsid w:val="00975AC1"/>
    <w:rsid w:val="0097619C"/>
    <w:rsid w:val="009762CA"/>
    <w:rsid w:val="009764A5"/>
    <w:rsid w:val="009765D0"/>
    <w:rsid w:val="00976673"/>
    <w:rsid w:val="00976E2D"/>
    <w:rsid w:val="009770AD"/>
    <w:rsid w:val="009770ED"/>
    <w:rsid w:val="009772FD"/>
    <w:rsid w:val="009776F3"/>
    <w:rsid w:val="00977CF3"/>
    <w:rsid w:val="00977F82"/>
    <w:rsid w:val="00977FB2"/>
    <w:rsid w:val="009803FE"/>
    <w:rsid w:val="009806B0"/>
    <w:rsid w:val="009807DE"/>
    <w:rsid w:val="009809BC"/>
    <w:rsid w:val="00980A67"/>
    <w:rsid w:val="00980E28"/>
    <w:rsid w:val="00980FB7"/>
    <w:rsid w:val="0098117A"/>
    <w:rsid w:val="0098129E"/>
    <w:rsid w:val="00981589"/>
    <w:rsid w:val="00981831"/>
    <w:rsid w:val="00981DFE"/>
    <w:rsid w:val="009821AA"/>
    <w:rsid w:val="009823F1"/>
    <w:rsid w:val="00982445"/>
    <w:rsid w:val="0098287A"/>
    <w:rsid w:val="00982889"/>
    <w:rsid w:val="00982A82"/>
    <w:rsid w:val="00982D1B"/>
    <w:rsid w:val="00983327"/>
    <w:rsid w:val="009834CA"/>
    <w:rsid w:val="00983B7E"/>
    <w:rsid w:val="00983D17"/>
    <w:rsid w:val="00983DB6"/>
    <w:rsid w:val="00983E28"/>
    <w:rsid w:val="009841B9"/>
    <w:rsid w:val="0098451D"/>
    <w:rsid w:val="00984B9F"/>
    <w:rsid w:val="00984E1D"/>
    <w:rsid w:val="0098509E"/>
    <w:rsid w:val="009851B5"/>
    <w:rsid w:val="009853E2"/>
    <w:rsid w:val="009854EE"/>
    <w:rsid w:val="009858FC"/>
    <w:rsid w:val="00985B31"/>
    <w:rsid w:val="00985E80"/>
    <w:rsid w:val="0098681C"/>
    <w:rsid w:val="0098692C"/>
    <w:rsid w:val="00986B8A"/>
    <w:rsid w:val="00986D80"/>
    <w:rsid w:val="0098715E"/>
    <w:rsid w:val="00987704"/>
    <w:rsid w:val="0098784E"/>
    <w:rsid w:val="0098787D"/>
    <w:rsid w:val="009878E5"/>
    <w:rsid w:val="009879A0"/>
    <w:rsid w:val="00987AF2"/>
    <w:rsid w:val="00987C07"/>
    <w:rsid w:val="00987C25"/>
    <w:rsid w:val="0099024E"/>
    <w:rsid w:val="009904F0"/>
    <w:rsid w:val="0099053A"/>
    <w:rsid w:val="0099069D"/>
    <w:rsid w:val="00990AE0"/>
    <w:rsid w:val="00990BC0"/>
    <w:rsid w:val="00990C6C"/>
    <w:rsid w:val="00990CE6"/>
    <w:rsid w:val="00990CF2"/>
    <w:rsid w:val="009911AD"/>
    <w:rsid w:val="0099122F"/>
    <w:rsid w:val="00991488"/>
    <w:rsid w:val="00991534"/>
    <w:rsid w:val="0099164F"/>
    <w:rsid w:val="00991791"/>
    <w:rsid w:val="00991A9E"/>
    <w:rsid w:val="00991F64"/>
    <w:rsid w:val="009920A0"/>
    <w:rsid w:val="00992115"/>
    <w:rsid w:val="0099211F"/>
    <w:rsid w:val="009921ED"/>
    <w:rsid w:val="009924A5"/>
    <w:rsid w:val="0099255E"/>
    <w:rsid w:val="00992616"/>
    <w:rsid w:val="00992672"/>
    <w:rsid w:val="009929D6"/>
    <w:rsid w:val="009929ED"/>
    <w:rsid w:val="00992C45"/>
    <w:rsid w:val="00992C4F"/>
    <w:rsid w:val="00992E1C"/>
    <w:rsid w:val="009932AA"/>
    <w:rsid w:val="00993397"/>
    <w:rsid w:val="0099367C"/>
    <w:rsid w:val="00993733"/>
    <w:rsid w:val="009938B9"/>
    <w:rsid w:val="00993B50"/>
    <w:rsid w:val="00994030"/>
    <w:rsid w:val="00994054"/>
    <w:rsid w:val="00994153"/>
    <w:rsid w:val="009951B8"/>
    <w:rsid w:val="009954B2"/>
    <w:rsid w:val="0099557E"/>
    <w:rsid w:val="00995599"/>
    <w:rsid w:val="0099560C"/>
    <w:rsid w:val="0099574D"/>
    <w:rsid w:val="009957C6"/>
    <w:rsid w:val="00995DFD"/>
    <w:rsid w:val="00996054"/>
    <w:rsid w:val="0099616C"/>
    <w:rsid w:val="009964F0"/>
    <w:rsid w:val="009966C4"/>
    <w:rsid w:val="009967E3"/>
    <w:rsid w:val="00996A6C"/>
    <w:rsid w:val="00996BBC"/>
    <w:rsid w:val="00996D46"/>
    <w:rsid w:val="00996DA9"/>
    <w:rsid w:val="00996FB0"/>
    <w:rsid w:val="00996FCE"/>
    <w:rsid w:val="00997280"/>
    <w:rsid w:val="009976A8"/>
    <w:rsid w:val="00997B69"/>
    <w:rsid w:val="00997BDF"/>
    <w:rsid w:val="00997C32"/>
    <w:rsid w:val="00997D34"/>
    <w:rsid w:val="00997FA3"/>
    <w:rsid w:val="009A0151"/>
    <w:rsid w:val="009A0244"/>
    <w:rsid w:val="009A06FE"/>
    <w:rsid w:val="009A073E"/>
    <w:rsid w:val="009A0819"/>
    <w:rsid w:val="009A0A2D"/>
    <w:rsid w:val="009A0EF7"/>
    <w:rsid w:val="009A125D"/>
    <w:rsid w:val="009A1739"/>
    <w:rsid w:val="009A1960"/>
    <w:rsid w:val="009A196A"/>
    <w:rsid w:val="009A1B23"/>
    <w:rsid w:val="009A2088"/>
    <w:rsid w:val="009A2580"/>
    <w:rsid w:val="009A2849"/>
    <w:rsid w:val="009A2EAF"/>
    <w:rsid w:val="009A2F86"/>
    <w:rsid w:val="009A32A8"/>
    <w:rsid w:val="009A32B1"/>
    <w:rsid w:val="009A33A4"/>
    <w:rsid w:val="009A33BE"/>
    <w:rsid w:val="009A34D5"/>
    <w:rsid w:val="009A3667"/>
    <w:rsid w:val="009A3671"/>
    <w:rsid w:val="009A3884"/>
    <w:rsid w:val="009A3E7D"/>
    <w:rsid w:val="009A3EB6"/>
    <w:rsid w:val="009A406C"/>
    <w:rsid w:val="009A41B1"/>
    <w:rsid w:val="009A42C8"/>
    <w:rsid w:val="009A43CE"/>
    <w:rsid w:val="009A473C"/>
    <w:rsid w:val="009A4D12"/>
    <w:rsid w:val="009A4D9E"/>
    <w:rsid w:val="009A4F04"/>
    <w:rsid w:val="009A50E1"/>
    <w:rsid w:val="009A5264"/>
    <w:rsid w:val="009A5286"/>
    <w:rsid w:val="009A5295"/>
    <w:rsid w:val="009A5439"/>
    <w:rsid w:val="009A5695"/>
    <w:rsid w:val="009A5AE8"/>
    <w:rsid w:val="009A5C66"/>
    <w:rsid w:val="009A5D88"/>
    <w:rsid w:val="009A6193"/>
    <w:rsid w:val="009A6195"/>
    <w:rsid w:val="009A6701"/>
    <w:rsid w:val="009A6D6A"/>
    <w:rsid w:val="009A6F6D"/>
    <w:rsid w:val="009A6F99"/>
    <w:rsid w:val="009A7079"/>
    <w:rsid w:val="009A7A07"/>
    <w:rsid w:val="009A7B47"/>
    <w:rsid w:val="009B007B"/>
    <w:rsid w:val="009B010F"/>
    <w:rsid w:val="009B0276"/>
    <w:rsid w:val="009B0309"/>
    <w:rsid w:val="009B0693"/>
    <w:rsid w:val="009B07EE"/>
    <w:rsid w:val="009B0957"/>
    <w:rsid w:val="009B0B6B"/>
    <w:rsid w:val="009B107A"/>
    <w:rsid w:val="009B1575"/>
    <w:rsid w:val="009B15E2"/>
    <w:rsid w:val="009B1840"/>
    <w:rsid w:val="009B1A0D"/>
    <w:rsid w:val="009B1E4E"/>
    <w:rsid w:val="009B1F02"/>
    <w:rsid w:val="009B2064"/>
    <w:rsid w:val="009B22BF"/>
    <w:rsid w:val="009B239D"/>
    <w:rsid w:val="009B24DA"/>
    <w:rsid w:val="009B257B"/>
    <w:rsid w:val="009B2726"/>
    <w:rsid w:val="009B2744"/>
    <w:rsid w:val="009B2831"/>
    <w:rsid w:val="009B2AFE"/>
    <w:rsid w:val="009B2FC8"/>
    <w:rsid w:val="009B3015"/>
    <w:rsid w:val="009B34B5"/>
    <w:rsid w:val="009B3513"/>
    <w:rsid w:val="009B3727"/>
    <w:rsid w:val="009B3907"/>
    <w:rsid w:val="009B3B28"/>
    <w:rsid w:val="009B3BA7"/>
    <w:rsid w:val="009B3CB0"/>
    <w:rsid w:val="009B4094"/>
    <w:rsid w:val="009B445C"/>
    <w:rsid w:val="009B44D6"/>
    <w:rsid w:val="009B4548"/>
    <w:rsid w:val="009B48BF"/>
    <w:rsid w:val="009B4E35"/>
    <w:rsid w:val="009B55E9"/>
    <w:rsid w:val="009B5651"/>
    <w:rsid w:val="009B5777"/>
    <w:rsid w:val="009B58DC"/>
    <w:rsid w:val="009B5A1A"/>
    <w:rsid w:val="009B5ED6"/>
    <w:rsid w:val="009B608A"/>
    <w:rsid w:val="009B62DC"/>
    <w:rsid w:val="009B645E"/>
    <w:rsid w:val="009B64FD"/>
    <w:rsid w:val="009B6913"/>
    <w:rsid w:val="009B6949"/>
    <w:rsid w:val="009B6966"/>
    <w:rsid w:val="009B6A2A"/>
    <w:rsid w:val="009B6A3A"/>
    <w:rsid w:val="009B6D82"/>
    <w:rsid w:val="009B6FA0"/>
    <w:rsid w:val="009B7054"/>
    <w:rsid w:val="009B740A"/>
    <w:rsid w:val="009B7445"/>
    <w:rsid w:val="009B77A7"/>
    <w:rsid w:val="009B7A1F"/>
    <w:rsid w:val="009B7F6C"/>
    <w:rsid w:val="009C007A"/>
    <w:rsid w:val="009C03A0"/>
    <w:rsid w:val="009C03FC"/>
    <w:rsid w:val="009C08BD"/>
    <w:rsid w:val="009C08C7"/>
    <w:rsid w:val="009C09B8"/>
    <w:rsid w:val="009C0D58"/>
    <w:rsid w:val="009C100D"/>
    <w:rsid w:val="009C1754"/>
    <w:rsid w:val="009C17A4"/>
    <w:rsid w:val="009C1963"/>
    <w:rsid w:val="009C19A0"/>
    <w:rsid w:val="009C1D89"/>
    <w:rsid w:val="009C1DCA"/>
    <w:rsid w:val="009C2365"/>
    <w:rsid w:val="009C24E7"/>
    <w:rsid w:val="009C2709"/>
    <w:rsid w:val="009C2A5F"/>
    <w:rsid w:val="009C2EA7"/>
    <w:rsid w:val="009C336A"/>
    <w:rsid w:val="009C346C"/>
    <w:rsid w:val="009C3991"/>
    <w:rsid w:val="009C3A5F"/>
    <w:rsid w:val="009C3AB5"/>
    <w:rsid w:val="009C3B6C"/>
    <w:rsid w:val="009C3FA8"/>
    <w:rsid w:val="009C3FCA"/>
    <w:rsid w:val="009C40A5"/>
    <w:rsid w:val="009C4136"/>
    <w:rsid w:val="009C4142"/>
    <w:rsid w:val="009C415C"/>
    <w:rsid w:val="009C41CD"/>
    <w:rsid w:val="009C4367"/>
    <w:rsid w:val="009C4613"/>
    <w:rsid w:val="009C46F0"/>
    <w:rsid w:val="009C4733"/>
    <w:rsid w:val="009C4A3A"/>
    <w:rsid w:val="009C4BB4"/>
    <w:rsid w:val="009C4E9A"/>
    <w:rsid w:val="009C4FDC"/>
    <w:rsid w:val="009C53F0"/>
    <w:rsid w:val="009C55D7"/>
    <w:rsid w:val="009C56F5"/>
    <w:rsid w:val="009C573E"/>
    <w:rsid w:val="009C5AFD"/>
    <w:rsid w:val="009C5C21"/>
    <w:rsid w:val="009C5D04"/>
    <w:rsid w:val="009C5D90"/>
    <w:rsid w:val="009C5F50"/>
    <w:rsid w:val="009C60F8"/>
    <w:rsid w:val="009C6194"/>
    <w:rsid w:val="009C622E"/>
    <w:rsid w:val="009C6BA3"/>
    <w:rsid w:val="009C6BAA"/>
    <w:rsid w:val="009C6C19"/>
    <w:rsid w:val="009C71E7"/>
    <w:rsid w:val="009C7400"/>
    <w:rsid w:val="009C757C"/>
    <w:rsid w:val="009C77BD"/>
    <w:rsid w:val="009C781B"/>
    <w:rsid w:val="009C7A60"/>
    <w:rsid w:val="009C7CD9"/>
    <w:rsid w:val="009C7DA4"/>
    <w:rsid w:val="009C7E7C"/>
    <w:rsid w:val="009D02AF"/>
    <w:rsid w:val="009D02FD"/>
    <w:rsid w:val="009D03A2"/>
    <w:rsid w:val="009D05F6"/>
    <w:rsid w:val="009D0671"/>
    <w:rsid w:val="009D08AA"/>
    <w:rsid w:val="009D0934"/>
    <w:rsid w:val="009D0A76"/>
    <w:rsid w:val="009D0AFF"/>
    <w:rsid w:val="009D0DF6"/>
    <w:rsid w:val="009D0EA5"/>
    <w:rsid w:val="009D1364"/>
    <w:rsid w:val="009D140B"/>
    <w:rsid w:val="009D1869"/>
    <w:rsid w:val="009D1987"/>
    <w:rsid w:val="009D1D08"/>
    <w:rsid w:val="009D1E08"/>
    <w:rsid w:val="009D1F00"/>
    <w:rsid w:val="009D2785"/>
    <w:rsid w:val="009D2A92"/>
    <w:rsid w:val="009D2AE2"/>
    <w:rsid w:val="009D2CC7"/>
    <w:rsid w:val="009D2D12"/>
    <w:rsid w:val="009D2D14"/>
    <w:rsid w:val="009D2E51"/>
    <w:rsid w:val="009D2E6C"/>
    <w:rsid w:val="009D3315"/>
    <w:rsid w:val="009D3422"/>
    <w:rsid w:val="009D3546"/>
    <w:rsid w:val="009D394D"/>
    <w:rsid w:val="009D39FB"/>
    <w:rsid w:val="009D3D9A"/>
    <w:rsid w:val="009D405B"/>
    <w:rsid w:val="009D40E4"/>
    <w:rsid w:val="009D41DC"/>
    <w:rsid w:val="009D43BE"/>
    <w:rsid w:val="009D4652"/>
    <w:rsid w:val="009D4691"/>
    <w:rsid w:val="009D4857"/>
    <w:rsid w:val="009D49E8"/>
    <w:rsid w:val="009D4A74"/>
    <w:rsid w:val="009D4CEF"/>
    <w:rsid w:val="009D4E13"/>
    <w:rsid w:val="009D4FBE"/>
    <w:rsid w:val="009D5167"/>
    <w:rsid w:val="009D5266"/>
    <w:rsid w:val="009D52AC"/>
    <w:rsid w:val="009D5596"/>
    <w:rsid w:val="009D5684"/>
    <w:rsid w:val="009D5904"/>
    <w:rsid w:val="009D5ACC"/>
    <w:rsid w:val="009D5CF6"/>
    <w:rsid w:val="009D601E"/>
    <w:rsid w:val="009D622F"/>
    <w:rsid w:val="009D69D1"/>
    <w:rsid w:val="009D6BF3"/>
    <w:rsid w:val="009D6FCF"/>
    <w:rsid w:val="009D70A8"/>
    <w:rsid w:val="009D72B2"/>
    <w:rsid w:val="009D76A8"/>
    <w:rsid w:val="009D7A04"/>
    <w:rsid w:val="009D7BA0"/>
    <w:rsid w:val="009D7D20"/>
    <w:rsid w:val="009E00B7"/>
    <w:rsid w:val="009E0250"/>
    <w:rsid w:val="009E0549"/>
    <w:rsid w:val="009E057B"/>
    <w:rsid w:val="009E098A"/>
    <w:rsid w:val="009E0C2A"/>
    <w:rsid w:val="009E0DC4"/>
    <w:rsid w:val="009E0EDC"/>
    <w:rsid w:val="009E1263"/>
    <w:rsid w:val="009E178C"/>
    <w:rsid w:val="009E1801"/>
    <w:rsid w:val="009E1AB3"/>
    <w:rsid w:val="009E1B8A"/>
    <w:rsid w:val="009E1BA8"/>
    <w:rsid w:val="009E1F83"/>
    <w:rsid w:val="009E1F9E"/>
    <w:rsid w:val="009E1FA8"/>
    <w:rsid w:val="009E1FF0"/>
    <w:rsid w:val="009E20A0"/>
    <w:rsid w:val="009E2136"/>
    <w:rsid w:val="009E225A"/>
    <w:rsid w:val="009E2440"/>
    <w:rsid w:val="009E25E5"/>
    <w:rsid w:val="009E2789"/>
    <w:rsid w:val="009E29AD"/>
    <w:rsid w:val="009E29FC"/>
    <w:rsid w:val="009E36DA"/>
    <w:rsid w:val="009E37F9"/>
    <w:rsid w:val="009E3AEC"/>
    <w:rsid w:val="009E3BFA"/>
    <w:rsid w:val="009E3D44"/>
    <w:rsid w:val="009E3EE7"/>
    <w:rsid w:val="009E3F11"/>
    <w:rsid w:val="009E42A7"/>
    <w:rsid w:val="009E42BB"/>
    <w:rsid w:val="009E44F9"/>
    <w:rsid w:val="009E4678"/>
    <w:rsid w:val="009E472A"/>
    <w:rsid w:val="009E4862"/>
    <w:rsid w:val="009E4A68"/>
    <w:rsid w:val="009E4B53"/>
    <w:rsid w:val="009E4C16"/>
    <w:rsid w:val="009E4CEC"/>
    <w:rsid w:val="009E4DE4"/>
    <w:rsid w:val="009E51A3"/>
    <w:rsid w:val="009E5200"/>
    <w:rsid w:val="009E527C"/>
    <w:rsid w:val="009E5519"/>
    <w:rsid w:val="009E55F6"/>
    <w:rsid w:val="009E59DC"/>
    <w:rsid w:val="009E5DFE"/>
    <w:rsid w:val="009E5EC4"/>
    <w:rsid w:val="009E6216"/>
    <w:rsid w:val="009E6527"/>
    <w:rsid w:val="009E6566"/>
    <w:rsid w:val="009E6652"/>
    <w:rsid w:val="009E6C90"/>
    <w:rsid w:val="009E7207"/>
    <w:rsid w:val="009E759F"/>
    <w:rsid w:val="009F00A9"/>
    <w:rsid w:val="009F02ED"/>
    <w:rsid w:val="009F06A0"/>
    <w:rsid w:val="009F0A1F"/>
    <w:rsid w:val="009F0A79"/>
    <w:rsid w:val="009F13D3"/>
    <w:rsid w:val="009F1566"/>
    <w:rsid w:val="009F18AA"/>
    <w:rsid w:val="009F1980"/>
    <w:rsid w:val="009F1A10"/>
    <w:rsid w:val="009F1BFD"/>
    <w:rsid w:val="009F20ED"/>
    <w:rsid w:val="009F238F"/>
    <w:rsid w:val="009F2628"/>
    <w:rsid w:val="009F2669"/>
    <w:rsid w:val="009F293E"/>
    <w:rsid w:val="009F2A28"/>
    <w:rsid w:val="009F2B27"/>
    <w:rsid w:val="009F2C3A"/>
    <w:rsid w:val="009F2C81"/>
    <w:rsid w:val="009F3197"/>
    <w:rsid w:val="009F3822"/>
    <w:rsid w:val="009F4684"/>
    <w:rsid w:val="009F4960"/>
    <w:rsid w:val="009F4A52"/>
    <w:rsid w:val="009F4B2C"/>
    <w:rsid w:val="009F4B30"/>
    <w:rsid w:val="009F4BE0"/>
    <w:rsid w:val="009F4D40"/>
    <w:rsid w:val="009F52FD"/>
    <w:rsid w:val="009F538C"/>
    <w:rsid w:val="009F54AC"/>
    <w:rsid w:val="009F56C3"/>
    <w:rsid w:val="009F56E2"/>
    <w:rsid w:val="009F5822"/>
    <w:rsid w:val="009F5BE0"/>
    <w:rsid w:val="009F5E9D"/>
    <w:rsid w:val="009F5F3E"/>
    <w:rsid w:val="009F60E6"/>
    <w:rsid w:val="009F6281"/>
    <w:rsid w:val="009F6429"/>
    <w:rsid w:val="009F6512"/>
    <w:rsid w:val="009F6643"/>
    <w:rsid w:val="009F669B"/>
    <w:rsid w:val="009F6E4F"/>
    <w:rsid w:val="009F6F64"/>
    <w:rsid w:val="009F706D"/>
    <w:rsid w:val="009F74E9"/>
    <w:rsid w:val="009F79FD"/>
    <w:rsid w:val="009F7D26"/>
    <w:rsid w:val="009F7E97"/>
    <w:rsid w:val="00A0022A"/>
    <w:rsid w:val="00A00357"/>
    <w:rsid w:val="00A003DD"/>
    <w:rsid w:val="00A0064E"/>
    <w:rsid w:val="00A007A0"/>
    <w:rsid w:val="00A00999"/>
    <w:rsid w:val="00A00D99"/>
    <w:rsid w:val="00A00DCE"/>
    <w:rsid w:val="00A01066"/>
    <w:rsid w:val="00A010B9"/>
    <w:rsid w:val="00A01312"/>
    <w:rsid w:val="00A01B55"/>
    <w:rsid w:val="00A01B63"/>
    <w:rsid w:val="00A01C6A"/>
    <w:rsid w:val="00A01CF6"/>
    <w:rsid w:val="00A0239B"/>
    <w:rsid w:val="00A02603"/>
    <w:rsid w:val="00A028BF"/>
    <w:rsid w:val="00A02942"/>
    <w:rsid w:val="00A02AD5"/>
    <w:rsid w:val="00A02E32"/>
    <w:rsid w:val="00A0317F"/>
    <w:rsid w:val="00A03219"/>
    <w:rsid w:val="00A03432"/>
    <w:rsid w:val="00A03632"/>
    <w:rsid w:val="00A038DE"/>
    <w:rsid w:val="00A03994"/>
    <w:rsid w:val="00A03A43"/>
    <w:rsid w:val="00A03BB6"/>
    <w:rsid w:val="00A03CE5"/>
    <w:rsid w:val="00A03DE8"/>
    <w:rsid w:val="00A03EA5"/>
    <w:rsid w:val="00A040D8"/>
    <w:rsid w:val="00A04812"/>
    <w:rsid w:val="00A04849"/>
    <w:rsid w:val="00A0486B"/>
    <w:rsid w:val="00A0491F"/>
    <w:rsid w:val="00A04AB5"/>
    <w:rsid w:val="00A04BA0"/>
    <w:rsid w:val="00A04EED"/>
    <w:rsid w:val="00A04FE0"/>
    <w:rsid w:val="00A05138"/>
    <w:rsid w:val="00A0535C"/>
    <w:rsid w:val="00A056A9"/>
    <w:rsid w:val="00A05BED"/>
    <w:rsid w:val="00A05E09"/>
    <w:rsid w:val="00A05EA0"/>
    <w:rsid w:val="00A06071"/>
    <w:rsid w:val="00A06231"/>
    <w:rsid w:val="00A06332"/>
    <w:rsid w:val="00A06567"/>
    <w:rsid w:val="00A0656B"/>
    <w:rsid w:val="00A0674F"/>
    <w:rsid w:val="00A067DF"/>
    <w:rsid w:val="00A069E0"/>
    <w:rsid w:val="00A06E6A"/>
    <w:rsid w:val="00A07020"/>
    <w:rsid w:val="00A071AE"/>
    <w:rsid w:val="00A07235"/>
    <w:rsid w:val="00A073C0"/>
    <w:rsid w:val="00A0755E"/>
    <w:rsid w:val="00A076B4"/>
    <w:rsid w:val="00A07708"/>
    <w:rsid w:val="00A07957"/>
    <w:rsid w:val="00A07E26"/>
    <w:rsid w:val="00A07EEB"/>
    <w:rsid w:val="00A07FC2"/>
    <w:rsid w:val="00A10115"/>
    <w:rsid w:val="00A1013F"/>
    <w:rsid w:val="00A107C1"/>
    <w:rsid w:val="00A10B2C"/>
    <w:rsid w:val="00A10BB1"/>
    <w:rsid w:val="00A10CA9"/>
    <w:rsid w:val="00A10CFA"/>
    <w:rsid w:val="00A1148A"/>
    <w:rsid w:val="00A116C7"/>
    <w:rsid w:val="00A118E7"/>
    <w:rsid w:val="00A11BC4"/>
    <w:rsid w:val="00A11C7D"/>
    <w:rsid w:val="00A11CA6"/>
    <w:rsid w:val="00A11E3E"/>
    <w:rsid w:val="00A11FD3"/>
    <w:rsid w:val="00A1201F"/>
    <w:rsid w:val="00A125AE"/>
    <w:rsid w:val="00A128BC"/>
    <w:rsid w:val="00A12A29"/>
    <w:rsid w:val="00A12CE9"/>
    <w:rsid w:val="00A12DD2"/>
    <w:rsid w:val="00A12E74"/>
    <w:rsid w:val="00A134A4"/>
    <w:rsid w:val="00A134E4"/>
    <w:rsid w:val="00A13696"/>
    <w:rsid w:val="00A137B0"/>
    <w:rsid w:val="00A13AE0"/>
    <w:rsid w:val="00A13BB6"/>
    <w:rsid w:val="00A13DB6"/>
    <w:rsid w:val="00A13E29"/>
    <w:rsid w:val="00A13FE1"/>
    <w:rsid w:val="00A14435"/>
    <w:rsid w:val="00A144FC"/>
    <w:rsid w:val="00A14647"/>
    <w:rsid w:val="00A14859"/>
    <w:rsid w:val="00A14A2D"/>
    <w:rsid w:val="00A14A3E"/>
    <w:rsid w:val="00A14A5E"/>
    <w:rsid w:val="00A14BFE"/>
    <w:rsid w:val="00A14C6F"/>
    <w:rsid w:val="00A14F4F"/>
    <w:rsid w:val="00A151F6"/>
    <w:rsid w:val="00A15341"/>
    <w:rsid w:val="00A1587C"/>
    <w:rsid w:val="00A159CE"/>
    <w:rsid w:val="00A15A98"/>
    <w:rsid w:val="00A15AB8"/>
    <w:rsid w:val="00A16108"/>
    <w:rsid w:val="00A1628B"/>
    <w:rsid w:val="00A16466"/>
    <w:rsid w:val="00A1663B"/>
    <w:rsid w:val="00A16C54"/>
    <w:rsid w:val="00A16C8F"/>
    <w:rsid w:val="00A16D06"/>
    <w:rsid w:val="00A16F5C"/>
    <w:rsid w:val="00A17164"/>
    <w:rsid w:val="00A1758B"/>
    <w:rsid w:val="00A17902"/>
    <w:rsid w:val="00A179CF"/>
    <w:rsid w:val="00A17A90"/>
    <w:rsid w:val="00A17E3B"/>
    <w:rsid w:val="00A17FB4"/>
    <w:rsid w:val="00A20458"/>
    <w:rsid w:val="00A20889"/>
    <w:rsid w:val="00A20A44"/>
    <w:rsid w:val="00A20BFD"/>
    <w:rsid w:val="00A20D39"/>
    <w:rsid w:val="00A20DCE"/>
    <w:rsid w:val="00A20F98"/>
    <w:rsid w:val="00A21346"/>
    <w:rsid w:val="00A213A1"/>
    <w:rsid w:val="00A213AC"/>
    <w:rsid w:val="00A213DC"/>
    <w:rsid w:val="00A214C5"/>
    <w:rsid w:val="00A21AF1"/>
    <w:rsid w:val="00A21E15"/>
    <w:rsid w:val="00A22420"/>
    <w:rsid w:val="00A225DB"/>
    <w:rsid w:val="00A227CF"/>
    <w:rsid w:val="00A2280C"/>
    <w:rsid w:val="00A22869"/>
    <w:rsid w:val="00A22BEB"/>
    <w:rsid w:val="00A23068"/>
    <w:rsid w:val="00A23234"/>
    <w:rsid w:val="00A233B7"/>
    <w:rsid w:val="00A23431"/>
    <w:rsid w:val="00A2368F"/>
    <w:rsid w:val="00A23995"/>
    <w:rsid w:val="00A23A86"/>
    <w:rsid w:val="00A23C25"/>
    <w:rsid w:val="00A23C2F"/>
    <w:rsid w:val="00A23D42"/>
    <w:rsid w:val="00A23F05"/>
    <w:rsid w:val="00A2407C"/>
    <w:rsid w:val="00A24126"/>
    <w:rsid w:val="00A24269"/>
    <w:rsid w:val="00A24660"/>
    <w:rsid w:val="00A2467A"/>
    <w:rsid w:val="00A246D1"/>
    <w:rsid w:val="00A24962"/>
    <w:rsid w:val="00A24AA0"/>
    <w:rsid w:val="00A24DBF"/>
    <w:rsid w:val="00A25076"/>
    <w:rsid w:val="00A2531E"/>
    <w:rsid w:val="00A25546"/>
    <w:rsid w:val="00A259E4"/>
    <w:rsid w:val="00A25A1B"/>
    <w:rsid w:val="00A25F15"/>
    <w:rsid w:val="00A26117"/>
    <w:rsid w:val="00A26194"/>
    <w:rsid w:val="00A263CF"/>
    <w:rsid w:val="00A26420"/>
    <w:rsid w:val="00A264D4"/>
    <w:rsid w:val="00A265E9"/>
    <w:rsid w:val="00A266AB"/>
    <w:rsid w:val="00A2671A"/>
    <w:rsid w:val="00A268C5"/>
    <w:rsid w:val="00A26A74"/>
    <w:rsid w:val="00A26BDD"/>
    <w:rsid w:val="00A26FCF"/>
    <w:rsid w:val="00A271F3"/>
    <w:rsid w:val="00A2722C"/>
    <w:rsid w:val="00A2757D"/>
    <w:rsid w:val="00A27700"/>
    <w:rsid w:val="00A279A6"/>
    <w:rsid w:val="00A279F5"/>
    <w:rsid w:val="00A300C8"/>
    <w:rsid w:val="00A300D9"/>
    <w:rsid w:val="00A301F3"/>
    <w:rsid w:val="00A30347"/>
    <w:rsid w:val="00A3091C"/>
    <w:rsid w:val="00A30948"/>
    <w:rsid w:val="00A309EB"/>
    <w:rsid w:val="00A309ED"/>
    <w:rsid w:val="00A30A2F"/>
    <w:rsid w:val="00A30B20"/>
    <w:rsid w:val="00A30BA0"/>
    <w:rsid w:val="00A30F16"/>
    <w:rsid w:val="00A31306"/>
    <w:rsid w:val="00A315B8"/>
    <w:rsid w:val="00A317ED"/>
    <w:rsid w:val="00A31D1F"/>
    <w:rsid w:val="00A31F77"/>
    <w:rsid w:val="00A321C6"/>
    <w:rsid w:val="00A32313"/>
    <w:rsid w:val="00A32B6B"/>
    <w:rsid w:val="00A32CFC"/>
    <w:rsid w:val="00A32F2B"/>
    <w:rsid w:val="00A3317C"/>
    <w:rsid w:val="00A33375"/>
    <w:rsid w:val="00A33395"/>
    <w:rsid w:val="00A335D4"/>
    <w:rsid w:val="00A33810"/>
    <w:rsid w:val="00A33C2A"/>
    <w:rsid w:val="00A33FB2"/>
    <w:rsid w:val="00A3436C"/>
    <w:rsid w:val="00A343AF"/>
    <w:rsid w:val="00A346C0"/>
    <w:rsid w:val="00A34857"/>
    <w:rsid w:val="00A34A43"/>
    <w:rsid w:val="00A34C9F"/>
    <w:rsid w:val="00A34E90"/>
    <w:rsid w:val="00A3503B"/>
    <w:rsid w:val="00A35064"/>
    <w:rsid w:val="00A354E7"/>
    <w:rsid w:val="00A3568D"/>
    <w:rsid w:val="00A358AB"/>
    <w:rsid w:val="00A35AFC"/>
    <w:rsid w:val="00A35D92"/>
    <w:rsid w:val="00A35E2E"/>
    <w:rsid w:val="00A35E7A"/>
    <w:rsid w:val="00A369B9"/>
    <w:rsid w:val="00A36C2D"/>
    <w:rsid w:val="00A36C60"/>
    <w:rsid w:val="00A36E2D"/>
    <w:rsid w:val="00A3730D"/>
    <w:rsid w:val="00A37886"/>
    <w:rsid w:val="00A378E2"/>
    <w:rsid w:val="00A37C44"/>
    <w:rsid w:val="00A37CE8"/>
    <w:rsid w:val="00A37CFB"/>
    <w:rsid w:val="00A37DF3"/>
    <w:rsid w:val="00A400D5"/>
    <w:rsid w:val="00A40468"/>
    <w:rsid w:val="00A40608"/>
    <w:rsid w:val="00A40B5D"/>
    <w:rsid w:val="00A40C8D"/>
    <w:rsid w:val="00A41227"/>
    <w:rsid w:val="00A4138E"/>
    <w:rsid w:val="00A41B4A"/>
    <w:rsid w:val="00A41C80"/>
    <w:rsid w:val="00A42246"/>
    <w:rsid w:val="00A422CA"/>
    <w:rsid w:val="00A423BF"/>
    <w:rsid w:val="00A42458"/>
    <w:rsid w:val="00A4276A"/>
    <w:rsid w:val="00A42AD8"/>
    <w:rsid w:val="00A42BA0"/>
    <w:rsid w:val="00A42C86"/>
    <w:rsid w:val="00A42E38"/>
    <w:rsid w:val="00A42EDA"/>
    <w:rsid w:val="00A43464"/>
    <w:rsid w:val="00A43514"/>
    <w:rsid w:val="00A43539"/>
    <w:rsid w:val="00A43852"/>
    <w:rsid w:val="00A43967"/>
    <w:rsid w:val="00A43C40"/>
    <w:rsid w:val="00A43FF8"/>
    <w:rsid w:val="00A44043"/>
    <w:rsid w:val="00A44077"/>
    <w:rsid w:val="00A44311"/>
    <w:rsid w:val="00A445FB"/>
    <w:rsid w:val="00A447BB"/>
    <w:rsid w:val="00A44890"/>
    <w:rsid w:val="00A44961"/>
    <w:rsid w:val="00A44970"/>
    <w:rsid w:val="00A44B9A"/>
    <w:rsid w:val="00A44BD8"/>
    <w:rsid w:val="00A44D05"/>
    <w:rsid w:val="00A44E1C"/>
    <w:rsid w:val="00A44F7E"/>
    <w:rsid w:val="00A457A2"/>
    <w:rsid w:val="00A45CEA"/>
    <w:rsid w:val="00A46123"/>
    <w:rsid w:val="00A4613B"/>
    <w:rsid w:val="00A4678F"/>
    <w:rsid w:val="00A4685D"/>
    <w:rsid w:val="00A46927"/>
    <w:rsid w:val="00A46D6B"/>
    <w:rsid w:val="00A46DB5"/>
    <w:rsid w:val="00A46E7F"/>
    <w:rsid w:val="00A470E0"/>
    <w:rsid w:val="00A47332"/>
    <w:rsid w:val="00A47366"/>
    <w:rsid w:val="00A476AD"/>
    <w:rsid w:val="00A47C0B"/>
    <w:rsid w:val="00A47D50"/>
    <w:rsid w:val="00A47E30"/>
    <w:rsid w:val="00A47E8C"/>
    <w:rsid w:val="00A5013F"/>
    <w:rsid w:val="00A50288"/>
    <w:rsid w:val="00A504C7"/>
    <w:rsid w:val="00A5080B"/>
    <w:rsid w:val="00A50E5B"/>
    <w:rsid w:val="00A5174B"/>
    <w:rsid w:val="00A51A30"/>
    <w:rsid w:val="00A51B30"/>
    <w:rsid w:val="00A51D29"/>
    <w:rsid w:val="00A51D4F"/>
    <w:rsid w:val="00A51E3B"/>
    <w:rsid w:val="00A52139"/>
    <w:rsid w:val="00A5262D"/>
    <w:rsid w:val="00A52D10"/>
    <w:rsid w:val="00A52E73"/>
    <w:rsid w:val="00A52FDC"/>
    <w:rsid w:val="00A533DE"/>
    <w:rsid w:val="00A53765"/>
    <w:rsid w:val="00A5388F"/>
    <w:rsid w:val="00A53BF9"/>
    <w:rsid w:val="00A54161"/>
    <w:rsid w:val="00A54221"/>
    <w:rsid w:val="00A544C1"/>
    <w:rsid w:val="00A54516"/>
    <w:rsid w:val="00A5459D"/>
    <w:rsid w:val="00A5470C"/>
    <w:rsid w:val="00A54A3D"/>
    <w:rsid w:val="00A54AE9"/>
    <w:rsid w:val="00A54B1F"/>
    <w:rsid w:val="00A54C50"/>
    <w:rsid w:val="00A54E7D"/>
    <w:rsid w:val="00A5532A"/>
    <w:rsid w:val="00A55556"/>
    <w:rsid w:val="00A55626"/>
    <w:rsid w:val="00A565A9"/>
    <w:rsid w:val="00A567F7"/>
    <w:rsid w:val="00A5683E"/>
    <w:rsid w:val="00A56AC6"/>
    <w:rsid w:val="00A56D73"/>
    <w:rsid w:val="00A5708F"/>
    <w:rsid w:val="00A5742A"/>
    <w:rsid w:val="00A574BF"/>
    <w:rsid w:val="00A575C8"/>
    <w:rsid w:val="00A57610"/>
    <w:rsid w:val="00A577E9"/>
    <w:rsid w:val="00A577FA"/>
    <w:rsid w:val="00A57A7F"/>
    <w:rsid w:val="00A57B66"/>
    <w:rsid w:val="00A57E98"/>
    <w:rsid w:val="00A602F7"/>
    <w:rsid w:val="00A603ED"/>
    <w:rsid w:val="00A60616"/>
    <w:rsid w:val="00A606CC"/>
    <w:rsid w:val="00A6083F"/>
    <w:rsid w:val="00A60B4F"/>
    <w:rsid w:val="00A60EEF"/>
    <w:rsid w:val="00A60FAE"/>
    <w:rsid w:val="00A612CF"/>
    <w:rsid w:val="00A6151D"/>
    <w:rsid w:val="00A615ED"/>
    <w:rsid w:val="00A619C9"/>
    <w:rsid w:val="00A61CD4"/>
    <w:rsid w:val="00A61D21"/>
    <w:rsid w:val="00A62002"/>
    <w:rsid w:val="00A6215D"/>
    <w:rsid w:val="00A6249A"/>
    <w:rsid w:val="00A62722"/>
    <w:rsid w:val="00A630C1"/>
    <w:rsid w:val="00A630E8"/>
    <w:rsid w:val="00A632AB"/>
    <w:rsid w:val="00A634ED"/>
    <w:rsid w:val="00A63710"/>
    <w:rsid w:val="00A6391D"/>
    <w:rsid w:val="00A63AB7"/>
    <w:rsid w:val="00A63C9F"/>
    <w:rsid w:val="00A63E24"/>
    <w:rsid w:val="00A64096"/>
    <w:rsid w:val="00A6445B"/>
    <w:rsid w:val="00A644D1"/>
    <w:rsid w:val="00A64845"/>
    <w:rsid w:val="00A648BB"/>
    <w:rsid w:val="00A64B68"/>
    <w:rsid w:val="00A6510A"/>
    <w:rsid w:val="00A651CD"/>
    <w:rsid w:val="00A6530B"/>
    <w:rsid w:val="00A65329"/>
    <w:rsid w:val="00A65598"/>
    <w:rsid w:val="00A656E7"/>
    <w:rsid w:val="00A659E4"/>
    <w:rsid w:val="00A65EE7"/>
    <w:rsid w:val="00A66504"/>
    <w:rsid w:val="00A66784"/>
    <w:rsid w:val="00A668E1"/>
    <w:rsid w:val="00A66BAF"/>
    <w:rsid w:val="00A67181"/>
    <w:rsid w:val="00A67258"/>
    <w:rsid w:val="00A672CD"/>
    <w:rsid w:val="00A67674"/>
    <w:rsid w:val="00A6793B"/>
    <w:rsid w:val="00A67ADE"/>
    <w:rsid w:val="00A67F9C"/>
    <w:rsid w:val="00A7012B"/>
    <w:rsid w:val="00A70252"/>
    <w:rsid w:val="00A7029E"/>
    <w:rsid w:val="00A704CE"/>
    <w:rsid w:val="00A706D5"/>
    <w:rsid w:val="00A70710"/>
    <w:rsid w:val="00A709CC"/>
    <w:rsid w:val="00A70B82"/>
    <w:rsid w:val="00A70F59"/>
    <w:rsid w:val="00A70FF6"/>
    <w:rsid w:val="00A71093"/>
    <w:rsid w:val="00A710BB"/>
    <w:rsid w:val="00A712F8"/>
    <w:rsid w:val="00A7135B"/>
    <w:rsid w:val="00A717E4"/>
    <w:rsid w:val="00A7196F"/>
    <w:rsid w:val="00A71AAB"/>
    <w:rsid w:val="00A71F88"/>
    <w:rsid w:val="00A7311A"/>
    <w:rsid w:val="00A732C8"/>
    <w:rsid w:val="00A7333C"/>
    <w:rsid w:val="00A733B1"/>
    <w:rsid w:val="00A7340A"/>
    <w:rsid w:val="00A737FD"/>
    <w:rsid w:val="00A7392B"/>
    <w:rsid w:val="00A739F6"/>
    <w:rsid w:val="00A73BC5"/>
    <w:rsid w:val="00A73D5F"/>
    <w:rsid w:val="00A73E0B"/>
    <w:rsid w:val="00A73E27"/>
    <w:rsid w:val="00A73FC8"/>
    <w:rsid w:val="00A74037"/>
    <w:rsid w:val="00A7404A"/>
    <w:rsid w:val="00A74208"/>
    <w:rsid w:val="00A74352"/>
    <w:rsid w:val="00A743D8"/>
    <w:rsid w:val="00A7461E"/>
    <w:rsid w:val="00A74856"/>
    <w:rsid w:val="00A74A3D"/>
    <w:rsid w:val="00A74A58"/>
    <w:rsid w:val="00A75094"/>
    <w:rsid w:val="00A75240"/>
    <w:rsid w:val="00A752B7"/>
    <w:rsid w:val="00A75377"/>
    <w:rsid w:val="00A753A8"/>
    <w:rsid w:val="00A75890"/>
    <w:rsid w:val="00A759AA"/>
    <w:rsid w:val="00A759AD"/>
    <w:rsid w:val="00A75A13"/>
    <w:rsid w:val="00A76131"/>
    <w:rsid w:val="00A76359"/>
    <w:rsid w:val="00A764E7"/>
    <w:rsid w:val="00A76FF0"/>
    <w:rsid w:val="00A771E9"/>
    <w:rsid w:val="00A77A27"/>
    <w:rsid w:val="00A77A2D"/>
    <w:rsid w:val="00A77D01"/>
    <w:rsid w:val="00A77D3C"/>
    <w:rsid w:val="00A77E85"/>
    <w:rsid w:val="00A80048"/>
    <w:rsid w:val="00A80132"/>
    <w:rsid w:val="00A80169"/>
    <w:rsid w:val="00A801D7"/>
    <w:rsid w:val="00A8066A"/>
    <w:rsid w:val="00A806C3"/>
    <w:rsid w:val="00A80AFA"/>
    <w:rsid w:val="00A80CEB"/>
    <w:rsid w:val="00A80DA4"/>
    <w:rsid w:val="00A819EF"/>
    <w:rsid w:val="00A81C94"/>
    <w:rsid w:val="00A81F31"/>
    <w:rsid w:val="00A822C5"/>
    <w:rsid w:val="00A82498"/>
    <w:rsid w:val="00A824C6"/>
    <w:rsid w:val="00A82D1C"/>
    <w:rsid w:val="00A82E04"/>
    <w:rsid w:val="00A82E7E"/>
    <w:rsid w:val="00A82F51"/>
    <w:rsid w:val="00A83101"/>
    <w:rsid w:val="00A832B0"/>
    <w:rsid w:val="00A8359C"/>
    <w:rsid w:val="00A83AF6"/>
    <w:rsid w:val="00A83D76"/>
    <w:rsid w:val="00A84228"/>
    <w:rsid w:val="00A8438D"/>
    <w:rsid w:val="00A84A6E"/>
    <w:rsid w:val="00A84C80"/>
    <w:rsid w:val="00A84C8E"/>
    <w:rsid w:val="00A84CD4"/>
    <w:rsid w:val="00A84DB4"/>
    <w:rsid w:val="00A84E53"/>
    <w:rsid w:val="00A84E68"/>
    <w:rsid w:val="00A84F36"/>
    <w:rsid w:val="00A84F78"/>
    <w:rsid w:val="00A850F0"/>
    <w:rsid w:val="00A85345"/>
    <w:rsid w:val="00A8539D"/>
    <w:rsid w:val="00A8539E"/>
    <w:rsid w:val="00A85563"/>
    <w:rsid w:val="00A85759"/>
    <w:rsid w:val="00A85A81"/>
    <w:rsid w:val="00A85B09"/>
    <w:rsid w:val="00A85B7C"/>
    <w:rsid w:val="00A85BF8"/>
    <w:rsid w:val="00A85EED"/>
    <w:rsid w:val="00A86297"/>
    <w:rsid w:val="00A863AD"/>
    <w:rsid w:val="00A86435"/>
    <w:rsid w:val="00A864F9"/>
    <w:rsid w:val="00A86A15"/>
    <w:rsid w:val="00A86A98"/>
    <w:rsid w:val="00A86D35"/>
    <w:rsid w:val="00A86E87"/>
    <w:rsid w:val="00A870A7"/>
    <w:rsid w:val="00A87674"/>
    <w:rsid w:val="00A87AA2"/>
    <w:rsid w:val="00A87C76"/>
    <w:rsid w:val="00A9027E"/>
    <w:rsid w:val="00A9034E"/>
    <w:rsid w:val="00A90423"/>
    <w:rsid w:val="00A90698"/>
    <w:rsid w:val="00A90804"/>
    <w:rsid w:val="00A9095E"/>
    <w:rsid w:val="00A90D22"/>
    <w:rsid w:val="00A91061"/>
    <w:rsid w:val="00A91078"/>
    <w:rsid w:val="00A916D8"/>
    <w:rsid w:val="00A9173B"/>
    <w:rsid w:val="00A91806"/>
    <w:rsid w:val="00A91C16"/>
    <w:rsid w:val="00A91FEE"/>
    <w:rsid w:val="00A92019"/>
    <w:rsid w:val="00A923F3"/>
    <w:rsid w:val="00A924C2"/>
    <w:rsid w:val="00A926AF"/>
    <w:rsid w:val="00A92749"/>
    <w:rsid w:val="00A9281E"/>
    <w:rsid w:val="00A92C21"/>
    <w:rsid w:val="00A9313A"/>
    <w:rsid w:val="00A932C8"/>
    <w:rsid w:val="00A9331A"/>
    <w:rsid w:val="00A93415"/>
    <w:rsid w:val="00A9359B"/>
    <w:rsid w:val="00A93A4D"/>
    <w:rsid w:val="00A93BDF"/>
    <w:rsid w:val="00A93CB1"/>
    <w:rsid w:val="00A93F0E"/>
    <w:rsid w:val="00A93F90"/>
    <w:rsid w:val="00A94443"/>
    <w:rsid w:val="00A94E11"/>
    <w:rsid w:val="00A94FBB"/>
    <w:rsid w:val="00A9506E"/>
    <w:rsid w:val="00A950B9"/>
    <w:rsid w:val="00A95701"/>
    <w:rsid w:val="00A95706"/>
    <w:rsid w:val="00A957A4"/>
    <w:rsid w:val="00A95BD1"/>
    <w:rsid w:val="00A95E0E"/>
    <w:rsid w:val="00A95FC4"/>
    <w:rsid w:val="00A96181"/>
    <w:rsid w:val="00A962D1"/>
    <w:rsid w:val="00A965A3"/>
    <w:rsid w:val="00A966D0"/>
    <w:rsid w:val="00A9673C"/>
    <w:rsid w:val="00A96A68"/>
    <w:rsid w:val="00A96A82"/>
    <w:rsid w:val="00A96AE8"/>
    <w:rsid w:val="00A96DD9"/>
    <w:rsid w:val="00A97056"/>
    <w:rsid w:val="00A97133"/>
    <w:rsid w:val="00A9723A"/>
    <w:rsid w:val="00A9726F"/>
    <w:rsid w:val="00A972AD"/>
    <w:rsid w:val="00A97381"/>
    <w:rsid w:val="00A9743C"/>
    <w:rsid w:val="00A97504"/>
    <w:rsid w:val="00A975B7"/>
    <w:rsid w:val="00A97C51"/>
    <w:rsid w:val="00A97ED1"/>
    <w:rsid w:val="00A97F6E"/>
    <w:rsid w:val="00AA01F4"/>
    <w:rsid w:val="00AA023B"/>
    <w:rsid w:val="00AA0348"/>
    <w:rsid w:val="00AA0378"/>
    <w:rsid w:val="00AA04E1"/>
    <w:rsid w:val="00AA0719"/>
    <w:rsid w:val="00AA0A99"/>
    <w:rsid w:val="00AA0BFF"/>
    <w:rsid w:val="00AA134E"/>
    <w:rsid w:val="00AA1359"/>
    <w:rsid w:val="00AA1672"/>
    <w:rsid w:val="00AA1676"/>
    <w:rsid w:val="00AA194A"/>
    <w:rsid w:val="00AA1964"/>
    <w:rsid w:val="00AA1F48"/>
    <w:rsid w:val="00AA1F96"/>
    <w:rsid w:val="00AA22AF"/>
    <w:rsid w:val="00AA251D"/>
    <w:rsid w:val="00AA260E"/>
    <w:rsid w:val="00AA2612"/>
    <w:rsid w:val="00AA2640"/>
    <w:rsid w:val="00AA2A12"/>
    <w:rsid w:val="00AA2C56"/>
    <w:rsid w:val="00AA2CED"/>
    <w:rsid w:val="00AA2F47"/>
    <w:rsid w:val="00AA3063"/>
    <w:rsid w:val="00AA3103"/>
    <w:rsid w:val="00AA31BD"/>
    <w:rsid w:val="00AA3301"/>
    <w:rsid w:val="00AA3421"/>
    <w:rsid w:val="00AA34BB"/>
    <w:rsid w:val="00AA3514"/>
    <w:rsid w:val="00AA36E7"/>
    <w:rsid w:val="00AA3B25"/>
    <w:rsid w:val="00AA3BB3"/>
    <w:rsid w:val="00AA3F3E"/>
    <w:rsid w:val="00AA43F5"/>
    <w:rsid w:val="00AA4433"/>
    <w:rsid w:val="00AA4548"/>
    <w:rsid w:val="00AA4AA2"/>
    <w:rsid w:val="00AA5461"/>
    <w:rsid w:val="00AA559B"/>
    <w:rsid w:val="00AA5916"/>
    <w:rsid w:val="00AA5998"/>
    <w:rsid w:val="00AA5A12"/>
    <w:rsid w:val="00AA5C2F"/>
    <w:rsid w:val="00AA5D14"/>
    <w:rsid w:val="00AA5FE5"/>
    <w:rsid w:val="00AA61A1"/>
    <w:rsid w:val="00AA6251"/>
    <w:rsid w:val="00AA62BD"/>
    <w:rsid w:val="00AA6492"/>
    <w:rsid w:val="00AA6660"/>
    <w:rsid w:val="00AA6695"/>
    <w:rsid w:val="00AA6B2B"/>
    <w:rsid w:val="00AA6C86"/>
    <w:rsid w:val="00AA6C87"/>
    <w:rsid w:val="00AA6D81"/>
    <w:rsid w:val="00AA6E4C"/>
    <w:rsid w:val="00AA6F48"/>
    <w:rsid w:val="00AA7487"/>
    <w:rsid w:val="00AA74B3"/>
    <w:rsid w:val="00AA7509"/>
    <w:rsid w:val="00AA75F9"/>
    <w:rsid w:val="00AA765D"/>
    <w:rsid w:val="00AA767F"/>
    <w:rsid w:val="00AA76F0"/>
    <w:rsid w:val="00AA78AA"/>
    <w:rsid w:val="00AA78BF"/>
    <w:rsid w:val="00AA7A0E"/>
    <w:rsid w:val="00AA7D1F"/>
    <w:rsid w:val="00AA7D64"/>
    <w:rsid w:val="00AA7E18"/>
    <w:rsid w:val="00AA7F1C"/>
    <w:rsid w:val="00AB0163"/>
    <w:rsid w:val="00AB0212"/>
    <w:rsid w:val="00AB0283"/>
    <w:rsid w:val="00AB040B"/>
    <w:rsid w:val="00AB0833"/>
    <w:rsid w:val="00AB095F"/>
    <w:rsid w:val="00AB0B8E"/>
    <w:rsid w:val="00AB1416"/>
    <w:rsid w:val="00AB1481"/>
    <w:rsid w:val="00AB180D"/>
    <w:rsid w:val="00AB1A28"/>
    <w:rsid w:val="00AB2150"/>
    <w:rsid w:val="00AB21BA"/>
    <w:rsid w:val="00AB2547"/>
    <w:rsid w:val="00AB25E2"/>
    <w:rsid w:val="00AB2711"/>
    <w:rsid w:val="00AB28A1"/>
    <w:rsid w:val="00AB2AF0"/>
    <w:rsid w:val="00AB2C55"/>
    <w:rsid w:val="00AB2D77"/>
    <w:rsid w:val="00AB2E3C"/>
    <w:rsid w:val="00AB2EEB"/>
    <w:rsid w:val="00AB31D0"/>
    <w:rsid w:val="00AB337B"/>
    <w:rsid w:val="00AB354F"/>
    <w:rsid w:val="00AB390C"/>
    <w:rsid w:val="00AB3BB4"/>
    <w:rsid w:val="00AB3C3B"/>
    <w:rsid w:val="00AB3EB7"/>
    <w:rsid w:val="00AB3EC0"/>
    <w:rsid w:val="00AB44A9"/>
    <w:rsid w:val="00AB4844"/>
    <w:rsid w:val="00AB48AD"/>
    <w:rsid w:val="00AB49C2"/>
    <w:rsid w:val="00AB4AE8"/>
    <w:rsid w:val="00AB4D3B"/>
    <w:rsid w:val="00AB4ECA"/>
    <w:rsid w:val="00AB5071"/>
    <w:rsid w:val="00AB50BA"/>
    <w:rsid w:val="00AB5307"/>
    <w:rsid w:val="00AB5344"/>
    <w:rsid w:val="00AB55A1"/>
    <w:rsid w:val="00AB57EB"/>
    <w:rsid w:val="00AB582B"/>
    <w:rsid w:val="00AB5980"/>
    <w:rsid w:val="00AB5EA1"/>
    <w:rsid w:val="00AB5ECE"/>
    <w:rsid w:val="00AB6099"/>
    <w:rsid w:val="00AB609E"/>
    <w:rsid w:val="00AB623E"/>
    <w:rsid w:val="00AB663E"/>
    <w:rsid w:val="00AB6A91"/>
    <w:rsid w:val="00AB6B76"/>
    <w:rsid w:val="00AB6C5B"/>
    <w:rsid w:val="00AB6C88"/>
    <w:rsid w:val="00AB6D03"/>
    <w:rsid w:val="00AB6F62"/>
    <w:rsid w:val="00AB713D"/>
    <w:rsid w:val="00AB724D"/>
    <w:rsid w:val="00AB72C9"/>
    <w:rsid w:val="00AB73EE"/>
    <w:rsid w:val="00AB7478"/>
    <w:rsid w:val="00AB7588"/>
    <w:rsid w:val="00AB75FC"/>
    <w:rsid w:val="00AB7858"/>
    <w:rsid w:val="00AB78CF"/>
    <w:rsid w:val="00AB78DD"/>
    <w:rsid w:val="00AB7915"/>
    <w:rsid w:val="00AB7941"/>
    <w:rsid w:val="00AB7976"/>
    <w:rsid w:val="00AB7A2C"/>
    <w:rsid w:val="00AB7C2F"/>
    <w:rsid w:val="00AC0751"/>
    <w:rsid w:val="00AC076C"/>
    <w:rsid w:val="00AC0948"/>
    <w:rsid w:val="00AC0987"/>
    <w:rsid w:val="00AC1018"/>
    <w:rsid w:val="00AC1061"/>
    <w:rsid w:val="00AC125B"/>
    <w:rsid w:val="00AC15D1"/>
    <w:rsid w:val="00AC185B"/>
    <w:rsid w:val="00AC1B75"/>
    <w:rsid w:val="00AC2316"/>
    <w:rsid w:val="00AC23C7"/>
    <w:rsid w:val="00AC2439"/>
    <w:rsid w:val="00AC25AB"/>
    <w:rsid w:val="00AC2659"/>
    <w:rsid w:val="00AC2A96"/>
    <w:rsid w:val="00AC3268"/>
    <w:rsid w:val="00AC361D"/>
    <w:rsid w:val="00AC3735"/>
    <w:rsid w:val="00AC3798"/>
    <w:rsid w:val="00AC37F2"/>
    <w:rsid w:val="00AC38C8"/>
    <w:rsid w:val="00AC3941"/>
    <w:rsid w:val="00AC3B45"/>
    <w:rsid w:val="00AC3EE6"/>
    <w:rsid w:val="00AC3F5E"/>
    <w:rsid w:val="00AC4180"/>
    <w:rsid w:val="00AC4185"/>
    <w:rsid w:val="00AC42C2"/>
    <w:rsid w:val="00AC4511"/>
    <w:rsid w:val="00AC5220"/>
    <w:rsid w:val="00AC5283"/>
    <w:rsid w:val="00AC5301"/>
    <w:rsid w:val="00AC56BD"/>
    <w:rsid w:val="00AC5913"/>
    <w:rsid w:val="00AC5A58"/>
    <w:rsid w:val="00AC6041"/>
    <w:rsid w:val="00AC63E9"/>
    <w:rsid w:val="00AC6510"/>
    <w:rsid w:val="00AC65AC"/>
    <w:rsid w:val="00AC7024"/>
    <w:rsid w:val="00AC70F6"/>
    <w:rsid w:val="00AC7473"/>
    <w:rsid w:val="00AC74E2"/>
    <w:rsid w:val="00AC75E3"/>
    <w:rsid w:val="00AC7775"/>
    <w:rsid w:val="00AC7B53"/>
    <w:rsid w:val="00AC7B61"/>
    <w:rsid w:val="00AC7FA7"/>
    <w:rsid w:val="00AD024E"/>
    <w:rsid w:val="00AD0361"/>
    <w:rsid w:val="00AD097A"/>
    <w:rsid w:val="00AD0AFC"/>
    <w:rsid w:val="00AD0BC8"/>
    <w:rsid w:val="00AD1368"/>
    <w:rsid w:val="00AD197B"/>
    <w:rsid w:val="00AD1C57"/>
    <w:rsid w:val="00AD1CA6"/>
    <w:rsid w:val="00AD1D10"/>
    <w:rsid w:val="00AD1EE1"/>
    <w:rsid w:val="00AD20C0"/>
    <w:rsid w:val="00AD22FF"/>
    <w:rsid w:val="00AD2946"/>
    <w:rsid w:val="00AD2AB3"/>
    <w:rsid w:val="00AD2EC9"/>
    <w:rsid w:val="00AD2F81"/>
    <w:rsid w:val="00AD33B6"/>
    <w:rsid w:val="00AD35BE"/>
    <w:rsid w:val="00AD3604"/>
    <w:rsid w:val="00AD3877"/>
    <w:rsid w:val="00AD3A5D"/>
    <w:rsid w:val="00AD3BE9"/>
    <w:rsid w:val="00AD3BEE"/>
    <w:rsid w:val="00AD46B6"/>
    <w:rsid w:val="00AD48EA"/>
    <w:rsid w:val="00AD4CB9"/>
    <w:rsid w:val="00AD4F44"/>
    <w:rsid w:val="00AD57FA"/>
    <w:rsid w:val="00AD5A45"/>
    <w:rsid w:val="00AD5B6A"/>
    <w:rsid w:val="00AD5D6A"/>
    <w:rsid w:val="00AD5E51"/>
    <w:rsid w:val="00AD5F2C"/>
    <w:rsid w:val="00AD5F94"/>
    <w:rsid w:val="00AD633E"/>
    <w:rsid w:val="00AD6510"/>
    <w:rsid w:val="00AD6B5D"/>
    <w:rsid w:val="00AD6FA9"/>
    <w:rsid w:val="00AD70E1"/>
    <w:rsid w:val="00AD710C"/>
    <w:rsid w:val="00AD73A7"/>
    <w:rsid w:val="00AD778D"/>
    <w:rsid w:val="00AD7AEA"/>
    <w:rsid w:val="00AD7D05"/>
    <w:rsid w:val="00AD7F82"/>
    <w:rsid w:val="00AE0049"/>
    <w:rsid w:val="00AE0080"/>
    <w:rsid w:val="00AE0125"/>
    <w:rsid w:val="00AE05E9"/>
    <w:rsid w:val="00AE09E1"/>
    <w:rsid w:val="00AE0AEE"/>
    <w:rsid w:val="00AE0BB6"/>
    <w:rsid w:val="00AE0C6B"/>
    <w:rsid w:val="00AE0C90"/>
    <w:rsid w:val="00AE0E7E"/>
    <w:rsid w:val="00AE131A"/>
    <w:rsid w:val="00AE18D0"/>
    <w:rsid w:val="00AE1A69"/>
    <w:rsid w:val="00AE1AD3"/>
    <w:rsid w:val="00AE253B"/>
    <w:rsid w:val="00AE285A"/>
    <w:rsid w:val="00AE2AC8"/>
    <w:rsid w:val="00AE2D15"/>
    <w:rsid w:val="00AE3051"/>
    <w:rsid w:val="00AE3241"/>
    <w:rsid w:val="00AE35A4"/>
    <w:rsid w:val="00AE3993"/>
    <w:rsid w:val="00AE3A5C"/>
    <w:rsid w:val="00AE3B9D"/>
    <w:rsid w:val="00AE3EFB"/>
    <w:rsid w:val="00AE3F9F"/>
    <w:rsid w:val="00AE41A0"/>
    <w:rsid w:val="00AE4257"/>
    <w:rsid w:val="00AE47CF"/>
    <w:rsid w:val="00AE49FB"/>
    <w:rsid w:val="00AE518E"/>
    <w:rsid w:val="00AE5722"/>
    <w:rsid w:val="00AE586F"/>
    <w:rsid w:val="00AE58D1"/>
    <w:rsid w:val="00AE5CA9"/>
    <w:rsid w:val="00AE5CC7"/>
    <w:rsid w:val="00AE5FE6"/>
    <w:rsid w:val="00AE6311"/>
    <w:rsid w:val="00AE639D"/>
    <w:rsid w:val="00AE63BF"/>
    <w:rsid w:val="00AE65DD"/>
    <w:rsid w:val="00AE6631"/>
    <w:rsid w:val="00AE679E"/>
    <w:rsid w:val="00AE69C4"/>
    <w:rsid w:val="00AE6AA8"/>
    <w:rsid w:val="00AE6D0D"/>
    <w:rsid w:val="00AE7020"/>
    <w:rsid w:val="00AE711F"/>
    <w:rsid w:val="00AE71BF"/>
    <w:rsid w:val="00AE723B"/>
    <w:rsid w:val="00AE73E9"/>
    <w:rsid w:val="00AE7448"/>
    <w:rsid w:val="00AE77C8"/>
    <w:rsid w:val="00AE790F"/>
    <w:rsid w:val="00AE7A1D"/>
    <w:rsid w:val="00AE7CD0"/>
    <w:rsid w:val="00AE7D9C"/>
    <w:rsid w:val="00AF00BD"/>
    <w:rsid w:val="00AF01DA"/>
    <w:rsid w:val="00AF0285"/>
    <w:rsid w:val="00AF04E7"/>
    <w:rsid w:val="00AF061D"/>
    <w:rsid w:val="00AF0996"/>
    <w:rsid w:val="00AF10CE"/>
    <w:rsid w:val="00AF13D0"/>
    <w:rsid w:val="00AF176A"/>
    <w:rsid w:val="00AF1B1B"/>
    <w:rsid w:val="00AF1BEB"/>
    <w:rsid w:val="00AF1FD1"/>
    <w:rsid w:val="00AF20BD"/>
    <w:rsid w:val="00AF21C6"/>
    <w:rsid w:val="00AF22C7"/>
    <w:rsid w:val="00AF23E5"/>
    <w:rsid w:val="00AF264D"/>
    <w:rsid w:val="00AF26AA"/>
    <w:rsid w:val="00AF2899"/>
    <w:rsid w:val="00AF29D0"/>
    <w:rsid w:val="00AF2AA9"/>
    <w:rsid w:val="00AF2F0E"/>
    <w:rsid w:val="00AF30B4"/>
    <w:rsid w:val="00AF37AD"/>
    <w:rsid w:val="00AF3A7B"/>
    <w:rsid w:val="00AF3CE3"/>
    <w:rsid w:val="00AF3D65"/>
    <w:rsid w:val="00AF3DB4"/>
    <w:rsid w:val="00AF40EB"/>
    <w:rsid w:val="00AF468B"/>
    <w:rsid w:val="00AF480A"/>
    <w:rsid w:val="00AF4955"/>
    <w:rsid w:val="00AF4BDB"/>
    <w:rsid w:val="00AF4CA3"/>
    <w:rsid w:val="00AF50CF"/>
    <w:rsid w:val="00AF53F8"/>
    <w:rsid w:val="00AF5550"/>
    <w:rsid w:val="00AF56BE"/>
    <w:rsid w:val="00AF576E"/>
    <w:rsid w:val="00AF586B"/>
    <w:rsid w:val="00AF5D38"/>
    <w:rsid w:val="00AF5E9F"/>
    <w:rsid w:val="00AF62D4"/>
    <w:rsid w:val="00AF6908"/>
    <w:rsid w:val="00AF6925"/>
    <w:rsid w:val="00AF6CFD"/>
    <w:rsid w:val="00AF6D6B"/>
    <w:rsid w:val="00AF6F13"/>
    <w:rsid w:val="00AF77DB"/>
    <w:rsid w:val="00AF797D"/>
    <w:rsid w:val="00B00089"/>
    <w:rsid w:val="00B001EB"/>
    <w:rsid w:val="00B00337"/>
    <w:rsid w:val="00B00448"/>
    <w:rsid w:val="00B00969"/>
    <w:rsid w:val="00B00CBB"/>
    <w:rsid w:val="00B00CE2"/>
    <w:rsid w:val="00B00D73"/>
    <w:rsid w:val="00B011AA"/>
    <w:rsid w:val="00B01290"/>
    <w:rsid w:val="00B013C2"/>
    <w:rsid w:val="00B015B6"/>
    <w:rsid w:val="00B0161B"/>
    <w:rsid w:val="00B0182C"/>
    <w:rsid w:val="00B01890"/>
    <w:rsid w:val="00B01B35"/>
    <w:rsid w:val="00B02196"/>
    <w:rsid w:val="00B02653"/>
    <w:rsid w:val="00B026B6"/>
    <w:rsid w:val="00B0280B"/>
    <w:rsid w:val="00B02AFF"/>
    <w:rsid w:val="00B02C34"/>
    <w:rsid w:val="00B02CBF"/>
    <w:rsid w:val="00B02D6A"/>
    <w:rsid w:val="00B02DC6"/>
    <w:rsid w:val="00B034B7"/>
    <w:rsid w:val="00B0353A"/>
    <w:rsid w:val="00B0371D"/>
    <w:rsid w:val="00B037BE"/>
    <w:rsid w:val="00B0386B"/>
    <w:rsid w:val="00B03D82"/>
    <w:rsid w:val="00B03DE6"/>
    <w:rsid w:val="00B03FD9"/>
    <w:rsid w:val="00B0411E"/>
    <w:rsid w:val="00B04146"/>
    <w:rsid w:val="00B0422F"/>
    <w:rsid w:val="00B04231"/>
    <w:rsid w:val="00B046AC"/>
    <w:rsid w:val="00B046C9"/>
    <w:rsid w:val="00B048FF"/>
    <w:rsid w:val="00B049EE"/>
    <w:rsid w:val="00B049FC"/>
    <w:rsid w:val="00B04C7C"/>
    <w:rsid w:val="00B04D0B"/>
    <w:rsid w:val="00B0506D"/>
    <w:rsid w:val="00B053A6"/>
    <w:rsid w:val="00B05818"/>
    <w:rsid w:val="00B05CC4"/>
    <w:rsid w:val="00B05E19"/>
    <w:rsid w:val="00B0638D"/>
    <w:rsid w:val="00B064A8"/>
    <w:rsid w:val="00B06619"/>
    <w:rsid w:val="00B0670C"/>
    <w:rsid w:val="00B06766"/>
    <w:rsid w:val="00B068BD"/>
    <w:rsid w:val="00B0695B"/>
    <w:rsid w:val="00B0701E"/>
    <w:rsid w:val="00B072F4"/>
    <w:rsid w:val="00B073B7"/>
    <w:rsid w:val="00B073F9"/>
    <w:rsid w:val="00B075E4"/>
    <w:rsid w:val="00B07603"/>
    <w:rsid w:val="00B1017E"/>
    <w:rsid w:val="00B1027D"/>
    <w:rsid w:val="00B103DF"/>
    <w:rsid w:val="00B10544"/>
    <w:rsid w:val="00B109CA"/>
    <w:rsid w:val="00B10AB0"/>
    <w:rsid w:val="00B10B53"/>
    <w:rsid w:val="00B10B78"/>
    <w:rsid w:val="00B10DA3"/>
    <w:rsid w:val="00B1114D"/>
    <w:rsid w:val="00B11451"/>
    <w:rsid w:val="00B1145F"/>
    <w:rsid w:val="00B11579"/>
    <w:rsid w:val="00B11EFD"/>
    <w:rsid w:val="00B1204C"/>
    <w:rsid w:val="00B12137"/>
    <w:rsid w:val="00B122C6"/>
    <w:rsid w:val="00B122F8"/>
    <w:rsid w:val="00B125F9"/>
    <w:rsid w:val="00B129CC"/>
    <w:rsid w:val="00B12B25"/>
    <w:rsid w:val="00B12CBA"/>
    <w:rsid w:val="00B136E0"/>
    <w:rsid w:val="00B1395B"/>
    <w:rsid w:val="00B1398E"/>
    <w:rsid w:val="00B13AE1"/>
    <w:rsid w:val="00B13D2E"/>
    <w:rsid w:val="00B143A8"/>
    <w:rsid w:val="00B14523"/>
    <w:rsid w:val="00B14569"/>
    <w:rsid w:val="00B1479F"/>
    <w:rsid w:val="00B149C1"/>
    <w:rsid w:val="00B14AD1"/>
    <w:rsid w:val="00B14AEE"/>
    <w:rsid w:val="00B14B0E"/>
    <w:rsid w:val="00B153F1"/>
    <w:rsid w:val="00B15553"/>
    <w:rsid w:val="00B15813"/>
    <w:rsid w:val="00B160D2"/>
    <w:rsid w:val="00B16165"/>
    <w:rsid w:val="00B16475"/>
    <w:rsid w:val="00B16657"/>
    <w:rsid w:val="00B16748"/>
    <w:rsid w:val="00B169C1"/>
    <w:rsid w:val="00B16C4C"/>
    <w:rsid w:val="00B16C6F"/>
    <w:rsid w:val="00B16CD5"/>
    <w:rsid w:val="00B17062"/>
    <w:rsid w:val="00B17402"/>
    <w:rsid w:val="00B1748A"/>
    <w:rsid w:val="00B174D2"/>
    <w:rsid w:val="00B175FB"/>
    <w:rsid w:val="00B178A2"/>
    <w:rsid w:val="00B17E1A"/>
    <w:rsid w:val="00B17E9A"/>
    <w:rsid w:val="00B17F0E"/>
    <w:rsid w:val="00B20062"/>
    <w:rsid w:val="00B201A8"/>
    <w:rsid w:val="00B203C0"/>
    <w:rsid w:val="00B20514"/>
    <w:rsid w:val="00B20A4A"/>
    <w:rsid w:val="00B20ABD"/>
    <w:rsid w:val="00B20FF7"/>
    <w:rsid w:val="00B2105F"/>
    <w:rsid w:val="00B210EA"/>
    <w:rsid w:val="00B21277"/>
    <w:rsid w:val="00B21323"/>
    <w:rsid w:val="00B2132F"/>
    <w:rsid w:val="00B21702"/>
    <w:rsid w:val="00B217B2"/>
    <w:rsid w:val="00B21AA1"/>
    <w:rsid w:val="00B21AC6"/>
    <w:rsid w:val="00B21B8B"/>
    <w:rsid w:val="00B21BC1"/>
    <w:rsid w:val="00B21DC2"/>
    <w:rsid w:val="00B21E4C"/>
    <w:rsid w:val="00B22015"/>
    <w:rsid w:val="00B22074"/>
    <w:rsid w:val="00B2218C"/>
    <w:rsid w:val="00B2244B"/>
    <w:rsid w:val="00B224C6"/>
    <w:rsid w:val="00B22577"/>
    <w:rsid w:val="00B227C4"/>
    <w:rsid w:val="00B22807"/>
    <w:rsid w:val="00B22937"/>
    <w:rsid w:val="00B22B35"/>
    <w:rsid w:val="00B22B93"/>
    <w:rsid w:val="00B22E14"/>
    <w:rsid w:val="00B22F44"/>
    <w:rsid w:val="00B22FFD"/>
    <w:rsid w:val="00B23102"/>
    <w:rsid w:val="00B23387"/>
    <w:rsid w:val="00B23720"/>
    <w:rsid w:val="00B23908"/>
    <w:rsid w:val="00B239EF"/>
    <w:rsid w:val="00B239F4"/>
    <w:rsid w:val="00B23CAB"/>
    <w:rsid w:val="00B2447D"/>
    <w:rsid w:val="00B24518"/>
    <w:rsid w:val="00B2494A"/>
    <w:rsid w:val="00B24AA7"/>
    <w:rsid w:val="00B24BAA"/>
    <w:rsid w:val="00B24BAB"/>
    <w:rsid w:val="00B253B9"/>
    <w:rsid w:val="00B25442"/>
    <w:rsid w:val="00B25821"/>
    <w:rsid w:val="00B258E0"/>
    <w:rsid w:val="00B25BA9"/>
    <w:rsid w:val="00B2624B"/>
    <w:rsid w:val="00B26808"/>
    <w:rsid w:val="00B269F7"/>
    <w:rsid w:val="00B26AB1"/>
    <w:rsid w:val="00B26DF0"/>
    <w:rsid w:val="00B2705B"/>
    <w:rsid w:val="00B27630"/>
    <w:rsid w:val="00B27930"/>
    <w:rsid w:val="00B27B91"/>
    <w:rsid w:val="00B27CF7"/>
    <w:rsid w:val="00B27D79"/>
    <w:rsid w:val="00B27DB5"/>
    <w:rsid w:val="00B27ED4"/>
    <w:rsid w:val="00B30075"/>
    <w:rsid w:val="00B30182"/>
    <w:rsid w:val="00B30387"/>
    <w:rsid w:val="00B30459"/>
    <w:rsid w:val="00B305E3"/>
    <w:rsid w:val="00B3063B"/>
    <w:rsid w:val="00B307D5"/>
    <w:rsid w:val="00B30862"/>
    <w:rsid w:val="00B30B7D"/>
    <w:rsid w:val="00B30C82"/>
    <w:rsid w:val="00B30E9C"/>
    <w:rsid w:val="00B30F2B"/>
    <w:rsid w:val="00B31273"/>
    <w:rsid w:val="00B316D6"/>
    <w:rsid w:val="00B316FF"/>
    <w:rsid w:val="00B31703"/>
    <w:rsid w:val="00B31AE5"/>
    <w:rsid w:val="00B31B02"/>
    <w:rsid w:val="00B31BD9"/>
    <w:rsid w:val="00B31C44"/>
    <w:rsid w:val="00B31D76"/>
    <w:rsid w:val="00B31F8D"/>
    <w:rsid w:val="00B3212B"/>
    <w:rsid w:val="00B32181"/>
    <w:rsid w:val="00B321D8"/>
    <w:rsid w:val="00B32278"/>
    <w:rsid w:val="00B32406"/>
    <w:rsid w:val="00B3242A"/>
    <w:rsid w:val="00B325D9"/>
    <w:rsid w:val="00B32C8A"/>
    <w:rsid w:val="00B32D21"/>
    <w:rsid w:val="00B3314E"/>
    <w:rsid w:val="00B3324A"/>
    <w:rsid w:val="00B335E3"/>
    <w:rsid w:val="00B33755"/>
    <w:rsid w:val="00B33798"/>
    <w:rsid w:val="00B338AD"/>
    <w:rsid w:val="00B33ADA"/>
    <w:rsid w:val="00B33B55"/>
    <w:rsid w:val="00B33F6A"/>
    <w:rsid w:val="00B340F9"/>
    <w:rsid w:val="00B3434C"/>
    <w:rsid w:val="00B34703"/>
    <w:rsid w:val="00B3486B"/>
    <w:rsid w:val="00B34C5B"/>
    <w:rsid w:val="00B34E82"/>
    <w:rsid w:val="00B3500E"/>
    <w:rsid w:val="00B353E9"/>
    <w:rsid w:val="00B358E5"/>
    <w:rsid w:val="00B35AD0"/>
    <w:rsid w:val="00B35EC5"/>
    <w:rsid w:val="00B36309"/>
    <w:rsid w:val="00B36370"/>
    <w:rsid w:val="00B3655B"/>
    <w:rsid w:val="00B36805"/>
    <w:rsid w:val="00B36836"/>
    <w:rsid w:val="00B36C5B"/>
    <w:rsid w:val="00B3704C"/>
    <w:rsid w:val="00B377DB"/>
    <w:rsid w:val="00B37D73"/>
    <w:rsid w:val="00B404CD"/>
    <w:rsid w:val="00B4054C"/>
    <w:rsid w:val="00B40BC9"/>
    <w:rsid w:val="00B415FA"/>
    <w:rsid w:val="00B41BA4"/>
    <w:rsid w:val="00B41CDF"/>
    <w:rsid w:val="00B41D06"/>
    <w:rsid w:val="00B41D17"/>
    <w:rsid w:val="00B422C3"/>
    <w:rsid w:val="00B42396"/>
    <w:rsid w:val="00B42768"/>
    <w:rsid w:val="00B4293C"/>
    <w:rsid w:val="00B42A15"/>
    <w:rsid w:val="00B42B6F"/>
    <w:rsid w:val="00B42B70"/>
    <w:rsid w:val="00B42C2F"/>
    <w:rsid w:val="00B435B4"/>
    <w:rsid w:val="00B438F6"/>
    <w:rsid w:val="00B43B5F"/>
    <w:rsid w:val="00B43C86"/>
    <w:rsid w:val="00B43E2E"/>
    <w:rsid w:val="00B4400D"/>
    <w:rsid w:val="00B4413F"/>
    <w:rsid w:val="00B44548"/>
    <w:rsid w:val="00B445C6"/>
    <w:rsid w:val="00B44729"/>
    <w:rsid w:val="00B4477D"/>
    <w:rsid w:val="00B44812"/>
    <w:rsid w:val="00B44A0D"/>
    <w:rsid w:val="00B44C56"/>
    <w:rsid w:val="00B44DA8"/>
    <w:rsid w:val="00B44FCE"/>
    <w:rsid w:val="00B4506D"/>
    <w:rsid w:val="00B45321"/>
    <w:rsid w:val="00B4561A"/>
    <w:rsid w:val="00B4568C"/>
    <w:rsid w:val="00B456ED"/>
    <w:rsid w:val="00B456EF"/>
    <w:rsid w:val="00B45A75"/>
    <w:rsid w:val="00B45BB3"/>
    <w:rsid w:val="00B45F18"/>
    <w:rsid w:val="00B45FC4"/>
    <w:rsid w:val="00B463CB"/>
    <w:rsid w:val="00B46564"/>
    <w:rsid w:val="00B46923"/>
    <w:rsid w:val="00B46A69"/>
    <w:rsid w:val="00B46A74"/>
    <w:rsid w:val="00B4718F"/>
    <w:rsid w:val="00B479AC"/>
    <w:rsid w:val="00B47A02"/>
    <w:rsid w:val="00B47B8B"/>
    <w:rsid w:val="00B47BAB"/>
    <w:rsid w:val="00B50020"/>
    <w:rsid w:val="00B5040B"/>
    <w:rsid w:val="00B505E1"/>
    <w:rsid w:val="00B505EC"/>
    <w:rsid w:val="00B50C53"/>
    <w:rsid w:val="00B511AC"/>
    <w:rsid w:val="00B513A9"/>
    <w:rsid w:val="00B51662"/>
    <w:rsid w:val="00B517B9"/>
    <w:rsid w:val="00B51A52"/>
    <w:rsid w:val="00B51AE8"/>
    <w:rsid w:val="00B51DE1"/>
    <w:rsid w:val="00B51FD8"/>
    <w:rsid w:val="00B51FEF"/>
    <w:rsid w:val="00B5206E"/>
    <w:rsid w:val="00B5220C"/>
    <w:rsid w:val="00B52289"/>
    <w:rsid w:val="00B523E2"/>
    <w:rsid w:val="00B5263B"/>
    <w:rsid w:val="00B5267F"/>
    <w:rsid w:val="00B526BE"/>
    <w:rsid w:val="00B5283C"/>
    <w:rsid w:val="00B52A40"/>
    <w:rsid w:val="00B52A77"/>
    <w:rsid w:val="00B52D88"/>
    <w:rsid w:val="00B52E27"/>
    <w:rsid w:val="00B530D9"/>
    <w:rsid w:val="00B5328F"/>
    <w:rsid w:val="00B53431"/>
    <w:rsid w:val="00B53564"/>
    <w:rsid w:val="00B5399A"/>
    <w:rsid w:val="00B53C15"/>
    <w:rsid w:val="00B53E53"/>
    <w:rsid w:val="00B53F72"/>
    <w:rsid w:val="00B54022"/>
    <w:rsid w:val="00B542EF"/>
    <w:rsid w:val="00B54371"/>
    <w:rsid w:val="00B54528"/>
    <w:rsid w:val="00B546B0"/>
    <w:rsid w:val="00B549D7"/>
    <w:rsid w:val="00B54A2C"/>
    <w:rsid w:val="00B54BF8"/>
    <w:rsid w:val="00B54DBB"/>
    <w:rsid w:val="00B54ED3"/>
    <w:rsid w:val="00B557D9"/>
    <w:rsid w:val="00B55A14"/>
    <w:rsid w:val="00B55AC2"/>
    <w:rsid w:val="00B55AD1"/>
    <w:rsid w:val="00B55B1E"/>
    <w:rsid w:val="00B55D69"/>
    <w:rsid w:val="00B55E5B"/>
    <w:rsid w:val="00B564BC"/>
    <w:rsid w:val="00B56825"/>
    <w:rsid w:val="00B569F9"/>
    <w:rsid w:val="00B56AD6"/>
    <w:rsid w:val="00B57138"/>
    <w:rsid w:val="00B572AB"/>
    <w:rsid w:val="00B57630"/>
    <w:rsid w:val="00B5774F"/>
    <w:rsid w:val="00B57829"/>
    <w:rsid w:val="00B57A38"/>
    <w:rsid w:val="00B57BFB"/>
    <w:rsid w:val="00B57D92"/>
    <w:rsid w:val="00B57F25"/>
    <w:rsid w:val="00B57FC6"/>
    <w:rsid w:val="00B601EA"/>
    <w:rsid w:val="00B60750"/>
    <w:rsid w:val="00B6082C"/>
    <w:rsid w:val="00B60FFF"/>
    <w:rsid w:val="00B613C1"/>
    <w:rsid w:val="00B613D2"/>
    <w:rsid w:val="00B613E7"/>
    <w:rsid w:val="00B615BA"/>
    <w:rsid w:val="00B616C2"/>
    <w:rsid w:val="00B619FF"/>
    <w:rsid w:val="00B61D4E"/>
    <w:rsid w:val="00B61FC0"/>
    <w:rsid w:val="00B621D5"/>
    <w:rsid w:val="00B6253A"/>
    <w:rsid w:val="00B6259B"/>
    <w:rsid w:val="00B62926"/>
    <w:rsid w:val="00B629B6"/>
    <w:rsid w:val="00B62B06"/>
    <w:rsid w:val="00B62E1A"/>
    <w:rsid w:val="00B63415"/>
    <w:rsid w:val="00B6361F"/>
    <w:rsid w:val="00B6367A"/>
    <w:rsid w:val="00B63766"/>
    <w:rsid w:val="00B637F9"/>
    <w:rsid w:val="00B63846"/>
    <w:rsid w:val="00B63C96"/>
    <w:rsid w:val="00B63D8B"/>
    <w:rsid w:val="00B63F41"/>
    <w:rsid w:val="00B64146"/>
    <w:rsid w:val="00B64148"/>
    <w:rsid w:val="00B642DB"/>
    <w:rsid w:val="00B648B0"/>
    <w:rsid w:val="00B64BD7"/>
    <w:rsid w:val="00B6576F"/>
    <w:rsid w:val="00B65879"/>
    <w:rsid w:val="00B65C26"/>
    <w:rsid w:val="00B65EC1"/>
    <w:rsid w:val="00B66070"/>
    <w:rsid w:val="00B66231"/>
    <w:rsid w:val="00B6628D"/>
    <w:rsid w:val="00B664A1"/>
    <w:rsid w:val="00B66701"/>
    <w:rsid w:val="00B667E9"/>
    <w:rsid w:val="00B667EF"/>
    <w:rsid w:val="00B66BEB"/>
    <w:rsid w:val="00B66F3E"/>
    <w:rsid w:val="00B670E3"/>
    <w:rsid w:val="00B675DB"/>
    <w:rsid w:val="00B6792F"/>
    <w:rsid w:val="00B67A46"/>
    <w:rsid w:val="00B67AF0"/>
    <w:rsid w:val="00B67D04"/>
    <w:rsid w:val="00B67F71"/>
    <w:rsid w:val="00B67FC0"/>
    <w:rsid w:val="00B67FF0"/>
    <w:rsid w:val="00B70523"/>
    <w:rsid w:val="00B70742"/>
    <w:rsid w:val="00B70AFE"/>
    <w:rsid w:val="00B70C21"/>
    <w:rsid w:val="00B70E17"/>
    <w:rsid w:val="00B711A6"/>
    <w:rsid w:val="00B713F6"/>
    <w:rsid w:val="00B715DB"/>
    <w:rsid w:val="00B71647"/>
    <w:rsid w:val="00B7165D"/>
    <w:rsid w:val="00B71671"/>
    <w:rsid w:val="00B71761"/>
    <w:rsid w:val="00B71BCF"/>
    <w:rsid w:val="00B72058"/>
    <w:rsid w:val="00B72096"/>
    <w:rsid w:val="00B720D5"/>
    <w:rsid w:val="00B72387"/>
    <w:rsid w:val="00B7248B"/>
    <w:rsid w:val="00B72510"/>
    <w:rsid w:val="00B72540"/>
    <w:rsid w:val="00B72619"/>
    <w:rsid w:val="00B72878"/>
    <w:rsid w:val="00B729AF"/>
    <w:rsid w:val="00B72A80"/>
    <w:rsid w:val="00B72C01"/>
    <w:rsid w:val="00B72EE9"/>
    <w:rsid w:val="00B73132"/>
    <w:rsid w:val="00B73409"/>
    <w:rsid w:val="00B73C2C"/>
    <w:rsid w:val="00B73D3D"/>
    <w:rsid w:val="00B73DCD"/>
    <w:rsid w:val="00B73E33"/>
    <w:rsid w:val="00B73F5C"/>
    <w:rsid w:val="00B73FA6"/>
    <w:rsid w:val="00B74092"/>
    <w:rsid w:val="00B740AC"/>
    <w:rsid w:val="00B7422B"/>
    <w:rsid w:val="00B74393"/>
    <w:rsid w:val="00B74410"/>
    <w:rsid w:val="00B74553"/>
    <w:rsid w:val="00B746CE"/>
    <w:rsid w:val="00B747D6"/>
    <w:rsid w:val="00B74E4C"/>
    <w:rsid w:val="00B75196"/>
    <w:rsid w:val="00B75922"/>
    <w:rsid w:val="00B75BF0"/>
    <w:rsid w:val="00B75CB9"/>
    <w:rsid w:val="00B75EF5"/>
    <w:rsid w:val="00B75F9C"/>
    <w:rsid w:val="00B76041"/>
    <w:rsid w:val="00B762F2"/>
    <w:rsid w:val="00B764C8"/>
    <w:rsid w:val="00B766D1"/>
    <w:rsid w:val="00B77082"/>
    <w:rsid w:val="00B7719E"/>
    <w:rsid w:val="00B7722B"/>
    <w:rsid w:val="00B7738A"/>
    <w:rsid w:val="00B7754F"/>
    <w:rsid w:val="00B7763A"/>
    <w:rsid w:val="00B7767F"/>
    <w:rsid w:val="00B77803"/>
    <w:rsid w:val="00B7787E"/>
    <w:rsid w:val="00B80041"/>
    <w:rsid w:val="00B805FF"/>
    <w:rsid w:val="00B80696"/>
    <w:rsid w:val="00B8082F"/>
    <w:rsid w:val="00B80893"/>
    <w:rsid w:val="00B80C2A"/>
    <w:rsid w:val="00B810CF"/>
    <w:rsid w:val="00B81533"/>
    <w:rsid w:val="00B816F7"/>
    <w:rsid w:val="00B819E7"/>
    <w:rsid w:val="00B81A6A"/>
    <w:rsid w:val="00B81B68"/>
    <w:rsid w:val="00B81BFB"/>
    <w:rsid w:val="00B81FF8"/>
    <w:rsid w:val="00B822C9"/>
    <w:rsid w:val="00B82523"/>
    <w:rsid w:val="00B82568"/>
    <w:rsid w:val="00B828A1"/>
    <w:rsid w:val="00B82DB2"/>
    <w:rsid w:val="00B82FD2"/>
    <w:rsid w:val="00B8308D"/>
    <w:rsid w:val="00B83159"/>
    <w:rsid w:val="00B8317B"/>
    <w:rsid w:val="00B8318D"/>
    <w:rsid w:val="00B831F2"/>
    <w:rsid w:val="00B83C9B"/>
    <w:rsid w:val="00B847DD"/>
    <w:rsid w:val="00B848D2"/>
    <w:rsid w:val="00B84E02"/>
    <w:rsid w:val="00B84E37"/>
    <w:rsid w:val="00B84F71"/>
    <w:rsid w:val="00B85450"/>
    <w:rsid w:val="00B85AB7"/>
    <w:rsid w:val="00B85AB8"/>
    <w:rsid w:val="00B85AD4"/>
    <w:rsid w:val="00B85EFB"/>
    <w:rsid w:val="00B8653F"/>
    <w:rsid w:val="00B869D4"/>
    <w:rsid w:val="00B86AAA"/>
    <w:rsid w:val="00B8774A"/>
    <w:rsid w:val="00B87780"/>
    <w:rsid w:val="00B87A46"/>
    <w:rsid w:val="00B9024B"/>
    <w:rsid w:val="00B90577"/>
    <w:rsid w:val="00B90685"/>
    <w:rsid w:val="00B91421"/>
    <w:rsid w:val="00B916D6"/>
    <w:rsid w:val="00B9179E"/>
    <w:rsid w:val="00B91C06"/>
    <w:rsid w:val="00B91D55"/>
    <w:rsid w:val="00B921F6"/>
    <w:rsid w:val="00B922BF"/>
    <w:rsid w:val="00B9245E"/>
    <w:rsid w:val="00B92463"/>
    <w:rsid w:val="00B92A4C"/>
    <w:rsid w:val="00B92A74"/>
    <w:rsid w:val="00B92ECF"/>
    <w:rsid w:val="00B9311C"/>
    <w:rsid w:val="00B93164"/>
    <w:rsid w:val="00B932B4"/>
    <w:rsid w:val="00B9338C"/>
    <w:rsid w:val="00B93480"/>
    <w:rsid w:val="00B9388F"/>
    <w:rsid w:val="00B940A9"/>
    <w:rsid w:val="00B940F1"/>
    <w:rsid w:val="00B94213"/>
    <w:rsid w:val="00B94367"/>
    <w:rsid w:val="00B9467B"/>
    <w:rsid w:val="00B947AF"/>
    <w:rsid w:val="00B9481A"/>
    <w:rsid w:val="00B94B75"/>
    <w:rsid w:val="00B9523C"/>
    <w:rsid w:val="00B9573B"/>
    <w:rsid w:val="00B95AAF"/>
    <w:rsid w:val="00B95D11"/>
    <w:rsid w:val="00B961D3"/>
    <w:rsid w:val="00B962FA"/>
    <w:rsid w:val="00B96AA2"/>
    <w:rsid w:val="00B96BD7"/>
    <w:rsid w:val="00B96C7E"/>
    <w:rsid w:val="00B96E65"/>
    <w:rsid w:val="00B97081"/>
    <w:rsid w:val="00B971A7"/>
    <w:rsid w:val="00B9742F"/>
    <w:rsid w:val="00B976AF"/>
    <w:rsid w:val="00B97882"/>
    <w:rsid w:val="00B97983"/>
    <w:rsid w:val="00B97985"/>
    <w:rsid w:val="00B97BC0"/>
    <w:rsid w:val="00B97C83"/>
    <w:rsid w:val="00B97CB6"/>
    <w:rsid w:val="00B97E3F"/>
    <w:rsid w:val="00B97E62"/>
    <w:rsid w:val="00BA0159"/>
    <w:rsid w:val="00BA02C6"/>
    <w:rsid w:val="00BA02E4"/>
    <w:rsid w:val="00BA0328"/>
    <w:rsid w:val="00BA07C0"/>
    <w:rsid w:val="00BA0D79"/>
    <w:rsid w:val="00BA0EEA"/>
    <w:rsid w:val="00BA0F7C"/>
    <w:rsid w:val="00BA1654"/>
    <w:rsid w:val="00BA1AB7"/>
    <w:rsid w:val="00BA1CA0"/>
    <w:rsid w:val="00BA1E3C"/>
    <w:rsid w:val="00BA1E88"/>
    <w:rsid w:val="00BA1FA1"/>
    <w:rsid w:val="00BA206A"/>
    <w:rsid w:val="00BA22E3"/>
    <w:rsid w:val="00BA23DD"/>
    <w:rsid w:val="00BA254F"/>
    <w:rsid w:val="00BA2AAC"/>
    <w:rsid w:val="00BA315F"/>
    <w:rsid w:val="00BA32C0"/>
    <w:rsid w:val="00BA3471"/>
    <w:rsid w:val="00BA351E"/>
    <w:rsid w:val="00BA38F2"/>
    <w:rsid w:val="00BA3BC9"/>
    <w:rsid w:val="00BA3BF7"/>
    <w:rsid w:val="00BA3CC4"/>
    <w:rsid w:val="00BA3D7B"/>
    <w:rsid w:val="00BA4954"/>
    <w:rsid w:val="00BA4B21"/>
    <w:rsid w:val="00BA4EEF"/>
    <w:rsid w:val="00BA4F65"/>
    <w:rsid w:val="00BA5608"/>
    <w:rsid w:val="00BA576F"/>
    <w:rsid w:val="00BA5929"/>
    <w:rsid w:val="00BA5968"/>
    <w:rsid w:val="00BA5A38"/>
    <w:rsid w:val="00BA5CE0"/>
    <w:rsid w:val="00BA5D74"/>
    <w:rsid w:val="00BA5E9F"/>
    <w:rsid w:val="00BA6490"/>
    <w:rsid w:val="00BA68FF"/>
    <w:rsid w:val="00BA694A"/>
    <w:rsid w:val="00BA717E"/>
    <w:rsid w:val="00BA7206"/>
    <w:rsid w:val="00BA72A6"/>
    <w:rsid w:val="00BA739B"/>
    <w:rsid w:val="00BA77B4"/>
    <w:rsid w:val="00BA7947"/>
    <w:rsid w:val="00BA7D31"/>
    <w:rsid w:val="00BA7D5F"/>
    <w:rsid w:val="00BA7F78"/>
    <w:rsid w:val="00BA7FA0"/>
    <w:rsid w:val="00BB0077"/>
    <w:rsid w:val="00BB0703"/>
    <w:rsid w:val="00BB07C5"/>
    <w:rsid w:val="00BB07E3"/>
    <w:rsid w:val="00BB0816"/>
    <w:rsid w:val="00BB0A9D"/>
    <w:rsid w:val="00BB0FCD"/>
    <w:rsid w:val="00BB1103"/>
    <w:rsid w:val="00BB1163"/>
    <w:rsid w:val="00BB138F"/>
    <w:rsid w:val="00BB1508"/>
    <w:rsid w:val="00BB1A8C"/>
    <w:rsid w:val="00BB1B31"/>
    <w:rsid w:val="00BB1E3F"/>
    <w:rsid w:val="00BB1E69"/>
    <w:rsid w:val="00BB227E"/>
    <w:rsid w:val="00BB2872"/>
    <w:rsid w:val="00BB28C8"/>
    <w:rsid w:val="00BB28E8"/>
    <w:rsid w:val="00BB29C5"/>
    <w:rsid w:val="00BB2A78"/>
    <w:rsid w:val="00BB2B5A"/>
    <w:rsid w:val="00BB2BB6"/>
    <w:rsid w:val="00BB2C6D"/>
    <w:rsid w:val="00BB2D12"/>
    <w:rsid w:val="00BB2F6A"/>
    <w:rsid w:val="00BB324D"/>
    <w:rsid w:val="00BB33A6"/>
    <w:rsid w:val="00BB3738"/>
    <w:rsid w:val="00BB3C26"/>
    <w:rsid w:val="00BB3C76"/>
    <w:rsid w:val="00BB3D85"/>
    <w:rsid w:val="00BB3D93"/>
    <w:rsid w:val="00BB3F78"/>
    <w:rsid w:val="00BB406A"/>
    <w:rsid w:val="00BB416F"/>
    <w:rsid w:val="00BB4632"/>
    <w:rsid w:val="00BB47A3"/>
    <w:rsid w:val="00BB4C3F"/>
    <w:rsid w:val="00BB4CF2"/>
    <w:rsid w:val="00BB4E49"/>
    <w:rsid w:val="00BB4F3F"/>
    <w:rsid w:val="00BB4FD0"/>
    <w:rsid w:val="00BB5144"/>
    <w:rsid w:val="00BB523A"/>
    <w:rsid w:val="00BB5468"/>
    <w:rsid w:val="00BB551B"/>
    <w:rsid w:val="00BB554F"/>
    <w:rsid w:val="00BB5609"/>
    <w:rsid w:val="00BB5A01"/>
    <w:rsid w:val="00BB5E91"/>
    <w:rsid w:val="00BB61B6"/>
    <w:rsid w:val="00BB644D"/>
    <w:rsid w:val="00BB6917"/>
    <w:rsid w:val="00BB6EA7"/>
    <w:rsid w:val="00BB6EDD"/>
    <w:rsid w:val="00BB6F9D"/>
    <w:rsid w:val="00BB752A"/>
    <w:rsid w:val="00BB781A"/>
    <w:rsid w:val="00BB7B8B"/>
    <w:rsid w:val="00BB7E0C"/>
    <w:rsid w:val="00BC00B3"/>
    <w:rsid w:val="00BC0243"/>
    <w:rsid w:val="00BC0833"/>
    <w:rsid w:val="00BC08C9"/>
    <w:rsid w:val="00BC09AD"/>
    <w:rsid w:val="00BC0B15"/>
    <w:rsid w:val="00BC0B41"/>
    <w:rsid w:val="00BC0E16"/>
    <w:rsid w:val="00BC14C0"/>
    <w:rsid w:val="00BC1A5C"/>
    <w:rsid w:val="00BC1AF5"/>
    <w:rsid w:val="00BC1DE0"/>
    <w:rsid w:val="00BC21D2"/>
    <w:rsid w:val="00BC2230"/>
    <w:rsid w:val="00BC2B0E"/>
    <w:rsid w:val="00BC2F57"/>
    <w:rsid w:val="00BC32C5"/>
    <w:rsid w:val="00BC32F2"/>
    <w:rsid w:val="00BC33F4"/>
    <w:rsid w:val="00BC371B"/>
    <w:rsid w:val="00BC3835"/>
    <w:rsid w:val="00BC3F21"/>
    <w:rsid w:val="00BC3F6F"/>
    <w:rsid w:val="00BC4180"/>
    <w:rsid w:val="00BC428C"/>
    <w:rsid w:val="00BC4522"/>
    <w:rsid w:val="00BC4B58"/>
    <w:rsid w:val="00BC4BFE"/>
    <w:rsid w:val="00BC4E47"/>
    <w:rsid w:val="00BC50BA"/>
    <w:rsid w:val="00BC537F"/>
    <w:rsid w:val="00BC57CB"/>
    <w:rsid w:val="00BC5993"/>
    <w:rsid w:val="00BC5A05"/>
    <w:rsid w:val="00BC5D39"/>
    <w:rsid w:val="00BC6045"/>
    <w:rsid w:val="00BC60D8"/>
    <w:rsid w:val="00BC6111"/>
    <w:rsid w:val="00BC6416"/>
    <w:rsid w:val="00BC6D5B"/>
    <w:rsid w:val="00BC7120"/>
    <w:rsid w:val="00BC749F"/>
    <w:rsid w:val="00BC7849"/>
    <w:rsid w:val="00BC786E"/>
    <w:rsid w:val="00BC78CE"/>
    <w:rsid w:val="00BC790C"/>
    <w:rsid w:val="00BC7C27"/>
    <w:rsid w:val="00BC7C41"/>
    <w:rsid w:val="00BC7D4B"/>
    <w:rsid w:val="00BC7F74"/>
    <w:rsid w:val="00BD0053"/>
    <w:rsid w:val="00BD017C"/>
    <w:rsid w:val="00BD02B3"/>
    <w:rsid w:val="00BD04E0"/>
    <w:rsid w:val="00BD057A"/>
    <w:rsid w:val="00BD080D"/>
    <w:rsid w:val="00BD0835"/>
    <w:rsid w:val="00BD0846"/>
    <w:rsid w:val="00BD091F"/>
    <w:rsid w:val="00BD0CA8"/>
    <w:rsid w:val="00BD1075"/>
    <w:rsid w:val="00BD1459"/>
    <w:rsid w:val="00BD1592"/>
    <w:rsid w:val="00BD1688"/>
    <w:rsid w:val="00BD19D2"/>
    <w:rsid w:val="00BD1AB8"/>
    <w:rsid w:val="00BD1B27"/>
    <w:rsid w:val="00BD1B4D"/>
    <w:rsid w:val="00BD25DD"/>
    <w:rsid w:val="00BD2912"/>
    <w:rsid w:val="00BD2B00"/>
    <w:rsid w:val="00BD2D34"/>
    <w:rsid w:val="00BD2E42"/>
    <w:rsid w:val="00BD31C9"/>
    <w:rsid w:val="00BD31DE"/>
    <w:rsid w:val="00BD34F7"/>
    <w:rsid w:val="00BD395A"/>
    <w:rsid w:val="00BD3981"/>
    <w:rsid w:val="00BD3A84"/>
    <w:rsid w:val="00BD3C47"/>
    <w:rsid w:val="00BD3D90"/>
    <w:rsid w:val="00BD40FD"/>
    <w:rsid w:val="00BD441D"/>
    <w:rsid w:val="00BD47A6"/>
    <w:rsid w:val="00BD4BFC"/>
    <w:rsid w:val="00BD4C2C"/>
    <w:rsid w:val="00BD4C8F"/>
    <w:rsid w:val="00BD512D"/>
    <w:rsid w:val="00BD53F4"/>
    <w:rsid w:val="00BD5442"/>
    <w:rsid w:val="00BD5539"/>
    <w:rsid w:val="00BD5963"/>
    <w:rsid w:val="00BD5A10"/>
    <w:rsid w:val="00BD5B29"/>
    <w:rsid w:val="00BD5C2E"/>
    <w:rsid w:val="00BD5DE9"/>
    <w:rsid w:val="00BD5EC5"/>
    <w:rsid w:val="00BD61E1"/>
    <w:rsid w:val="00BD653F"/>
    <w:rsid w:val="00BD671F"/>
    <w:rsid w:val="00BD6AF6"/>
    <w:rsid w:val="00BD6FCE"/>
    <w:rsid w:val="00BD7233"/>
    <w:rsid w:val="00BD7323"/>
    <w:rsid w:val="00BD77DB"/>
    <w:rsid w:val="00BD79B9"/>
    <w:rsid w:val="00BD7A27"/>
    <w:rsid w:val="00BD7A9F"/>
    <w:rsid w:val="00BD7D41"/>
    <w:rsid w:val="00BD7E1E"/>
    <w:rsid w:val="00BE005D"/>
    <w:rsid w:val="00BE0066"/>
    <w:rsid w:val="00BE00A0"/>
    <w:rsid w:val="00BE022D"/>
    <w:rsid w:val="00BE04DD"/>
    <w:rsid w:val="00BE0800"/>
    <w:rsid w:val="00BE0B1C"/>
    <w:rsid w:val="00BE0C1C"/>
    <w:rsid w:val="00BE0C82"/>
    <w:rsid w:val="00BE0CD7"/>
    <w:rsid w:val="00BE1011"/>
    <w:rsid w:val="00BE1040"/>
    <w:rsid w:val="00BE1128"/>
    <w:rsid w:val="00BE117E"/>
    <w:rsid w:val="00BE1582"/>
    <w:rsid w:val="00BE17AB"/>
    <w:rsid w:val="00BE1B58"/>
    <w:rsid w:val="00BE1B8D"/>
    <w:rsid w:val="00BE1E67"/>
    <w:rsid w:val="00BE1E6B"/>
    <w:rsid w:val="00BE1F9D"/>
    <w:rsid w:val="00BE1FF1"/>
    <w:rsid w:val="00BE229E"/>
    <w:rsid w:val="00BE24D9"/>
    <w:rsid w:val="00BE2E63"/>
    <w:rsid w:val="00BE3028"/>
    <w:rsid w:val="00BE31D0"/>
    <w:rsid w:val="00BE32BB"/>
    <w:rsid w:val="00BE38E7"/>
    <w:rsid w:val="00BE3B7E"/>
    <w:rsid w:val="00BE4243"/>
    <w:rsid w:val="00BE489A"/>
    <w:rsid w:val="00BE494E"/>
    <w:rsid w:val="00BE4A8D"/>
    <w:rsid w:val="00BE4AC0"/>
    <w:rsid w:val="00BE4C7C"/>
    <w:rsid w:val="00BE4EE3"/>
    <w:rsid w:val="00BE4F0E"/>
    <w:rsid w:val="00BE5024"/>
    <w:rsid w:val="00BE5232"/>
    <w:rsid w:val="00BE5A16"/>
    <w:rsid w:val="00BE5B02"/>
    <w:rsid w:val="00BE5D89"/>
    <w:rsid w:val="00BE614A"/>
    <w:rsid w:val="00BE665C"/>
    <w:rsid w:val="00BE671D"/>
    <w:rsid w:val="00BE7228"/>
    <w:rsid w:val="00BE7263"/>
    <w:rsid w:val="00BE72CA"/>
    <w:rsid w:val="00BE77B8"/>
    <w:rsid w:val="00BE78F6"/>
    <w:rsid w:val="00BE7941"/>
    <w:rsid w:val="00BE7AD8"/>
    <w:rsid w:val="00BE7B06"/>
    <w:rsid w:val="00BF0052"/>
    <w:rsid w:val="00BF00FD"/>
    <w:rsid w:val="00BF0153"/>
    <w:rsid w:val="00BF01A3"/>
    <w:rsid w:val="00BF02B5"/>
    <w:rsid w:val="00BF06E0"/>
    <w:rsid w:val="00BF07DF"/>
    <w:rsid w:val="00BF0CFF"/>
    <w:rsid w:val="00BF0F84"/>
    <w:rsid w:val="00BF15AE"/>
    <w:rsid w:val="00BF15C4"/>
    <w:rsid w:val="00BF1893"/>
    <w:rsid w:val="00BF1C3E"/>
    <w:rsid w:val="00BF1E03"/>
    <w:rsid w:val="00BF1F61"/>
    <w:rsid w:val="00BF1F78"/>
    <w:rsid w:val="00BF2328"/>
    <w:rsid w:val="00BF23BC"/>
    <w:rsid w:val="00BF254B"/>
    <w:rsid w:val="00BF25AE"/>
    <w:rsid w:val="00BF25B6"/>
    <w:rsid w:val="00BF25C6"/>
    <w:rsid w:val="00BF2B9F"/>
    <w:rsid w:val="00BF2DC4"/>
    <w:rsid w:val="00BF2E8D"/>
    <w:rsid w:val="00BF2EA9"/>
    <w:rsid w:val="00BF3180"/>
    <w:rsid w:val="00BF3478"/>
    <w:rsid w:val="00BF3558"/>
    <w:rsid w:val="00BF3966"/>
    <w:rsid w:val="00BF3CF2"/>
    <w:rsid w:val="00BF3D1A"/>
    <w:rsid w:val="00BF40A1"/>
    <w:rsid w:val="00BF4199"/>
    <w:rsid w:val="00BF452F"/>
    <w:rsid w:val="00BF4B5E"/>
    <w:rsid w:val="00BF509A"/>
    <w:rsid w:val="00BF5727"/>
    <w:rsid w:val="00BF572D"/>
    <w:rsid w:val="00BF5901"/>
    <w:rsid w:val="00BF594D"/>
    <w:rsid w:val="00BF59AF"/>
    <w:rsid w:val="00BF5A9F"/>
    <w:rsid w:val="00BF5B14"/>
    <w:rsid w:val="00BF5EE1"/>
    <w:rsid w:val="00BF624C"/>
    <w:rsid w:val="00BF630B"/>
    <w:rsid w:val="00BF66D5"/>
    <w:rsid w:val="00BF6960"/>
    <w:rsid w:val="00BF6AA7"/>
    <w:rsid w:val="00BF731B"/>
    <w:rsid w:val="00BF769B"/>
    <w:rsid w:val="00BF77AB"/>
    <w:rsid w:val="00BF77F6"/>
    <w:rsid w:val="00BF7870"/>
    <w:rsid w:val="00BF7A88"/>
    <w:rsid w:val="00BF7D78"/>
    <w:rsid w:val="00BF7D89"/>
    <w:rsid w:val="00C0016F"/>
    <w:rsid w:val="00C0025E"/>
    <w:rsid w:val="00C00431"/>
    <w:rsid w:val="00C0071B"/>
    <w:rsid w:val="00C00794"/>
    <w:rsid w:val="00C007EF"/>
    <w:rsid w:val="00C00DF7"/>
    <w:rsid w:val="00C01A18"/>
    <w:rsid w:val="00C01A4A"/>
    <w:rsid w:val="00C01ABC"/>
    <w:rsid w:val="00C01D02"/>
    <w:rsid w:val="00C01E2E"/>
    <w:rsid w:val="00C01E78"/>
    <w:rsid w:val="00C02234"/>
    <w:rsid w:val="00C02343"/>
    <w:rsid w:val="00C028D3"/>
    <w:rsid w:val="00C02C6F"/>
    <w:rsid w:val="00C02D88"/>
    <w:rsid w:val="00C02E6E"/>
    <w:rsid w:val="00C033F5"/>
    <w:rsid w:val="00C03445"/>
    <w:rsid w:val="00C03673"/>
    <w:rsid w:val="00C03A33"/>
    <w:rsid w:val="00C03BD9"/>
    <w:rsid w:val="00C03C25"/>
    <w:rsid w:val="00C03C99"/>
    <w:rsid w:val="00C03FCD"/>
    <w:rsid w:val="00C04258"/>
    <w:rsid w:val="00C047D4"/>
    <w:rsid w:val="00C04821"/>
    <w:rsid w:val="00C04BD5"/>
    <w:rsid w:val="00C050C2"/>
    <w:rsid w:val="00C05691"/>
    <w:rsid w:val="00C05C9D"/>
    <w:rsid w:val="00C05EF1"/>
    <w:rsid w:val="00C0611B"/>
    <w:rsid w:val="00C06137"/>
    <w:rsid w:val="00C0622B"/>
    <w:rsid w:val="00C062A9"/>
    <w:rsid w:val="00C06326"/>
    <w:rsid w:val="00C06926"/>
    <w:rsid w:val="00C0699A"/>
    <w:rsid w:val="00C06DD9"/>
    <w:rsid w:val="00C06F2A"/>
    <w:rsid w:val="00C06F4B"/>
    <w:rsid w:val="00C07212"/>
    <w:rsid w:val="00C077CA"/>
    <w:rsid w:val="00C07873"/>
    <w:rsid w:val="00C079AC"/>
    <w:rsid w:val="00C07AC9"/>
    <w:rsid w:val="00C07B66"/>
    <w:rsid w:val="00C10015"/>
    <w:rsid w:val="00C1007D"/>
    <w:rsid w:val="00C10110"/>
    <w:rsid w:val="00C10160"/>
    <w:rsid w:val="00C102A6"/>
    <w:rsid w:val="00C1046B"/>
    <w:rsid w:val="00C105C6"/>
    <w:rsid w:val="00C109D6"/>
    <w:rsid w:val="00C10AE0"/>
    <w:rsid w:val="00C10EC3"/>
    <w:rsid w:val="00C10F77"/>
    <w:rsid w:val="00C1122E"/>
    <w:rsid w:val="00C1191D"/>
    <w:rsid w:val="00C11986"/>
    <w:rsid w:val="00C11B21"/>
    <w:rsid w:val="00C11EA9"/>
    <w:rsid w:val="00C12764"/>
    <w:rsid w:val="00C12C59"/>
    <w:rsid w:val="00C12CA7"/>
    <w:rsid w:val="00C12E0B"/>
    <w:rsid w:val="00C12E15"/>
    <w:rsid w:val="00C12E32"/>
    <w:rsid w:val="00C12FE0"/>
    <w:rsid w:val="00C13170"/>
    <w:rsid w:val="00C132E5"/>
    <w:rsid w:val="00C13458"/>
    <w:rsid w:val="00C13516"/>
    <w:rsid w:val="00C13B80"/>
    <w:rsid w:val="00C13E2E"/>
    <w:rsid w:val="00C13F45"/>
    <w:rsid w:val="00C1405C"/>
    <w:rsid w:val="00C140DE"/>
    <w:rsid w:val="00C14192"/>
    <w:rsid w:val="00C143C1"/>
    <w:rsid w:val="00C1489A"/>
    <w:rsid w:val="00C14B45"/>
    <w:rsid w:val="00C150F3"/>
    <w:rsid w:val="00C15130"/>
    <w:rsid w:val="00C15285"/>
    <w:rsid w:val="00C152A2"/>
    <w:rsid w:val="00C15627"/>
    <w:rsid w:val="00C15A64"/>
    <w:rsid w:val="00C15AEA"/>
    <w:rsid w:val="00C15E47"/>
    <w:rsid w:val="00C16100"/>
    <w:rsid w:val="00C161A4"/>
    <w:rsid w:val="00C161EE"/>
    <w:rsid w:val="00C16208"/>
    <w:rsid w:val="00C1629C"/>
    <w:rsid w:val="00C167ED"/>
    <w:rsid w:val="00C16804"/>
    <w:rsid w:val="00C16864"/>
    <w:rsid w:val="00C16978"/>
    <w:rsid w:val="00C169E0"/>
    <w:rsid w:val="00C16BCE"/>
    <w:rsid w:val="00C16C42"/>
    <w:rsid w:val="00C16D1A"/>
    <w:rsid w:val="00C16E09"/>
    <w:rsid w:val="00C173B3"/>
    <w:rsid w:val="00C175FF"/>
    <w:rsid w:val="00C176B6"/>
    <w:rsid w:val="00C17713"/>
    <w:rsid w:val="00C17A03"/>
    <w:rsid w:val="00C17C48"/>
    <w:rsid w:val="00C17CFC"/>
    <w:rsid w:val="00C17E70"/>
    <w:rsid w:val="00C17F58"/>
    <w:rsid w:val="00C20367"/>
    <w:rsid w:val="00C20382"/>
    <w:rsid w:val="00C20627"/>
    <w:rsid w:val="00C2071D"/>
    <w:rsid w:val="00C20AA1"/>
    <w:rsid w:val="00C20F7D"/>
    <w:rsid w:val="00C20F83"/>
    <w:rsid w:val="00C21184"/>
    <w:rsid w:val="00C21199"/>
    <w:rsid w:val="00C211FD"/>
    <w:rsid w:val="00C2166E"/>
    <w:rsid w:val="00C216CA"/>
    <w:rsid w:val="00C217BB"/>
    <w:rsid w:val="00C217D4"/>
    <w:rsid w:val="00C219F2"/>
    <w:rsid w:val="00C21AC5"/>
    <w:rsid w:val="00C22AF9"/>
    <w:rsid w:val="00C22B70"/>
    <w:rsid w:val="00C22D08"/>
    <w:rsid w:val="00C22DFB"/>
    <w:rsid w:val="00C2301C"/>
    <w:rsid w:val="00C23067"/>
    <w:rsid w:val="00C2355B"/>
    <w:rsid w:val="00C23650"/>
    <w:rsid w:val="00C236D8"/>
    <w:rsid w:val="00C2372E"/>
    <w:rsid w:val="00C2373D"/>
    <w:rsid w:val="00C23861"/>
    <w:rsid w:val="00C23A0A"/>
    <w:rsid w:val="00C24077"/>
    <w:rsid w:val="00C24308"/>
    <w:rsid w:val="00C243C2"/>
    <w:rsid w:val="00C24683"/>
    <w:rsid w:val="00C2488D"/>
    <w:rsid w:val="00C248EC"/>
    <w:rsid w:val="00C249F4"/>
    <w:rsid w:val="00C24A83"/>
    <w:rsid w:val="00C24DF8"/>
    <w:rsid w:val="00C25067"/>
    <w:rsid w:val="00C252B4"/>
    <w:rsid w:val="00C2530D"/>
    <w:rsid w:val="00C253EC"/>
    <w:rsid w:val="00C25423"/>
    <w:rsid w:val="00C25571"/>
    <w:rsid w:val="00C2580A"/>
    <w:rsid w:val="00C2591A"/>
    <w:rsid w:val="00C25BF0"/>
    <w:rsid w:val="00C25CE1"/>
    <w:rsid w:val="00C26303"/>
    <w:rsid w:val="00C26894"/>
    <w:rsid w:val="00C268BE"/>
    <w:rsid w:val="00C269ED"/>
    <w:rsid w:val="00C269EF"/>
    <w:rsid w:val="00C26AE7"/>
    <w:rsid w:val="00C26C22"/>
    <w:rsid w:val="00C26CE3"/>
    <w:rsid w:val="00C26D3D"/>
    <w:rsid w:val="00C26D96"/>
    <w:rsid w:val="00C26DB4"/>
    <w:rsid w:val="00C26F24"/>
    <w:rsid w:val="00C27370"/>
    <w:rsid w:val="00C276D3"/>
    <w:rsid w:val="00C2778C"/>
    <w:rsid w:val="00C27DAE"/>
    <w:rsid w:val="00C30517"/>
    <w:rsid w:val="00C306A7"/>
    <w:rsid w:val="00C306B3"/>
    <w:rsid w:val="00C307C4"/>
    <w:rsid w:val="00C30840"/>
    <w:rsid w:val="00C30E34"/>
    <w:rsid w:val="00C30E7B"/>
    <w:rsid w:val="00C30F55"/>
    <w:rsid w:val="00C30FC7"/>
    <w:rsid w:val="00C313B6"/>
    <w:rsid w:val="00C31416"/>
    <w:rsid w:val="00C31475"/>
    <w:rsid w:val="00C31493"/>
    <w:rsid w:val="00C31550"/>
    <w:rsid w:val="00C315E7"/>
    <w:rsid w:val="00C32212"/>
    <w:rsid w:val="00C32428"/>
    <w:rsid w:val="00C32627"/>
    <w:rsid w:val="00C326A1"/>
    <w:rsid w:val="00C328E5"/>
    <w:rsid w:val="00C329A9"/>
    <w:rsid w:val="00C32BF6"/>
    <w:rsid w:val="00C32C9D"/>
    <w:rsid w:val="00C32DC2"/>
    <w:rsid w:val="00C32DD2"/>
    <w:rsid w:val="00C32EB5"/>
    <w:rsid w:val="00C32F92"/>
    <w:rsid w:val="00C3335F"/>
    <w:rsid w:val="00C3353C"/>
    <w:rsid w:val="00C33659"/>
    <w:rsid w:val="00C33A0A"/>
    <w:rsid w:val="00C33A29"/>
    <w:rsid w:val="00C33A76"/>
    <w:rsid w:val="00C33A78"/>
    <w:rsid w:val="00C33BF2"/>
    <w:rsid w:val="00C33D83"/>
    <w:rsid w:val="00C34114"/>
    <w:rsid w:val="00C344B4"/>
    <w:rsid w:val="00C3481F"/>
    <w:rsid w:val="00C348AB"/>
    <w:rsid w:val="00C34BF5"/>
    <w:rsid w:val="00C34C85"/>
    <w:rsid w:val="00C3518E"/>
    <w:rsid w:val="00C35218"/>
    <w:rsid w:val="00C35293"/>
    <w:rsid w:val="00C355DE"/>
    <w:rsid w:val="00C356E5"/>
    <w:rsid w:val="00C3593B"/>
    <w:rsid w:val="00C35BC4"/>
    <w:rsid w:val="00C35DCF"/>
    <w:rsid w:val="00C35E32"/>
    <w:rsid w:val="00C3605A"/>
    <w:rsid w:val="00C36321"/>
    <w:rsid w:val="00C365AC"/>
    <w:rsid w:val="00C36C05"/>
    <w:rsid w:val="00C36C6A"/>
    <w:rsid w:val="00C36F36"/>
    <w:rsid w:val="00C374B5"/>
    <w:rsid w:val="00C37568"/>
    <w:rsid w:val="00C375FD"/>
    <w:rsid w:val="00C37A89"/>
    <w:rsid w:val="00C37CA7"/>
    <w:rsid w:val="00C37CCB"/>
    <w:rsid w:val="00C4020F"/>
    <w:rsid w:val="00C4035A"/>
    <w:rsid w:val="00C40423"/>
    <w:rsid w:val="00C40492"/>
    <w:rsid w:val="00C40776"/>
    <w:rsid w:val="00C408FC"/>
    <w:rsid w:val="00C40CC9"/>
    <w:rsid w:val="00C40DBF"/>
    <w:rsid w:val="00C4140D"/>
    <w:rsid w:val="00C41587"/>
    <w:rsid w:val="00C41AEA"/>
    <w:rsid w:val="00C41DF8"/>
    <w:rsid w:val="00C420D3"/>
    <w:rsid w:val="00C42A27"/>
    <w:rsid w:val="00C42BBA"/>
    <w:rsid w:val="00C42D1B"/>
    <w:rsid w:val="00C42F3F"/>
    <w:rsid w:val="00C431A7"/>
    <w:rsid w:val="00C4324F"/>
    <w:rsid w:val="00C435D7"/>
    <w:rsid w:val="00C43683"/>
    <w:rsid w:val="00C43D2A"/>
    <w:rsid w:val="00C43F6D"/>
    <w:rsid w:val="00C43FBA"/>
    <w:rsid w:val="00C444EF"/>
    <w:rsid w:val="00C447EF"/>
    <w:rsid w:val="00C449DC"/>
    <w:rsid w:val="00C44F92"/>
    <w:rsid w:val="00C450CF"/>
    <w:rsid w:val="00C458F0"/>
    <w:rsid w:val="00C45A62"/>
    <w:rsid w:val="00C45D4C"/>
    <w:rsid w:val="00C45E2D"/>
    <w:rsid w:val="00C45EDE"/>
    <w:rsid w:val="00C46156"/>
    <w:rsid w:val="00C4630A"/>
    <w:rsid w:val="00C4638B"/>
    <w:rsid w:val="00C463B6"/>
    <w:rsid w:val="00C46409"/>
    <w:rsid w:val="00C464F9"/>
    <w:rsid w:val="00C467CD"/>
    <w:rsid w:val="00C468D5"/>
    <w:rsid w:val="00C468E1"/>
    <w:rsid w:val="00C46C3C"/>
    <w:rsid w:val="00C46D17"/>
    <w:rsid w:val="00C46EA9"/>
    <w:rsid w:val="00C46ECE"/>
    <w:rsid w:val="00C46F8A"/>
    <w:rsid w:val="00C46FDF"/>
    <w:rsid w:val="00C475C0"/>
    <w:rsid w:val="00C47680"/>
    <w:rsid w:val="00C4783C"/>
    <w:rsid w:val="00C4791E"/>
    <w:rsid w:val="00C47BD7"/>
    <w:rsid w:val="00C47C7D"/>
    <w:rsid w:val="00C47EE8"/>
    <w:rsid w:val="00C501DD"/>
    <w:rsid w:val="00C50410"/>
    <w:rsid w:val="00C507F1"/>
    <w:rsid w:val="00C507F4"/>
    <w:rsid w:val="00C50DF1"/>
    <w:rsid w:val="00C511DA"/>
    <w:rsid w:val="00C5132D"/>
    <w:rsid w:val="00C519A2"/>
    <w:rsid w:val="00C51A28"/>
    <w:rsid w:val="00C51D22"/>
    <w:rsid w:val="00C51D43"/>
    <w:rsid w:val="00C51F0C"/>
    <w:rsid w:val="00C52735"/>
    <w:rsid w:val="00C52741"/>
    <w:rsid w:val="00C527E7"/>
    <w:rsid w:val="00C528D1"/>
    <w:rsid w:val="00C5297E"/>
    <w:rsid w:val="00C52D09"/>
    <w:rsid w:val="00C52D4A"/>
    <w:rsid w:val="00C52DD7"/>
    <w:rsid w:val="00C53326"/>
    <w:rsid w:val="00C5337C"/>
    <w:rsid w:val="00C53672"/>
    <w:rsid w:val="00C53AEB"/>
    <w:rsid w:val="00C53DE4"/>
    <w:rsid w:val="00C53F9A"/>
    <w:rsid w:val="00C54966"/>
    <w:rsid w:val="00C54CF4"/>
    <w:rsid w:val="00C54E3D"/>
    <w:rsid w:val="00C54F8D"/>
    <w:rsid w:val="00C55DCD"/>
    <w:rsid w:val="00C55E1E"/>
    <w:rsid w:val="00C55F45"/>
    <w:rsid w:val="00C55FFA"/>
    <w:rsid w:val="00C565ED"/>
    <w:rsid w:val="00C5686A"/>
    <w:rsid w:val="00C56BD4"/>
    <w:rsid w:val="00C56D05"/>
    <w:rsid w:val="00C56EA2"/>
    <w:rsid w:val="00C57067"/>
    <w:rsid w:val="00C570C6"/>
    <w:rsid w:val="00C570F2"/>
    <w:rsid w:val="00C57244"/>
    <w:rsid w:val="00C57273"/>
    <w:rsid w:val="00C573AE"/>
    <w:rsid w:val="00C574BE"/>
    <w:rsid w:val="00C577A5"/>
    <w:rsid w:val="00C5788A"/>
    <w:rsid w:val="00C5791D"/>
    <w:rsid w:val="00C57A6C"/>
    <w:rsid w:val="00C57A72"/>
    <w:rsid w:val="00C57BAC"/>
    <w:rsid w:val="00C60183"/>
    <w:rsid w:val="00C602C3"/>
    <w:rsid w:val="00C602D9"/>
    <w:rsid w:val="00C60423"/>
    <w:rsid w:val="00C60518"/>
    <w:rsid w:val="00C6052B"/>
    <w:rsid w:val="00C60610"/>
    <w:rsid w:val="00C606BB"/>
    <w:rsid w:val="00C60B88"/>
    <w:rsid w:val="00C60C24"/>
    <w:rsid w:val="00C60C63"/>
    <w:rsid w:val="00C60D94"/>
    <w:rsid w:val="00C60F58"/>
    <w:rsid w:val="00C60F85"/>
    <w:rsid w:val="00C610E7"/>
    <w:rsid w:val="00C61407"/>
    <w:rsid w:val="00C615A2"/>
    <w:rsid w:val="00C616DE"/>
    <w:rsid w:val="00C61A6F"/>
    <w:rsid w:val="00C61A98"/>
    <w:rsid w:val="00C61B06"/>
    <w:rsid w:val="00C621E3"/>
    <w:rsid w:val="00C622FB"/>
    <w:rsid w:val="00C62B2C"/>
    <w:rsid w:val="00C62E3E"/>
    <w:rsid w:val="00C62F7E"/>
    <w:rsid w:val="00C63142"/>
    <w:rsid w:val="00C6329E"/>
    <w:rsid w:val="00C632CB"/>
    <w:rsid w:val="00C633AD"/>
    <w:rsid w:val="00C6344A"/>
    <w:rsid w:val="00C63504"/>
    <w:rsid w:val="00C63CCF"/>
    <w:rsid w:val="00C63D5E"/>
    <w:rsid w:val="00C63D63"/>
    <w:rsid w:val="00C63D91"/>
    <w:rsid w:val="00C64164"/>
    <w:rsid w:val="00C641A4"/>
    <w:rsid w:val="00C6477C"/>
    <w:rsid w:val="00C64937"/>
    <w:rsid w:val="00C64C13"/>
    <w:rsid w:val="00C64E2E"/>
    <w:rsid w:val="00C654A3"/>
    <w:rsid w:val="00C657BC"/>
    <w:rsid w:val="00C65A1B"/>
    <w:rsid w:val="00C65D77"/>
    <w:rsid w:val="00C65FE8"/>
    <w:rsid w:val="00C661A5"/>
    <w:rsid w:val="00C662C7"/>
    <w:rsid w:val="00C668D2"/>
    <w:rsid w:val="00C66AFF"/>
    <w:rsid w:val="00C66B92"/>
    <w:rsid w:val="00C66C5A"/>
    <w:rsid w:val="00C67948"/>
    <w:rsid w:val="00C67C36"/>
    <w:rsid w:val="00C67D3F"/>
    <w:rsid w:val="00C67E0E"/>
    <w:rsid w:val="00C67E69"/>
    <w:rsid w:val="00C67EB8"/>
    <w:rsid w:val="00C704B8"/>
    <w:rsid w:val="00C70565"/>
    <w:rsid w:val="00C707CC"/>
    <w:rsid w:val="00C70808"/>
    <w:rsid w:val="00C70837"/>
    <w:rsid w:val="00C70A97"/>
    <w:rsid w:val="00C70DD6"/>
    <w:rsid w:val="00C70F07"/>
    <w:rsid w:val="00C711E2"/>
    <w:rsid w:val="00C71217"/>
    <w:rsid w:val="00C7145A"/>
    <w:rsid w:val="00C715D5"/>
    <w:rsid w:val="00C717A1"/>
    <w:rsid w:val="00C71C1F"/>
    <w:rsid w:val="00C71F86"/>
    <w:rsid w:val="00C720F4"/>
    <w:rsid w:val="00C72220"/>
    <w:rsid w:val="00C725FD"/>
    <w:rsid w:val="00C726AC"/>
    <w:rsid w:val="00C72D2B"/>
    <w:rsid w:val="00C72E6D"/>
    <w:rsid w:val="00C72E90"/>
    <w:rsid w:val="00C7309E"/>
    <w:rsid w:val="00C73171"/>
    <w:rsid w:val="00C731F3"/>
    <w:rsid w:val="00C73265"/>
    <w:rsid w:val="00C734C4"/>
    <w:rsid w:val="00C7392C"/>
    <w:rsid w:val="00C73A04"/>
    <w:rsid w:val="00C73FA5"/>
    <w:rsid w:val="00C73FB7"/>
    <w:rsid w:val="00C7434F"/>
    <w:rsid w:val="00C74397"/>
    <w:rsid w:val="00C7458F"/>
    <w:rsid w:val="00C745E0"/>
    <w:rsid w:val="00C746C2"/>
    <w:rsid w:val="00C748D7"/>
    <w:rsid w:val="00C74A13"/>
    <w:rsid w:val="00C74B3A"/>
    <w:rsid w:val="00C74B77"/>
    <w:rsid w:val="00C74FFD"/>
    <w:rsid w:val="00C7500B"/>
    <w:rsid w:val="00C75156"/>
    <w:rsid w:val="00C7541B"/>
    <w:rsid w:val="00C75457"/>
    <w:rsid w:val="00C75803"/>
    <w:rsid w:val="00C75823"/>
    <w:rsid w:val="00C75B64"/>
    <w:rsid w:val="00C75D12"/>
    <w:rsid w:val="00C760A3"/>
    <w:rsid w:val="00C763F1"/>
    <w:rsid w:val="00C7646F"/>
    <w:rsid w:val="00C7663C"/>
    <w:rsid w:val="00C7673B"/>
    <w:rsid w:val="00C76789"/>
    <w:rsid w:val="00C7679F"/>
    <w:rsid w:val="00C767BA"/>
    <w:rsid w:val="00C76A39"/>
    <w:rsid w:val="00C76ABB"/>
    <w:rsid w:val="00C76B06"/>
    <w:rsid w:val="00C76D40"/>
    <w:rsid w:val="00C76F04"/>
    <w:rsid w:val="00C771BE"/>
    <w:rsid w:val="00C77432"/>
    <w:rsid w:val="00C77460"/>
    <w:rsid w:val="00C774F2"/>
    <w:rsid w:val="00C77547"/>
    <w:rsid w:val="00C77D55"/>
    <w:rsid w:val="00C77D85"/>
    <w:rsid w:val="00C8036B"/>
    <w:rsid w:val="00C80A22"/>
    <w:rsid w:val="00C80D98"/>
    <w:rsid w:val="00C81017"/>
    <w:rsid w:val="00C81195"/>
    <w:rsid w:val="00C81581"/>
    <w:rsid w:val="00C81DAB"/>
    <w:rsid w:val="00C81DDA"/>
    <w:rsid w:val="00C81F47"/>
    <w:rsid w:val="00C81FF3"/>
    <w:rsid w:val="00C82277"/>
    <w:rsid w:val="00C82459"/>
    <w:rsid w:val="00C82515"/>
    <w:rsid w:val="00C8281E"/>
    <w:rsid w:val="00C82A00"/>
    <w:rsid w:val="00C82B93"/>
    <w:rsid w:val="00C82D79"/>
    <w:rsid w:val="00C82F44"/>
    <w:rsid w:val="00C82F5A"/>
    <w:rsid w:val="00C83240"/>
    <w:rsid w:val="00C832D8"/>
    <w:rsid w:val="00C832FF"/>
    <w:rsid w:val="00C8344E"/>
    <w:rsid w:val="00C83547"/>
    <w:rsid w:val="00C83561"/>
    <w:rsid w:val="00C83E39"/>
    <w:rsid w:val="00C83F29"/>
    <w:rsid w:val="00C8404C"/>
    <w:rsid w:val="00C84063"/>
    <w:rsid w:val="00C84314"/>
    <w:rsid w:val="00C843AE"/>
    <w:rsid w:val="00C8445B"/>
    <w:rsid w:val="00C84802"/>
    <w:rsid w:val="00C84B71"/>
    <w:rsid w:val="00C851B9"/>
    <w:rsid w:val="00C854E0"/>
    <w:rsid w:val="00C8555C"/>
    <w:rsid w:val="00C85782"/>
    <w:rsid w:val="00C85A64"/>
    <w:rsid w:val="00C85B81"/>
    <w:rsid w:val="00C85B96"/>
    <w:rsid w:val="00C85C80"/>
    <w:rsid w:val="00C85E28"/>
    <w:rsid w:val="00C86124"/>
    <w:rsid w:val="00C86169"/>
    <w:rsid w:val="00C865D1"/>
    <w:rsid w:val="00C868BC"/>
    <w:rsid w:val="00C86968"/>
    <w:rsid w:val="00C86F45"/>
    <w:rsid w:val="00C87276"/>
    <w:rsid w:val="00C87407"/>
    <w:rsid w:val="00C874AB"/>
    <w:rsid w:val="00C877CD"/>
    <w:rsid w:val="00C87C89"/>
    <w:rsid w:val="00C87D10"/>
    <w:rsid w:val="00C87F05"/>
    <w:rsid w:val="00C9079F"/>
    <w:rsid w:val="00C90858"/>
    <w:rsid w:val="00C909FF"/>
    <w:rsid w:val="00C90CB8"/>
    <w:rsid w:val="00C90D91"/>
    <w:rsid w:val="00C91161"/>
    <w:rsid w:val="00C91273"/>
    <w:rsid w:val="00C9134A"/>
    <w:rsid w:val="00C91473"/>
    <w:rsid w:val="00C915B6"/>
    <w:rsid w:val="00C91603"/>
    <w:rsid w:val="00C917B9"/>
    <w:rsid w:val="00C91904"/>
    <w:rsid w:val="00C9191E"/>
    <w:rsid w:val="00C91A02"/>
    <w:rsid w:val="00C91B51"/>
    <w:rsid w:val="00C91BA6"/>
    <w:rsid w:val="00C91E29"/>
    <w:rsid w:val="00C91FA0"/>
    <w:rsid w:val="00C92046"/>
    <w:rsid w:val="00C9213F"/>
    <w:rsid w:val="00C92391"/>
    <w:rsid w:val="00C92626"/>
    <w:rsid w:val="00C92C84"/>
    <w:rsid w:val="00C92CA5"/>
    <w:rsid w:val="00C92F14"/>
    <w:rsid w:val="00C9357F"/>
    <w:rsid w:val="00C9373C"/>
    <w:rsid w:val="00C93785"/>
    <w:rsid w:val="00C93923"/>
    <w:rsid w:val="00C93B9B"/>
    <w:rsid w:val="00C93CF0"/>
    <w:rsid w:val="00C93E19"/>
    <w:rsid w:val="00C94403"/>
    <w:rsid w:val="00C9440C"/>
    <w:rsid w:val="00C94A04"/>
    <w:rsid w:val="00C94C4C"/>
    <w:rsid w:val="00C94E54"/>
    <w:rsid w:val="00C94EF9"/>
    <w:rsid w:val="00C94F2D"/>
    <w:rsid w:val="00C951B7"/>
    <w:rsid w:val="00C951F7"/>
    <w:rsid w:val="00C954C9"/>
    <w:rsid w:val="00C956FF"/>
    <w:rsid w:val="00C95C66"/>
    <w:rsid w:val="00C9601D"/>
    <w:rsid w:val="00C9607D"/>
    <w:rsid w:val="00C96300"/>
    <w:rsid w:val="00C963A2"/>
    <w:rsid w:val="00C965BD"/>
    <w:rsid w:val="00C96988"/>
    <w:rsid w:val="00C969E3"/>
    <w:rsid w:val="00C96B1F"/>
    <w:rsid w:val="00C96DF7"/>
    <w:rsid w:val="00C96F8F"/>
    <w:rsid w:val="00C97056"/>
    <w:rsid w:val="00C973D3"/>
    <w:rsid w:val="00C97528"/>
    <w:rsid w:val="00C976C9"/>
    <w:rsid w:val="00C978E6"/>
    <w:rsid w:val="00C9796D"/>
    <w:rsid w:val="00CA0193"/>
    <w:rsid w:val="00CA0880"/>
    <w:rsid w:val="00CA0A22"/>
    <w:rsid w:val="00CA0C0D"/>
    <w:rsid w:val="00CA0CBF"/>
    <w:rsid w:val="00CA12FC"/>
    <w:rsid w:val="00CA13FA"/>
    <w:rsid w:val="00CA1603"/>
    <w:rsid w:val="00CA17D2"/>
    <w:rsid w:val="00CA1C4E"/>
    <w:rsid w:val="00CA1D8B"/>
    <w:rsid w:val="00CA1EB7"/>
    <w:rsid w:val="00CA1F13"/>
    <w:rsid w:val="00CA210C"/>
    <w:rsid w:val="00CA2194"/>
    <w:rsid w:val="00CA2282"/>
    <w:rsid w:val="00CA2633"/>
    <w:rsid w:val="00CA2818"/>
    <w:rsid w:val="00CA293B"/>
    <w:rsid w:val="00CA2F19"/>
    <w:rsid w:val="00CA3086"/>
    <w:rsid w:val="00CA3432"/>
    <w:rsid w:val="00CA367A"/>
    <w:rsid w:val="00CA3A9F"/>
    <w:rsid w:val="00CA3AAA"/>
    <w:rsid w:val="00CA3B1A"/>
    <w:rsid w:val="00CA3D70"/>
    <w:rsid w:val="00CA4027"/>
    <w:rsid w:val="00CA418C"/>
    <w:rsid w:val="00CA4628"/>
    <w:rsid w:val="00CA471A"/>
    <w:rsid w:val="00CA47E5"/>
    <w:rsid w:val="00CA489F"/>
    <w:rsid w:val="00CA493E"/>
    <w:rsid w:val="00CA4F50"/>
    <w:rsid w:val="00CA559B"/>
    <w:rsid w:val="00CA568B"/>
    <w:rsid w:val="00CA5905"/>
    <w:rsid w:val="00CA5B85"/>
    <w:rsid w:val="00CA5DDA"/>
    <w:rsid w:val="00CA67E3"/>
    <w:rsid w:val="00CA6812"/>
    <w:rsid w:val="00CA6B6D"/>
    <w:rsid w:val="00CA6D32"/>
    <w:rsid w:val="00CA6D39"/>
    <w:rsid w:val="00CA6FAF"/>
    <w:rsid w:val="00CA7020"/>
    <w:rsid w:val="00CA7506"/>
    <w:rsid w:val="00CA775C"/>
    <w:rsid w:val="00CA78B2"/>
    <w:rsid w:val="00CA79E9"/>
    <w:rsid w:val="00CA7C33"/>
    <w:rsid w:val="00CB044C"/>
    <w:rsid w:val="00CB0593"/>
    <w:rsid w:val="00CB09C5"/>
    <w:rsid w:val="00CB0FB4"/>
    <w:rsid w:val="00CB1036"/>
    <w:rsid w:val="00CB1251"/>
    <w:rsid w:val="00CB1443"/>
    <w:rsid w:val="00CB1477"/>
    <w:rsid w:val="00CB1726"/>
    <w:rsid w:val="00CB1750"/>
    <w:rsid w:val="00CB179A"/>
    <w:rsid w:val="00CB1841"/>
    <w:rsid w:val="00CB1878"/>
    <w:rsid w:val="00CB18AA"/>
    <w:rsid w:val="00CB1A0D"/>
    <w:rsid w:val="00CB1FD2"/>
    <w:rsid w:val="00CB200B"/>
    <w:rsid w:val="00CB2937"/>
    <w:rsid w:val="00CB2C22"/>
    <w:rsid w:val="00CB2CEB"/>
    <w:rsid w:val="00CB37D2"/>
    <w:rsid w:val="00CB39C6"/>
    <w:rsid w:val="00CB4214"/>
    <w:rsid w:val="00CB50E8"/>
    <w:rsid w:val="00CB521D"/>
    <w:rsid w:val="00CB5E5A"/>
    <w:rsid w:val="00CB612E"/>
    <w:rsid w:val="00CB61F0"/>
    <w:rsid w:val="00CB65BA"/>
    <w:rsid w:val="00CB660C"/>
    <w:rsid w:val="00CB6700"/>
    <w:rsid w:val="00CB6786"/>
    <w:rsid w:val="00CB6803"/>
    <w:rsid w:val="00CB69A2"/>
    <w:rsid w:val="00CB6BA5"/>
    <w:rsid w:val="00CB6BD6"/>
    <w:rsid w:val="00CB6CEE"/>
    <w:rsid w:val="00CB6E7E"/>
    <w:rsid w:val="00CB6FBB"/>
    <w:rsid w:val="00CB72CF"/>
    <w:rsid w:val="00CB7403"/>
    <w:rsid w:val="00CB7593"/>
    <w:rsid w:val="00CB7595"/>
    <w:rsid w:val="00CB7B06"/>
    <w:rsid w:val="00CB7D91"/>
    <w:rsid w:val="00CB7ED5"/>
    <w:rsid w:val="00CB7FD8"/>
    <w:rsid w:val="00CC00FF"/>
    <w:rsid w:val="00CC03D3"/>
    <w:rsid w:val="00CC03DC"/>
    <w:rsid w:val="00CC04DE"/>
    <w:rsid w:val="00CC06C8"/>
    <w:rsid w:val="00CC0789"/>
    <w:rsid w:val="00CC07DF"/>
    <w:rsid w:val="00CC0B4E"/>
    <w:rsid w:val="00CC15CA"/>
    <w:rsid w:val="00CC15F5"/>
    <w:rsid w:val="00CC1920"/>
    <w:rsid w:val="00CC19CA"/>
    <w:rsid w:val="00CC1ABA"/>
    <w:rsid w:val="00CC1B63"/>
    <w:rsid w:val="00CC1C44"/>
    <w:rsid w:val="00CC1F58"/>
    <w:rsid w:val="00CC1FB6"/>
    <w:rsid w:val="00CC2171"/>
    <w:rsid w:val="00CC28B5"/>
    <w:rsid w:val="00CC2AA9"/>
    <w:rsid w:val="00CC2B97"/>
    <w:rsid w:val="00CC2F99"/>
    <w:rsid w:val="00CC30E9"/>
    <w:rsid w:val="00CC3104"/>
    <w:rsid w:val="00CC31C0"/>
    <w:rsid w:val="00CC34EE"/>
    <w:rsid w:val="00CC3BFC"/>
    <w:rsid w:val="00CC3C1F"/>
    <w:rsid w:val="00CC3CAA"/>
    <w:rsid w:val="00CC3F92"/>
    <w:rsid w:val="00CC4014"/>
    <w:rsid w:val="00CC4432"/>
    <w:rsid w:val="00CC4938"/>
    <w:rsid w:val="00CC4CC9"/>
    <w:rsid w:val="00CC4F13"/>
    <w:rsid w:val="00CC4F99"/>
    <w:rsid w:val="00CC51FA"/>
    <w:rsid w:val="00CC52C6"/>
    <w:rsid w:val="00CC5399"/>
    <w:rsid w:val="00CC54F6"/>
    <w:rsid w:val="00CC55E0"/>
    <w:rsid w:val="00CC5734"/>
    <w:rsid w:val="00CC5A67"/>
    <w:rsid w:val="00CC5A7D"/>
    <w:rsid w:val="00CC5A84"/>
    <w:rsid w:val="00CC5B7D"/>
    <w:rsid w:val="00CC5C90"/>
    <w:rsid w:val="00CC6121"/>
    <w:rsid w:val="00CC61FE"/>
    <w:rsid w:val="00CC7589"/>
    <w:rsid w:val="00CC75ED"/>
    <w:rsid w:val="00CC782D"/>
    <w:rsid w:val="00CC78CE"/>
    <w:rsid w:val="00CC78FF"/>
    <w:rsid w:val="00CC79FF"/>
    <w:rsid w:val="00CC7BCD"/>
    <w:rsid w:val="00CC7DC8"/>
    <w:rsid w:val="00CC7E0C"/>
    <w:rsid w:val="00CC7EA8"/>
    <w:rsid w:val="00CC7F53"/>
    <w:rsid w:val="00CD0098"/>
    <w:rsid w:val="00CD04D7"/>
    <w:rsid w:val="00CD0505"/>
    <w:rsid w:val="00CD07E4"/>
    <w:rsid w:val="00CD0946"/>
    <w:rsid w:val="00CD0B0F"/>
    <w:rsid w:val="00CD1008"/>
    <w:rsid w:val="00CD10B7"/>
    <w:rsid w:val="00CD1584"/>
    <w:rsid w:val="00CD195D"/>
    <w:rsid w:val="00CD19E5"/>
    <w:rsid w:val="00CD19E9"/>
    <w:rsid w:val="00CD1B3D"/>
    <w:rsid w:val="00CD2030"/>
    <w:rsid w:val="00CD2099"/>
    <w:rsid w:val="00CD2321"/>
    <w:rsid w:val="00CD2793"/>
    <w:rsid w:val="00CD2B11"/>
    <w:rsid w:val="00CD2BCC"/>
    <w:rsid w:val="00CD2CFC"/>
    <w:rsid w:val="00CD3845"/>
    <w:rsid w:val="00CD3B4D"/>
    <w:rsid w:val="00CD3C76"/>
    <w:rsid w:val="00CD3DB7"/>
    <w:rsid w:val="00CD3DD6"/>
    <w:rsid w:val="00CD4165"/>
    <w:rsid w:val="00CD46A1"/>
    <w:rsid w:val="00CD47A6"/>
    <w:rsid w:val="00CD4935"/>
    <w:rsid w:val="00CD4B9A"/>
    <w:rsid w:val="00CD53E5"/>
    <w:rsid w:val="00CD545B"/>
    <w:rsid w:val="00CD5804"/>
    <w:rsid w:val="00CD583C"/>
    <w:rsid w:val="00CD5961"/>
    <w:rsid w:val="00CD5A84"/>
    <w:rsid w:val="00CD5D67"/>
    <w:rsid w:val="00CD65DA"/>
    <w:rsid w:val="00CD67AF"/>
    <w:rsid w:val="00CD6A4E"/>
    <w:rsid w:val="00CD6CB5"/>
    <w:rsid w:val="00CD732D"/>
    <w:rsid w:val="00CD73EB"/>
    <w:rsid w:val="00CD758D"/>
    <w:rsid w:val="00CD7811"/>
    <w:rsid w:val="00CD788C"/>
    <w:rsid w:val="00CD7CC1"/>
    <w:rsid w:val="00CE01B8"/>
    <w:rsid w:val="00CE01C0"/>
    <w:rsid w:val="00CE027B"/>
    <w:rsid w:val="00CE0303"/>
    <w:rsid w:val="00CE044B"/>
    <w:rsid w:val="00CE0DA9"/>
    <w:rsid w:val="00CE0E14"/>
    <w:rsid w:val="00CE1090"/>
    <w:rsid w:val="00CE11A2"/>
    <w:rsid w:val="00CE13BB"/>
    <w:rsid w:val="00CE1C99"/>
    <w:rsid w:val="00CE231F"/>
    <w:rsid w:val="00CE23A5"/>
    <w:rsid w:val="00CE26C8"/>
    <w:rsid w:val="00CE2A79"/>
    <w:rsid w:val="00CE2BC5"/>
    <w:rsid w:val="00CE2E63"/>
    <w:rsid w:val="00CE2E85"/>
    <w:rsid w:val="00CE369A"/>
    <w:rsid w:val="00CE3749"/>
    <w:rsid w:val="00CE37CC"/>
    <w:rsid w:val="00CE3D3E"/>
    <w:rsid w:val="00CE3EED"/>
    <w:rsid w:val="00CE4043"/>
    <w:rsid w:val="00CE40D1"/>
    <w:rsid w:val="00CE41AA"/>
    <w:rsid w:val="00CE4514"/>
    <w:rsid w:val="00CE49F7"/>
    <w:rsid w:val="00CE4E85"/>
    <w:rsid w:val="00CE4F57"/>
    <w:rsid w:val="00CE5033"/>
    <w:rsid w:val="00CE50E6"/>
    <w:rsid w:val="00CE5312"/>
    <w:rsid w:val="00CE54B2"/>
    <w:rsid w:val="00CE574C"/>
    <w:rsid w:val="00CE58DC"/>
    <w:rsid w:val="00CE5E18"/>
    <w:rsid w:val="00CE5E24"/>
    <w:rsid w:val="00CE5E27"/>
    <w:rsid w:val="00CE60D5"/>
    <w:rsid w:val="00CE6650"/>
    <w:rsid w:val="00CE6B2C"/>
    <w:rsid w:val="00CE6B5A"/>
    <w:rsid w:val="00CE6C40"/>
    <w:rsid w:val="00CE6C86"/>
    <w:rsid w:val="00CE6D4B"/>
    <w:rsid w:val="00CE6EFB"/>
    <w:rsid w:val="00CE70A0"/>
    <w:rsid w:val="00CE7528"/>
    <w:rsid w:val="00CE769E"/>
    <w:rsid w:val="00CE77AE"/>
    <w:rsid w:val="00CE7C30"/>
    <w:rsid w:val="00CE7EBA"/>
    <w:rsid w:val="00CF0166"/>
    <w:rsid w:val="00CF076B"/>
    <w:rsid w:val="00CF07DD"/>
    <w:rsid w:val="00CF0AAE"/>
    <w:rsid w:val="00CF11FB"/>
    <w:rsid w:val="00CF1434"/>
    <w:rsid w:val="00CF14F4"/>
    <w:rsid w:val="00CF151B"/>
    <w:rsid w:val="00CF19F4"/>
    <w:rsid w:val="00CF1C62"/>
    <w:rsid w:val="00CF2136"/>
    <w:rsid w:val="00CF21DE"/>
    <w:rsid w:val="00CF2309"/>
    <w:rsid w:val="00CF280A"/>
    <w:rsid w:val="00CF29C1"/>
    <w:rsid w:val="00CF2CA9"/>
    <w:rsid w:val="00CF2E75"/>
    <w:rsid w:val="00CF3062"/>
    <w:rsid w:val="00CF349B"/>
    <w:rsid w:val="00CF3667"/>
    <w:rsid w:val="00CF3900"/>
    <w:rsid w:val="00CF39AC"/>
    <w:rsid w:val="00CF3E5A"/>
    <w:rsid w:val="00CF3FAC"/>
    <w:rsid w:val="00CF4133"/>
    <w:rsid w:val="00CF4228"/>
    <w:rsid w:val="00CF43D2"/>
    <w:rsid w:val="00CF462C"/>
    <w:rsid w:val="00CF47F9"/>
    <w:rsid w:val="00CF4985"/>
    <w:rsid w:val="00CF4B20"/>
    <w:rsid w:val="00CF4F0E"/>
    <w:rsid w:val="00CF4F2D"/>
    <w:rsid w:val="00CF5109"/>
    <w:rsid w:val="00CF51AB"/>
    <w:rsid w:val="00CF51CC"/>
    <w:rsid w:val="00CF59D5"/>
    <w:rsid w:val="00CF5B09"/>
    <w:rsid w:val="00CF5C85"/>
    <w:rsid w:val="00CF627B"/>
    <w:rsid w:val="00CF62C0"/>
    <w:rsid w:val="00CF64EE"/>
    <w:rsid w:val="00CF6668"/>
    <w:rsid w:val="00CF6A50"/>
    <w:rsid w:val="00CF6A54"/>
    <w:rsid w:val="00CF6ADC"/>
    <w:rsid w:val="00CF6B58"/>
    <w:rsid w:val="00CF6C7B"/>
    <w:rsid w:val="00CF6C92"/>
    <w:rsid w:val="00CF6FA5"/>
    <w:rsid w:val="00CF7306"/>
    <w:rsid w:val="00CF77D4"/>
    <w:rsid w:val="00CF77DC"/>
    <w:rsid w:val="00CF785E"/>
    <w:rsid w:val="00CF79D3"/>
    <w:rsid w:val="00CF79EF"/>
    <w:rsid w:val="00CF7B39"/>
    <w:rsid w:val="00CF7B57"/>
    <w:rsid w:val="00CF7D42"/>
    <w:rsid w:val="00D001ED"/>
    <w:rsid w:val="00D002BB"/>
    <w:rsid w:val="00D00498"/>
    <w:rsid w:val="00D005AA"/>
    <w:rsid w:val="00D00618"/>
    <w:rsid w:val="00D007C8"/>
    <w:rsid w:val="00D00964"/>
    <w:rsid w:val="00D00A5A"/>
    <w:rsid w:val="00D00A77"/>
    <w:rsid w:val="00D00AF8"/>
    <w:rsid w:val="00D00C40"/>
    <w:rsid w:val="00D00CB3"/>
    <w:rsid w:val="00D00CB5"/>
    <w:rsid w:val="00D00D5D"/>
    <w:rsid w:val="00D00D8F"/>
    <w:rsid w:val="00D00EAF"/>
    <w:rsid w:val="00D00EBB"/>
    <w:rsid w:val="00D00F4F"/>
    <w:rsid w:val="00D011DC"/>
    <w:rsid w:val="00D0148E"/>
    <w:rsid w:val="00D015CA"/>
    <w:rsid w:val="00D01713"/>
    <w:rsid w:val="00D019CF"/>
    <w:rsid w:val="00D01A01"/>
    <w:rsid w:val="00D01AE4"/>
    <w:rsid w:val="00D01B80"/>
    <w:rsid w:val="00D01D79"/>
    <w:rsid w:val="00D01E30"/>
    <w:rsid w:val="00D01E85"/>
    <w:rsid w:val="00D01EBD"/>
    <w:rsid w:val="00D0210B"/>
    <w:rsid w:val="00D0232F"/>
    <w:rsid w:val="00D024AD"/>
    <w:rsid w:val="00D024C3"/>
    <w:rsid w:val="00D02561"/>
    <w:rsid w:val="00D02F5C"/>
    <w:rsid w:val="00D03420"/>
    <w:rsid w:val="00D034CC"/>
    <w:rsid w:val="00D03531"/>
    <w:rsid w:val="00D0363F"/>
    <w:rsid w:val="00D0369C"/>
    <w:rsid w:val="00D03AE1"/>
    <w:rsid w:val="00D03DA9"/>
    <w:rsid w:val="00D03E96"/>
    <w:rsid w:val="00D043D4"/>
    <w:rsid w:val="00D043ED"/>
    <w:rsid w:val="00D04843"/>
    <w:rsid w:val="00D048F9"/>
    <w:rsid w:val="00D04CBA"/>
    <w:rsid w:val="00D04EB9"/>
    <w:rsid w:val="00D0508F"/>
    <w:rsid w:val="00D050D1"/>
    <w:rsid w:val="00D05999"/>
    <w:rsid w:val="00D059D3"/>
    <w:rsid w:val="00D05B7E"/>
    <w:rsid w:val="00D05C50"/>
    <w:rsid w:val="00D0644B"/>
    <w:rsid w:val="00D064BE"/>
    <w:rsid w:val="00D064DA"/>
    <w:rsid w:val="00D067B7"/>
    <w:rsid w:val="00D068CD"/>
    <w:rsid w:val="00D069FF"/>
    <w:rsid w:val="00D06A27"/>
    <w:rsid w:val="00D06BE3"/>
    <w:rsid w:val="00D06D55"/>
    <w:rsid w:val="00D0709E"/>
    <w:rsid w:val="00D0785D"/>
    <w:rsid w:val="00D079B4"/>
    <w:rsid w:val="00D07E2B"/>
    <w:rsid w:val="00D10067"/>
    <w:rsid w:val="00D1065F"/>
    <w:rsid w:val="00D1077E"/>
    <w:rsid w:val="00D107F5"/>
    <w:rsid w:val="00D1081D"/>
    <w:rsid w:val="00D10858"/>
    <w:rsid w:val="00D10938"/>
    <w:rsid w:val="00D10985"/>
    <w:rsid w:val="00D10FFD"/>
    <w:rsid w:val="00D11404"/>
    <w:rsid w:val="00D11D7D"/>
    <w:rsid w:val="00D11DC9"/>
    <w:rsid w:val="00D11E37"/>
    <w:rsid w:val="00D11F37"/>
    <w:rsid w:val="00D12338"/>
    <w:rsid w:val="00D1263E"/>
    <w:rsid w:val="00D128D5"/>
    <w:rsid w:val="00D12A0A"/>
    <w:rsid w:val="00D12B13"/>
    <w:rsid w:val="00D12DB0"/>
    <w:rsid w:val="00D12E2C"/>
    <w:rsid w:val="00D12F9E"/>
    <w:rsid w:val="00D1324D"/>
    <w:rsid w:val="00D13344"/>
    <w:rsid w:val="00D13385"/>
    <w:rsid w:val="00D134E3"/>
    <w:rsid w:val="00D13669"/>
    <w:rsid w:val="00D1399C"/>
    <w:rsid w:val="00D139F3"/>
    <w:rsid w:val="00D13B71"/>
    <w:rsid w:val="00D13C4F"/>
    <w:rsid w:val="00D13E54"/>
    <w:rsid w:val="00D13FB1"/>
    <w:rsid w:val="00D140AC"/>
    <w:rsid w:val="00D1422C"/>
    <w:rsid w:val="00D143BA"/>
    <w:rsid w:val="00D146C5"/>
    <w:rsid w:val="00D1499D"/>
    <w:rsid w:val="00D14BFE"/>
    <w:rsid w:val="00D15016"/>
    <w:rsid w:val="00D150D6"/>
    <w:rsid w:val="00D1555E"/>
    <w:rsid w:val="00D15AF8"/>
    <w:rsid w:val="00D15B6C"/>
    <w:rsid w:val="00D15DB3"/>
    <w:rsid w:val="00D15F97"/>
    <w:rsid w:val="00D163F0"/>
    <w:rsid w:val="00D16B9F"/>
    <w:rsid w:val="00D16BCC"/>
    <w:rsid w:val="00D16C84"/>
    <w:rsid w:val="00D172D3"/>
    <w:rsid w:val="00D174BB"/>
    <w:rsid w:val="00D174D6"/>
    <w:rsid w:val="00D17608"/>
    <w:rsid w:val="00D17804"/>
    <w:rsid w:val="00D178E1"/>
    <w:rsid w:val="00D178EA"/>
    <w:rsid w:val="00D1799E"/>
    <w:rsid w:val="00D17B23"/>
    <w:rsid w:val="00D17BAA"/>
    <w:rsid w:val="00D17C9D"/>
    <w:rsid w:val="00D17F3D"/>
    <w:rsid w:val="00D202C2"/>
    <w:rsid w:val="00D20731"/>
    <w:rsid w:val="00D20A1A"/>
    <w:rsid w:val="00D20C25"/>
    <w:rsid w:val="00D20D88"/>
    <w:rsid w:val="00D20E3B"/>
    <w:rsid w:val="00D2118D"/>
    <w:rsid w:val="00D21388"/>
    <w:rsid w:val="00D21AA7"/>
    <w:rsid w:val="00D21DEF"/>
    <w:rsid w:val="00D21F24"/>
    <w:rsid w:val="00D22911"/>
    <w:rsid w:val="00D2296D"/>
    <w:rsid w:val="00D22A47"/>
    <w:rsid w:val="00D22AE2"/>
    <w:rsid w:val="00D22B0B"/>
    <w:rsid w:val="00D22C1A"/>
    <w:rsid w:val="00D22D5F"/>
    <w:rsid w:val="00D22E4A"/>
    <w:rsid w:val="00D22FAB"/>
    <w:rsid w:val="00D233F2"/>
    <w:rsid w:val="00D2383F"/>
    <w:rsid w:val="00D23AF1"/>
    <w:rsid w:val="00D24204"/>
    <w:rsid w:val="00D24449"/>
    <w:rsid w:val="00D245B0"/>
    <w:rsid w:val="00D24754"/>
    <w:rsid w:val="00D24C4C"/>
    <w:rsid w:val="00D24E17"/>
    <w:rsid w:val="00D252E2"/>
    <w:rsid w:val="00D2550F"/>
    <w:rsid w:val="00D25659"/>
    <w:rsid w:val="00D25781"/>
    <w:rsid w:val="00D25D35"/>
    <w:rsid w:val="00D2602E"/>
    <w:rsid w:val="00D2677F"/>
    <w:rsid w:val="00D26DBE"/>
    <w:rsid w:val="00D26F2B"/>
    <w:rsid w:val="00D2707A"/>
    <w:rsid w:val="00D272BF"/>
    <w:rsid w:val="00D272CC"/>
    <w:rsid w:val="00D27993"/>
    <w:rsid w:val="00D27B98"/>
    <w:rsid w:val="00D27CB3"/>
    <w:rsid w:val="00D27CED"/>
    <w:rsid w:val="00D27FEF"/>
    <w:rsid w:val="00D3010E"/>
    <w:rsid w:val="00D30183"/>
    <w:rsid w:val="00D3065B"/>
    <w:rsid w:val="00D308B2"/>
    <w:rsid w:val="00D3093B"/>
    <w:rsid w:val="00D30C39"/>
    <w:rsid w:val="00D30C66"/>
    <w:rsid w:val="00D30D91"/>
    <w:rsid w:val="00D30DC8"/>
    <w:rsid w:val="00D314A4"/>
    <w:rsid w:val="00D317A1"/>
    <w:rsid w:val="00D31CAF"/>
    <w:rsid w:val="00D31FD1"/>
    <w:rsid w:val="00D322E0"/>
    <w:rsid w:val="00D323A8"/>
    <w:rsid w:val="00D3268F"/>
    <w:rsid w:val="00D327B6"/>
    <w:rsid w:val="00D328B5"/>
    <w:rsid w:val="00D32F49"/>
    <w:rsid w:val="00D331CC"/>
    <w:rsid w:val="00D3348A"/>
    <w:rsid w:val="00D3362D"/>
    <w:rsid w:val="00D336EA"/>
    <w:rsid w:val="00D33DA0"/>
    <w:rsid w:val="00D33E6E"/>
    <w:rsid w:val="00D34733"/>
    <w:rsid w:val="00D34746"/>
    <w:rsid w:val="00D347A1"/>
    <w:rsid w:val="00D3497A"/>
    <w:rsid w:val="00D34A5E"/>
    <w:rsid w:val="00D34AA3"/>
    <w:rsid w:val="00D34FAA"/>
    <w:rsid w:val="00D35079"/>
    <w:rsid w:val="00D3519E"/>
    <w:rsid w:val="00D35344"/>
    <w:rsid w:val="00D359BB"/>
    <w:rsid w:val="00D35C3E"/>
    <w:rsid w:val="00D35E5C"/>
    <w:rsid w:val="00D36149"/>
    <w:rsid w:val="00D363FA"/>
    <w:rsid w:val="00D36A35"/>
    <w:rsid w:val="00D36D4E"/>
    <w:rsid w:val="00D36DCF"/>
    <w:rsid w:val="00D370B5"/>
    <w:rsid w:val="00D3719F"/>
    <w:rsid w:val="00D371B7"/>
    <w:rsid w:val="00D372E5"/>
    <w:rsid w:val="00D3758D"/>
    <w:rsid w:val="00D375ED"/>
    <w:rsid w:val="00D37994"/>
    <w:rsid w:val="00D37E6A"/>
    <w:rsid w:val="00D40035"/>
    <w:rsid w:val="00D405E5"/>
    <w:rsid w:val="00D407A6"/>
    <w:rsid w:val="00D40B98"/>
    <w:rsid w:val="00D40DD3"/>
    <w:rsid w:val="00D40ED8"/>
    <w:rsid w:val="00D4100D"/>
    <w:rsid w:val="00D41264"/>
    <w:rsid w:val="00D414FC"/>
    <w:rsid w:val="00D41568"/>
    <w:rsid w:val="00D4161D"/>
    <w:rsid w:val="00D417F4"/>
    <w:rsid w:val="00D418D6"/>
    <w:rsid w:val="00D41BE2"/>
    <w:rsid w:val="00D41C77"/>
    <w:rsid w:val="00D4219C"/>
    <w:rsid w:val="00D424E9"/>
    <w:rsid w:val="00D42594"/>
    <w:rsid w:val="00D42B20"/>
    <w:rsid w:val="00D42F21"/>
    <w:rsid w:val="00D4329B"/>
    <w:rsid w:val="00D4381A"/>
    <w:rsid w:val="00D43856"/>
    <w:rsid w:val="00D43994"/>
    <w:rsid w:val="00D43A82"/>
    <w:rsid w:val="00D43B1A"/>
    <w:rsid w:val="00D43F8B"/>
    <w:rsid w:val="00D43FDC"/>
    <w:rsid w:val="00D44476"/>
    <w:rsid w:val="00D44BDA"/>
    <w:rsid w:val="00D44CB7"/>
    <w:rsid w:val="00D44DE1"/>
    <w:rsid w:val="00D4501A"/>
    <w:rsid w:val="00D450A3"/>
    <w:rsid w:val="00D4522E"/>
    <w:rsid w:val="00D45363"/>
    <w:rsid w:val="00D45512"/>
    <w:rsid w:val="00D4553C"/>
    <w:rsid w:val="00D455E2"/>
    <w:rsid w:val="00D45655"/>
    <w:rsid w:val="00D456EB"/>
    <w:rsid w:val="00D45789"/>
    <w:rsid w:val="00D45BB1"/>
    <w:rsid w:val="00D45D2D"/>
    <w:rsid w:val="00D45F3F"/>
    <w:rsid w:val="00D460D2"/>
    <w:rsid w:val="00D461F5"/>
    <w:rsid w:val="00D466EF"/>
    <w:rsid w:val="00D46934"/>
    <w:rsid w:val="00D469E1"/>
    <w:rsid w:val="00D46AF0"/>
    <w:rsid w:val="00D46B3E"/>
    <w:rsid w:val="00D46CB8"/>
    <w:rsid w:val="00D479CD"/>
    <w:rsid w:val="00D47B4F"/>
    <w:rsid w:val="00D47E7B"/>
    <w:rsid w:val="00D500A2"/>
    <w:rsid w:val="00D5019B"/>
    <w:rsid w:val="00D50550"/>
    <w:rsid w:val="00D505E8"/>
    <w:rsid w:val="00D508AA"/>
    <w:rsid w:val="00D50A40"/>
    <w:rsid w:val="00D50B3B"/>
    <w:rsid w:val="00D51392"/>
    <w:rsid w:val="00D51575"/>
    <w:rsid w:val="00D515F0"/>
    <w:rsid w:val="00D5168B"/>
    <w:rsid w:val="00D516C0"/>
    <w:rsid w:val="00D5173A"/>
    <w:rsid w:val="00D5199B"/>
    <w:rsid w:val="00D51A76"/>
    <w:rsid w:val="00D51AE4"/>
    <w:rsid w:val="00D52026"/>
    <w:rsid w:val="00D522BB"/>
    <w:rsid w:val="00D524C8"/>
    <w:rsid w:val="00D52618"/>
    <w:rsid w:val="00D52661"/>
    <w:rsid w:val="00D52781"/>
    <w:rsid w:val="00D52978"/>
    <w:rsid w:val="00D52AEF"/>
    <w:rsid w:val="00D52CB0"/>
    <w:rsid w:val="00D52E4F"/>
    <w:rsid w:val="00D52E56"/>
    <w:rsid w:val="00D52E72"/>
    <w:rsid w:val="00D53B6E"/>
    <w:rsid w:val="00D53CDD"/>
    <w:rsid w:val="00D543C2"/>
    <w:rsid w:val="00D544F0"/>
    <w:rsid w:val="00D5454E"/>
    <w:rsid w:val="00D54779"/>
    <w:rsid w:val="00D54995"/>
    <w:rsid w:val="00D549D1"/>
    <w:rsid w:val="00D54F57"/>
    <w:rsid w:val="00D55336"/>
    <w:rsid w:val="00D555BA"/>
    <w:rsid w:val="00D555FD"/>
    <w:rsid w:val="00D55603"/>
    <w:rsid w:val="00D55957"/>
    <w:rsid w:val="00D559AA"/>
    <w:rsid w:val="00D55A7A"/>
    <w:rsid w:val="00D55C4E"/>
    <w:rsid w:val="00D55F9A"/>
    <w:rsid w:val="00D56028"/>
    <w:rsid w:val="00D56184"/>
    <w:rsid w:val="00D56311"/>
    <w:rsid w:val="00D56352"/>
    <w:rsid w:val="00D563E3"/>
    <w:rsid w:val="00D56556"/>
    <w:rsid w:val="00D56644"/>
    <w:rsid w:val="00D56710"/>
    <w:rsid w:val="00D569C4"/>
    <w:rsid w:val="00D57173"/>
    <w:rsid w:val="00D571AB"/>
    <w:rsid w:val="00D573E2"/>
    <w:rsid w:val="00D577F7"/>
    <w:rsid w:val="00D57970"/>
    <w:rsid w:val="00D57C8F"/>
    <w:rsid w:val="00D600F8"/>
    <w:rsid w:val="00D60518"/>
    <w:rsid w:val="00D606A2"/>
    <w:rsid w:val="00D6085E"/>
    <w:rsid w:val="00D609D2"/>
    <w:rsid w:val="00D60A41"/>
    <w:rsid w:val="00D60A7B"/>
    <w:rsid w:val="00D60A87"/>
    <w:rsid w:val="00D60C14"/>
    <w:rsid w:val="00D60E79"/>
    <w:rsid w:val="00D6106B"/>
    <w:rsid w:val="00D61969"/>
    <w:rsid w:val="00D61DE2"/>
    <w:rsid w:val="00D61E7E"/>
    <w:rsid w:val="00D620BD"/>
    <w:rsid w:val="00D6227A"/>
    <w:rsid w:val="00D62384"/>
    <w:rsid w:val="00D6257B"/>
    <w:rsid w:val="00D62727"/>
    <w:rsid w:val="00D6272D"/>
    <w:rsid w:val="00D628EF"/>
    <w:rsid w:val="00D62918"/>
    <w:rsid w:val="00D62B76"/>
    <w:rsid w:val="00D62CE8"/>
    <w:rsid w:val="00D62DAE"/>
    <w:rsid w:val="00D62F6F"/>
    <w:rsid w:val="00D631EB"/>
    <w:rsid w:val="00D6359B"/>
    <w:rsid w:val="00D63658"/>
    <w:rsid w:val="00D6394E"/>
    <w:rsid w:val="00D64243"/>
    <w:rsid w:val="00D642E4"/>
    <w:rsid w:val="00D6489D"/>
    <w:rsid w:val="00D64F48"/>
    <w:rsid w:val="00D64F64"/>
    <w:rsid w:val="00D64F8F"/>
    <w:rsid w:val="00D6525A"/>
    <w:rsid w:val="00D6562A"/>
    <w:rsid w:val="00D656EB"/>
    <w:rsid w:val="00D6580D"/>
    <w:rsid w:val="00D65927"/>
    <w:rsid w:val="00D6592E"/>
    <w:rsid w:val="00D659BD"/>
    <w:rsid w:val="00D65B5E"/>
    <w:rsid w:val="00D65C9C"/>
    <w:rsid w:val="00D65F91"/>
    <w:rsid w:val="00D66490"/>
    <w:rsid w:val="00D666D4"/>
    <w:rsid w:val="00D66814"/>
    <w:rsid w:val="00D668F2"/>
    <w:rsid w:val="00D66AE0"/>
    <w:rsid w:val="00D66B3E"/>
    <w:rsid w:val="00D66B7C"/>
    <w:rsid w:val="00D66BC0"/>
    <w:rsid w:val="00D66F84"/>
    <w:rsid w:val="00D670F2"/>
    <w:rsid w:val="00D671DF"/>
    <w:rsid w:val="00D674E4"/>
    <w:rsid w:val="00D675F5"/>
    <w:rsid w:val="00D67A14"/>
    <w:rsid w:val="00D701A1"/>
    <w:rsid w:val="00D7022F"/>
    <w:rsid w:val="00D70292"/>
    <w:rsid w:val="00D7036E"/>
    <w:rsid w:val="00D70890"/>
    <w:rsid w:val="00D70B23"/>
    <w:rsid w:val="00D70B35"/>
    <w:rsid w:val="00D71064"/>
    <w:rsid w:val="00D712A2"/>
    <w:rsid w:val="00D716FB"/>
    <w:rsid w:val="00D71998"/>
    <w:rsid w:val="00D71B2E"/>
    <w:rsid w:val="00D71CB0"/>
    <w:rsid w:val="00D71D3F"/>
    <w:rsid w:val="00D7206C"/>
    <w:rsid w:val="00D72188"/>
    <w:rsid w:val="00D72299"/>
    <w:rsid w:val="00D72418"/>
    <w:rsid w:val="00D728F4"/>
    <w:rsid w:val="00D72969"/>
    <w:rsid w:val="00D72B1B"/>
    <w:rsid w:val="00D72FC8"/>
    <w:rsid w:val="00D73144"/>
    <w:rsid w:val="00D7392D"/>
    <w:rsid w:val="00D73BBF"/>
    <w:rsid w:val="00D73CFC"/>
    <w:rsid w:val="00D73D24"/>
    <w:rsid w:val="00D73E10"/>
    <w:rsid w:val="00D74060"/>
    <w:rsid w:val="00D7423B"/>
    <w:rsid w:val="00D74627"/>
    <w:rsid w:val="00D7473B"/>
    <w:rsid w:val="00D74781"/>
    <w:rsid w:val="00D74B07"/>
    <w:rsid w:val="00D74EAB"/>
    <w:rsid w:val="00D74FF4"/>
    <w:rsid w:val="00D7576F"/>
    <w:rsid w:val="00D75917"/>
    <w:rsid w:val="00D75954"/>
    <w:rsid w:val="00D7595D"/>
    <w:rsid w:val="00D760C3"/>
    <w:rsid w:val="00D760DD"/>
    <w:rsid w:val="00D76107"/>
    <w:rsid w:val="00D76134"/>
    <w:rsid w:val="00D7627C"/>
    <w:rsid w:val="00D765B1"/>
    <w:rsid w:val="00D76764"/>
    <w:rsid w:val="00D76769"/>
    <w:rsid w:val="00D76811"/>
    <w:rsid w:val="00D76879"/>
    <w:rsid w:val="00D7692A"/>
    <w:rsid w:val="00D76A80"/>
    <w:rsid w:val="00D76AFE"/>
    <w:rsid w:val="00D76CF3"/>
    <w:rsid w:val="00D76EE0"/>
    <w:rsid w:val="00D77170"/>
    <w:rsid w:val="00D77253"/>
    <w:rsid w:val="00D77748"/>
    <w:rsid w:val="00D777DC"/>
    <w:rsid w:val="00D778D6"/>
    <w:rsid w:val="00D779AD"/>
    <w:rsid w:val="00D77A18"/>
    <w:rsid w:val="00D77A4F"/>
    <w:rsid w:val="00D77B9C"/>
    <w:rsid w:val="00D77DAC"/>
    <w:rsid w:val="00D77F91"/>
    <w:rsid w:val="00D80010"/>
    <w:rsid w:val="00D80114"/>
    <w:rsid w:val="00D803C6"/>
    <w:rsid w:val="00D8046B"/>
    <w:rsid w:val="00D8047E"/>
    <w:rsid w:val="00D804DE"/>
    <w:rsid w:val="00D80621"/>
    <w:rsid w:val="00D80890"/>
    <w:rsid w:val="00D80A73"/>
    <w:rsid w:val="00D80CF5"/>
    <w:rsid w:val="00D80DE7"/>
    <w:rsid w:val="00D810AC"/>
    <w:rsid w:val="00D812BF"/>
    <w:rsid w:val="00D81442"/>
    <w:rsid w:val="00D81477"/>
    <w:rsid w:val="00D814C8"/>
    <w:rsid w:val="00D81587"/>
    <w:rsid w:val="00D815F5"/>
    <w:rsid w:val="00D81930"/>
    <w:rsid w:val="00D819A5"/>
    <w:rsid w:val="00D81B0D"/>
    <w:rsid w:val="00D81B6A"/>
    <w:rsid w:val="00D81F2A"/>
    <w:rsid w:val="00D81FB5"/>
    <w:rsid w:val="00D8238F"/>
    <w:rsid w:val="00D82934"/>
    <w:rsid w:val="00D82C76"/>
    <w:rsid w:val="00D82CC1"/>
    <w:rsid w:val="00D8344E"/>
    <w:rsid w:val="00D835FB"/>
    <w:rsid w:val="00D837AE"/>
    <w:rsid w:val="00D83852"/>
    <w:rsid w:val="00D83BC2"/>
    <w:rsid w:val="00D83CF6"/>
    <w:rsid w:val="00D83F28"/>
    <w:rsid w:val="00D8469A"/>
    <w:rsid w:val="00D84A71"/>
    <w:rsid w:val="00D84BD6"/>
    <w:rsid w:val="00D8507B"/>
    <w:rsid w:val="00D8538A"/>
    <w:rsid w:val="00D85510"/>
    <w:rsid w:val="00D85579"/>
    <w:rsid w:val="00D85624"/>
    <w:rsid w:val="00D85B7B"/>
    <w:rsid w:val="00D85CB7"/>
    <w:rsid w:val="00D85E3E"/>
    <w:rsid w:val="00D85EDB"/>
    <w:rsid w:val="00D86199"/>
    <w:rsid w:val="00D867A4"/>
    <w:rsid w:val="00D8680C"/>
    <w:rsid w:val="00D8687E"/>
    <w:rsid w:val="00D86961"/>
    <w:rsid w:val="00D86E1F"/>
    <w:rsid w:val="00D86F0D"/>
    <w:rsid w:val="00D870EC"/>
    <w:rsid w:val="00D87110"/>
    <w:rsid w:val="00D872BA"/>
    <w:rsid w:val="00D875F5"/>
    <w:rsid w:val="00D87772"/>
    <w:rsid w:val="00D87799"/>
    <w:rsid w:val="00D87841"/>
    <w:rsid w:val="00D87D4B"/>
    <w:rsid w:val="00D87EDB"/>
    <w:rsid w:val="00D900FA"/>
    <w:rsid w:val="00D901EA"/>
    <w:rsid w:val="00D90509"/>
    <w:rsid w:val="00D90586"/>
    <w:rsid w:val="00D90A5C"/>
    <w:rsid w:val="00D90B5E"/>
    <w:rsid w:val="00D90C15"/>
    <w:rsid w:val="00D90E89"/>
    <w:rsid w:val="00D911A8"/>
    <w:rsid w:val="00D911AF"/>
    <w:rsid w:val="00D913FB"/>
    <w:rsid w:val="00D91A6A"/>
    <w:rsid w:val="00D91CCC"/>
    <w:rsid w:val="00D91D29"/>
    <w:rsid w:val="00D91E3C"/>
    <w:rsid w:val="00D91F08"/>
    <w:rsid w:val="00D92040"/>
    <w:rsid w:val="00D92201"/>
    <w:rsid w:val="00D925D4"/>
    <w:rsid w:val="00D929A9"/>
    <w:rsid w:val="00D92A1E"/>
    <w:rsid w:val="00D92DF5"/>
    <w:rsid w:val="00D931B5"/>
    <w:rsid w:val="00D94279"/>
    <w:rsid w:val="00D943C4"/>
    <w:rsid w:val="00D9444C"/>
    <w:rsid w:val="00D94494"/>
    <w:rsid w:val="00D94530"/>
    <w:rsid w:val="00D9469A"/>
    <w:rsid w:val="00D94718"/>
    <w:rsid w:val="00D949DB"/>
    <w:rsid w:val="00D94C52"/>
    <w:rsid w:val="00D94EA6"/>
    <w:rsid w:val="00D95158"/>
    <w:rsid w:val="00D955AE"/>
    <w:rsid w:val="00D95633"/>
    <w:rsid w:val="00D95AFF"/>
    <w:rsid w:val="00D95B6D"/>
    <w:rsid w:val="00D95B92"/>
    <w:rsid w:val="00D95D8A"/>
    <w:rsid w:val="00D95E82"/>
    <w:rsid w:val="00D96277"/>
    <w:rsid w:val="00D96369"/>
    <w:rsid w:val="00D965D9"/>
    <w:rsid w:val="00D9680E"/>
    <w:rsid w:val="00D96972"/>
    <w:rsid w:val="00D96BE9"/>
    <w:rsid w:val="00D972CB"/>
    <w:rsid w:val="00D97526"/>
    <w:rsid w:val="00D9775F"/>
    <w:rsid w:val="00D97945"/>
    <w:rsid w:val="00D97A58"/>
    <w:rsid w:val="00D97CE1"/>
    <w:rsid w:val="00D97E77"/>
    <w:rsid w:val="00DA004C"/>
    <w:rsid w:val="00DA02BD"/>
    <w:rsid w:val="00DA070A"/>
    <w:rsid w:val="00DA07A2"/>
    <w:rsid w:val="00DA0A3D"/>
    <w:rsid w:val="00DA0FF4"/>
    <w:rsid w:val="00DA111F"/>
    <w:rsid w:val="00DA145B"/>
    <w:rsid w:val="00DA15B6"/>
    <w:rsid w:val="00DA160A"/>
    <w:rsid w:val="00DA1747"/>
    <w:rsid w:val="00DA17E0"/>
    <w:rsid w:val="00DA1A9A"/>
    <w:rsid w:val="00DA1B0E"/>
    <w:rsid w:val="00DA1D70"/>
    <w:rsid w:val="00DA1D8A"/>
    <w:rsid w:val="00DA1E2E"/>
    <w:rsid w:val="00DA250F"/>
    <w:rsid w:val="00DA2683"/>
    <w:rsid w:val="00DA28C8"/>
    <w:rsid w:val="00DA2ABE"/>
    <w:rsid w:val="00DA2E16"/>
    <w:rsid w:val="00DA2E22"/>
    <w:rsid w:val="00DA348D"/>
    <w:rsid w:val="00DA3670"/>
    <w:rsid w:val="00DA3E7B"/>
    <w:rsid w:val="00DA4218"/>
    <w:rsid w:val="00DA4343"/>
    <w:rsid w:val="00DA440A"/>
    <w:rsid w:val="00DA472A"/>
    <w:rsid w:val="00DA4A03"/>
    <w:rsid w:val="00DA4A6C"/>
    <w:rsid w:val="00DA4C04"/>
    <w:rsid w:val="00DA4DBF"/>
    <w:rsid w:val="00DA4EBF"/>
    <w:rsid w:val="00DA502F"/>
    <w:rsid w:val="00DA51B9"/>
    <w:rsid w:val="00DA5862"/>
    <w:rsid w:val="00DA59DD"/>
    <w:rsid w:val="00DA5DE3"/>
    <w:rsid w:val="00DA5E33"/>
    <w:rsid w:val="00DA607B"/>
    <w:rsid w:val="00DA6F4E"/>
    <w:rsid w:val="00DA74F0"/>
    <w:rsid w:val="00DA76A7"/>
    <w:rsid w:val="00DA7E03"/>
    <w:rsid w:val="00DA7E13"/>
    <w:rsid w:val="00DA7EBB"/>
    <w:rsid w:val="00DB0347"/>
    <w:rsid w:val="00DB04F0"/>
    <w:rsid w:val="00DB051A"/>
    <w:rsid w:val="00DB05B8"/>
    <w:rsid w:val="00DB0674"/>
    <w:rsid w:val="00DB06A1"/>
    <w:rsid w:val="00DB088D"/>
    <w:rsid w:val="00DB09EB"/>
    <w:rsid w:val="00DB0A87"/>
    <w:rsid w:val="00DB0A8B"/>
    <w:rsid w:val="00DB0AA2"/>
    <w:rsid w:val="00DB1036"/>
    <w:rsid w:val="00DB1378"/>
    <w:rsid w:val="00DB1433"/>
    <w:rsid w:val="00DB1435"/>
    <w:rsid w:val="00DB1A57"/>
    <w:rsid w:val="00DB1A8A"/>
    <w:rsid w:val="00DB2093"/>
    <w:rsid w:val="00DB22B8"/>
    <w:rsid w:val="00DB24A3"/>
    <w:rsid w:val="00DB25AD"/>
    <w:rsid w:val="00DB2F67"/>
    <w:rsid w:val="00DB3007"/>
    <w:rsid w:val="00DB30A2"/>
    <w:rsid w:val="00DB32EF"/>
    <w:rsid w:val="00DB360E"/>
    <w:rsid w:val="00DB36C0"/>
    <w:rsid w:val="00DB3714"/>
    <w:rsid w:val="00DB37DB"/>
    <w:rsid w:val="00DB3A5E"/>
    <w:rsid w:val="00DB3A67"/>
    <w:rsid w:val="00DB3F9D"/>
    <w:rsid w:val="00DB3FB9"/>
    <w:rsid w:val="00DB4117"/>
    <w:rsid w:val="00DB42C5"/>
    <w:rsid w:val="00DB4477"/>
    <w:rsid w:val="00DB4486"/>
    <w:rsid w:val="00DB44B2"/>
    <w:rsid w:val="00DB48D8"/>
    <w:rsid w:val="00DB4A52"/>
    <w:rsid w:val="00DB4D00"/>
    <w:rsid w:val="00DB4F9B"/>
    <w:rsid w:val="00DB5186"/>
    <w:rsid w:val="00DB52E8"/>
    <w:rsid w:val="00DB56C3"/>
    <w:rsid w:val="00DB574D"/>
    <w:rsid w:val="00DB5764"/>
    <w:rsid w:val="00DB5A84"/>
    <w:rsid w:val="00DB60A1"/>
    <w:rsid w:val="00DB611A"/>
    <w:rsid w:val="00DB6429"/>
    <w:rsid w:val="00DB6540"/>
    <w:rsid w:val="00DB6A2B"/>
    <w:rsid w:val="00DB6E3E"/>
    <w:rsid w:val="00DB6EE4"/>
    <w:rsid w:val="00DB6F3E"/>
    <w:rsid w:val="00DB6F61"/>
    <w:rsid w:val="00DB7047"/>
    <w:rsid w:val="00DB7618"/>
    <w:rsid w:val="00DB7844"/>
    <w:rsid w:val="00DB7910"/>
    <w:rsid w:val="00DB7E29"/>
    <w:rsid w:val="00DB7E49"/>
    <w:rsid w:val="00DC0339"/>
    <w:rsid w:val="00DC042F"/>
    <w:rsid w:val="00DC0B47"/>
    <w:rsid w:val="00DC0CDD"/>
    <w:rsid w:val="00DC11C1"/>
    <w:rsid w:val="00DC12CF"/>
    <w:rsid w:val="00DC12F6"/>
    <w:rsid w:val="00DC14AE"/>
    <w:rsid w:val="00DC155B"/>
    <w:rsid w:val="00DC15C1"/>
    <w:rsid w:val="00DC19BB"/>
    <w:rsid w:val="00DC1BB3"/>
    <w:rsid w:val="00DC1DC8"/>
    <w:rsid w:val="00DC1FA6"/>
    <w:rsid w:val="00DC2031"/>
    <w:rsid w:val="00DC2336"/>
    <w:rsid w:val="00DC25B0"/>
    <w:rsid w:val="00DC2C64"/>
    <w:rsid w:val="00DC2CC0"/>
    <w:rsid w:val="00DC342F"/>
    <w:rsid w:val="00DC368A"/>
    <w:rsid w:val="00DC3897"/>
    <w:rsid w:val="00DC397D"/>
    <w:rsid w:val="00DC3AE5"/>
    <w:rsid w:val="00DC3D64"/>
    <w:rsid w:val="00DC3F07"/>
    <w:rsid w:val="00DC41C1"/>
    <w:rsid w:val="00DC430D"/>
    <w:rsid w:val="00DC447A"/>
    <w:rsid w:val="00DC454B"/>
    <w:rsid w:val="00DC4CB8"/>
    <w:rsid w:val="00DC4E9C"/>
    <w:rsid w:val="00DC5119"/>
    <w:rsid w:val="00DC53BA"/>
    <w:rsid w:val="00DC54E2"/>
    <w:rsid w:val="00DC55BF"/>
    <w:rsid w:val="00DC5F91"/>
    <w:rsid w:val="00DC6285"/>
    <w:rsid w:val="00DC63A6"/>
    <w:rsid w:val="00DC651A"/>
    <w:rsid w:val="00DC6B4D"/>
    <w:rsid w:val="00DC6C23"/>
    <w:rsid w:val="00DC71FB"/>
    <w:rsid w:val="00DC73BE"/>
    <w:rsid w:val="00DC74A5"/>
    <w:rsid w:val="00DC7658"/>
    <w:rsid w:val="00DC7721"/>
    <w:rsid w:val="00DC795C"/>
    <w:rsid w:val="00DC7988"/>
    <w:rsid w:val="00DC7A0D"/>
    <w:rsid w:val="00DC7A83"/>
    <w:rsid w:val="00DC7F73"/>
    <w:rsid w:val="00DD07B2"/>
    <w:rsid w:val="00DD0AA1"/>
    <w:rsid w:val="00DD0BBF"/>
    <w:rsid w:val="00DD0BF5"/>
    <w:rsid w:val="00DD0BF9"/>
    <w:rsid w:val="00DD0E22"/>
    <w:rsid w:val="00DD0EE7"/>
    <w:rsid w:val="00DD1021"/>
    <w:rsid w:val="00DD10F5"/>
    <w:rsid w:val="00DD111C"/>
    <w:rsid w:val="00DD1262"/>
    <w:rsid w:val="00DD1337"/>
    <w:rsid w:val="00DD15EC"/>
    <w:rsid w:val="00DD178B"/>
    <w:rsid w:val="00DD17AA"/>
    <w:rsid w:val="00DD1938"/>
    <w:rsid w:val="00DD1A53"/>
    <w:rsid w:val="00DD1A82"/>
    <w:rsid w:val="00DD1D73"/>
    <w:rsid w:val="00DD1E99"/>
    <w:rsid w:val="00DD1FAB"/>
    <w:rsid w:val="00DD2194"/>
    <w:rsid w:val="00DD21C7"/>
    <w:rsid w:val="00DD2438"/>
    <w:rsid w:val="00DD2504"/>
    <w:rsid w:val="00DD2605"/>
    <w:rsid w:val="00DD279C"/>
    <w:rsid w:val="00DD29B6"/>
    <w:rsid w:val="00DD2B0E"/>
    <w:rsid w:val="00DD2F3E"/>
    <w:rsid w:val="00DD3022"/>
    <w:rsid w:val="00DD34E0"/>
    <w:rsid w:val="00DD3765"/>
    <w:rsid w:val="00DD3931"/>
    <w:rsid w:val="00DD3BC1"/>
    <w:rsid w:val="00DD3BCA"/>
    <w:rsid w:val="00DD3F22"/>
    <w:rsid w:val="00DD3FE9"/>
    <w:rsid w:val="00DD4376"/>
    <w:rsid w:val="00DD4499"/>
    <w:rsid w:val="00DD461D"/>
    <w:rsid w:val="00DD4992"/>
    <w:rsid w:val="00DD4BDC"/>
    <w:rsid w:val="00DD4D14"/>
    <w:rsid w:val="00DD4EBB"/>
    <w:rsid w:val="00DD5239"/>
    <w:rsid w:val="00DD52C7"/>
    <w:rsid w:val="00DD5665"/>
    <w:rsid w:val="00DD56B5"/>
    <w:rsid w:val="00DD58A1"/>
    <w:rsid w:val="00DD5989"/>
    <w:rsid w:val="00DD6180"/>
    <w:rsid w:val="00DD6583"/>
    <w:rsid w:val="00DD67F4"/>
    <w:rsid w:val="00DD6873"/>
    <w:rsid w:val="00DD6928"/>
    <w:rsid w:val="00DD6D19"/>
    <w:rsid w:val="00DD6D34"/>
    <w:rsid w:val="00DD6FBC"/>
    <w:rsid w:val="00DD7159"/>
    <w:rsid w:val="00DD73F2"/>
    <w:rsid w:val="00DD78C9"/>
    <w:rsid w:val="00DD7AFD"/>
    <w:rsid w:val="00DE0145"/>
    <w:rsid w:val="00DE0635"/>
    <w:rsid w:val="00DE0C4B"/>
    <w:rsid w:val="00DE0C71"/>
    <w:rsid w:val="00DE0CC1"/>
    <w:rsid w:val="00DE0E35"/>
    <w:rsid w:val="00DE0F90"/>
    <w:rsid w:val="00DE112E"/>
    <w:rsid w:val="00DE1476"/>
    <w:rsid w:val="00DE1C70"/>
    <w:rsid w:val="00DE1CAC"/>
    <w:rsid w:val="00DE209D"/>
    <w:rsid w:val="00DE24C6"/>
    <w:rsid w:val="00DE2582"/>
    <w:rsid w:val="00DE2707"/>
    <w:rsid w:val="00DE2DD1"/>
    <w:rsid w:val="00DE2F84"/>
    <w:rsid w:val="00DE3115"/>
    <w:rsid w:val="00DE3323"/>
    <w:rsid w:val="00DE33CE"/>
    <w:rsid w:val="00DE3472"/>
    <w:rsid w:val="00DE34C4"/>
    <w:rsid w:val="00DE3671"/>
    <w:rsid w:val="00DE37D1"/>
    <w:rsid w:val="00DE3C1A"/>
    <w:rsid w:val="00DE3DF8"/>
    <w:rsid w:val="00DE408E"/>
    <w:rsid w:val="00DE41E9"/>
    <w:rsid w:val="00DE43AA"/>
    <w:rsid w:val="00DE4480"/>
    <w:rsid w:val="00DE45D3"/>
    <w:rsid w:val="00DE4A18"/>
    <w:rsid w:val="00DE51A8"/>
    <w:rsid w:val="00DE55DA"/>
    <w:rsid w:val="00DE5A20"/>
    <w:rsid w:val="00DE5BC6"/>
    <w:rsid w:val="00DE603B"/>
    <w:rsid w:val="00DE613A"/>
    <w:rsid w:val="00DE64F0"/>
    <w:rsid w:val="00DE6601"/>
    <w:rsid w:val="00DE66EB"/>
    <w:rsid w:val="00DE67BB"/>
    <w:rsid w:val="00DE683B"/>
    <w:rsid w:val="00DE6BB8"/>
    <w:rsid w:val="00DE6C11"/>
    <w:rsid w:val="00DE6CC3"/>
    <w:rsid w:val="00DE6E9F"/>
    <w:rsid w:val="00DE6EC1"/>
    <w:rsid w:val="00DE70F2"/>
    <w:rsid w:val="00DE75E1"/>
    <w:rsid w:val="00DE793C"/>
    <w:rsid w:val="00DE7B3A"/>
    <w:rsid w:val="00DE7C7C"/>
    <w:rsid w:val="00DE7C7F"/>
    <w:rsid w:val="00DF0187"/>
    <w:rsid w:val="00DF0647"/>
    <w:rsid w:val="00DF0714"/>
    <w:rsid w:val="00DF0830"/>
    <w:rsid w:val="00DF0ADA"/>
    <w:rsid w:val="00DF1040"/>
    <w:rsid w:val="00DF1346"/>
    <w:rsid w:val="00DF188A"/>
    <w:rsid w:val="00DF1A80"/>
    <w:rsid w:val="00DF1B2D"/>
    <w:rsid w:val="00DF1B68"/>
    <w:rsid w:val="00DF1D41"/>
    <w:rsid w:val="00DF1D87"/>
    <w:rsid w:val="00DF21FE"/>
    <w:rsid w:val="00DF23CE"/>
    <w:rsid w:val="00DF2446"/>
    <w:rsid w:val="00DF283A"/>
    <w:rsid w:val="00DF299E"/>
    <w:rsid w:val="00DF2AA8"/>
    <w:rsid w:val="00DF2C04"/>
    <w:rsid w:val="00DF2DB5"/>
    <w:rsid w:val="00DF2F5E"/>
    <w:rsid w:val="00DF3466"/>
    <w:rsid w:val="00DF3BCB"/>
    <w:rsid w:val="00DF3D1C"/>
    <w:rsid w:val="00DF3E10"/>
    <w:rsid w:val="00DF3F4F"/>
    <w:rsid w:val="00DF41C8"/>
    <w:rsid w:val="00DF4329"/>
    <w:rsid w:val="00DF453E"/>
    <w:rsid w:val="00DF4B0A"/>
    <w:rsid w:val="00DF4B92"/>
    <w:rsid w:val="00DF4C6F"/>
    <w:rsid w:val="00DF4D9C"/>
    <w:rsid w:val="00DF4DC8"/>
    <w:rsid w:val="00DF5005"/>
    <w:rsid w:val="00DF50C1"/>
    <w:rsid w:val="00DF518B"/>
    <w:rsid w:val="00DF54A7"/>
    <w:rsid w:val="00DF557F"/>
    <w:rsid w:val="00DF5698"/>
    <w:rsid w:val="00DF5B85"/>
    <w:rsid w:val="00DF5C3F"/>
    <w:rsid w:val="00DF5D18"/>
    <w:rsid w:val="00DF5DFC"/>
    <w:rsid w:val="00DF5E45"/>
    <w:rsid w:val="00DF6276"/>
    <w:rsid w:val="00DF64B4"/>
    <w:rsid w:val="00DF69E9"/>
    <w:rsid w:val="00DF6A64"/>
    <w:rsid w:val="00DF6EF7"/>
    <w:rsid w:val="00DF7050"/>
    <w:rsid w:val="00DF755B"/>
    <w:rsid w:val="00DF78D6"/>
    <w:rsid w:val="00DF795E"/>
    <w:rsid w:val="00DF7EC4"/>
    <w:rsid w:val="00E00434"/>
    <w:rsid w:val="00E004B6"/>
    <w:rsid w:val="00E005AB"/>
    <w:rsid w:val="00E00752"/>
    <w:rsid w:val="00E007B5"/>
    <w:rsid w:val="00E007F9"/>
    <w:rsid w:val="00E00852"/>
    <w:rsid w:val="00E008E3"/>
    <w:rsid w:val="00E00A79"/>
    <w:rsid w:val="00E00BA3"/>
    <w:rsid w:val="00E00D2F"/>
    <w:rsid w:val="00E01267"/>
    <w:rsid w:val="00E012E9"/>
    <w:rsid w:val="00E01337"/>
    <w:rsid w:val="00E015DB"/>
    <w:rsid w:val="00E01A5B"/>
    <w:rsid w:val="00E01CAF"/>
    <w:rsid w:val="00E01F3A"/>
    <w:rsid w:val="00E0262B"/>
    <w:rsid w:val="00E0286D"/>
    <w:rsid w:val="00E02DA6"/>
    <w:rsid w:val="00E02F13"/>
    <w:rsid w:val="00E02F2F"/>
    <w:rsid w:val="00E030D5"/>
    <w:rsid w:val="00E03364"/>
    <w:rsid w:val="00E03871"/>
    <w:rsid w:val="00E03D12"/>
    <w:rsid w:val="00E03E42"/>
    <w:rsid w:val="00E03F21"/>
    <w:rsid w:val="00E03FC5"/>
    <w:rsid w:val="00E0478C"/>
    <w:rsid w:val="00E0486E"/>
    <w:rsid w:val="00E049DB"/>
    <w:rsid w:val="00E04DB8"/>
    <w:rsid w:val="00E04DC4"/>
    <w:rsid w:val="00E04E3F"/>
    <w:rsid w:val="00E05662"/>
    <w:rsid w:val="00E056B0"/>
    <w:rsid w:val="00E056CF"/>
    <w:rsid w:val="00E058F3"/>
    <w:rsid w:val="00E0598E"/>
    <w:rsid w:val="00E05D06"/>
    <w:rsid w:val="00E05ED2"/>
    <w:rsid w:val="00E062D2"/>
    <w:rsid w:val="00E062E5"/>
    <w:rsid w:val="00E063D7"/>
    <w:rsid w:val="00E064AB"/>
    <w:rsid w:val="00E06602"/>
    <w:rsid w:val="00E066A9"/>
    <w:rsid w:val="00E06AE4"/>
    <w:rsid w:val="00E06B77"/>
    <w:rsid w:val="00E06C3E"/>
    <w:rsid w:val="00E06E1A"/>
    <w:rsid w:val="00E073CD"/>
    <w:rsid w:val="00E07409"/>
    <w:rsid w:val="00E074E8"/>
    <w:rsid w:val="00E0751F"/>
    <w:rsid w:val="00E076D6"/>
    <w:rsid w:val="00E076F2"/>
    <w:rsid w:val="00E07842"/>
    <w:rsid w:val="00E0786E"/>
    <w:rsid w:val="00E0798D"/>
    <w:rsid w:val="00E1003F"/>
    <w:rsid w:val="00E10595"/>
    <w:rsid w:val="00E10832"/>
    <w:rsid w:val="00E109BF"/>
    <w:rsid w:val="00E10AE2"/>
    <w:rsid w:val="00E10E7F"/>
    <w:rsid w:val="00E10F67"/>
    <w:rsid w:val="00E10FFE"/>
    <w:rsid w:val="00E11029"/>
    <w:rsid w:val="00E111EF"/>
    <w:rsid w:val="00E11ACA"/>
    <w:rsid w:val="00E11D94"/>
    <w:rsid w:val="00E11EA4"/>
    <w:rsid w:val="00E11F7B"/>
    <w:rsid w:val="00E12111"/>
    <w:rsid w:val="00E12444"/>
    <w:rsid w:val="00E12AD7"/>
    <w:rsid w:val="00E12AD8"/>
    <w:rsid w:val="00E12BC6"/>
    <w:rsid w:val="00E133DE"/>
    <w:rsid w:val="00E135DE"/>
    <w:rsid w:val="00E1366D"/>
    <w:rsid w:val="00E1366E"/>
    <w:rsid w:val="00E13788"/>
    <w:rsid w:val="00E138E3"/>
    <w:rsid w:val="00E1391E"/>
    <w:rsid w:val="00E13AFF"/>
    <w:rsid w:val="00E13C09"/>
    <w:rsid w:val="00E13D77"/>
    <w:rsid w:val="00E13DEC"/>
    <w:rsid w:val="00E13DF7"/>
    <w:rsid w:val="00E13F14"/>
    <w:rsid w:val="00E14180"/>
    <w:rsid w:val="00E1439C"/>
    <w:rsid w:val="00E14412"/>
    <w:rsid w:val="00E1445F"/>
    <w:rsid w:val="00E14477"/>
    <w:rsid w:val="00E1468D"/>
    <w:rsid w:val="00E148A9"/>
    <w:rsid w:val="00E15096"/>
    <w:rsid w:val="00E15221"/>
    <w:rsid w:val="00E15405"/>
    <w:rsid w:val="00E15A0B"/>
    <w:rsid w:val="00E15BFE"/>
    <w:rsid w:val="00E15E46"/>
    <w:rsid w:val="00E16374"/>
    <w:rsid w:val="00E163A3"/>
    <w:rsid w:val="00E1664D"/>
    <w:rsid w:val="00E16869"/>
    <w:rsid w:val="00E16936"/>
    <w:rsid w:val="00E16BA5"/>
    <w:rsid w:val="00E16C7B"/>
    <w:rsid w:val="00E16D5B"/>
    <w:rsid w:val="00E16E6F"/>
    <w:rsid w:val="00E17297"/>
    <w:rsid w:val="00E174DE"/>
    <w:rsid w:val="00E1772D"/>
    <w:rsid w:val="00E1779C"/>
    <w:rsid w:val="00E179D5"/>
    <w:rsid w:val="00E17A8B"/>
    <w:rsid w:val="00E17A90"/>
    <w:rsid w:val="00E17B34"/>
    <w:rsid w:val="00E17B3D"/>
    <w:rsid w:val="00E17CF9"/>
    <w:rsid w:val="00E17D41"/>
    <w:rsid w:val="00E20104"/>
    <w:rsid w:val="00E203B7"/>
    <w:rsid w:val="00E2048F"/>
    <w:rsid w:val="00E205C9"/>
    <w:rsid w:val="00E20629"/>
    <w:rsid w:val="00E208D0"/>
    <w:rsid w:val="00E20E0A"/>
    <w:rsid w:val="00E20E0C"/>
    <w:rsid w:val="00E21027"/>
    <w:rsid w:val="00E211FD"/>
    <w:rsid w:val="00E21212"/>
    <w:rsid w:val="00E21307"/>
    <w:rsid w:val="00E2151A"/>
    <w:rsid w:val="00E217D8"/>
    <w:rsid w:val="00E2184C"/>
    <w:rsid w:val="00E2190D"/>
    <w:rsid w:val="00E2193C"/>
    <w:rsid w:val="00E21A18"/>
    <w:rsid w:val="00E21A26"/>
    <w:rsid w:val="00E21CFB"/>
    <w:rsid w:val="00E21D26"/>
    <w:rsid w:val="00E21D93"/>
    <w:rsid w:val="00E21F74"/>
    <w:rsid w:val="00E21FA7"/>
    <w:rsid w:val="00E222E4"/>
    <w:rsid w:val="00E224DF"/>
    <w:rsid w:val="00E225B3"/>
    <w:rsid w:val="00E22602"/>
    <w:rsid w:val="00E2276F"/>
    <w:rsid w:val="00E22A8F"/>
    <w:rsid w:val="00E22D49"/>
    <w:rsid w:val="00E23173"/>
    <w:rsid w:val="00E234D6"/>
    <w:rsid w:val="00E23D86"/>
    <w:rsid w:val="00E23F1E"/>
    <w:rsid w:val="00E2401F"/>
    <w:rsid w:val="00E24043"/>
    <w:rsid w:val="00E240A2"/>
    <w:rsid w:val="00E240AA"/>
    <w:rsid w:val="00E24179"/>
    <w:rsid w:val="00E24C24"/>
    <w:rsid w:val="00E24C64"/>
    <w:rsid w:val="00E24D79"/>
    <w:rsid w:val="00E24F6D"/>
    <w:rsid w:val="00E250D2"/>
    <w:rsid w:val="00E25353"/>
    <w:rsid w:val="00E25434"/>
    <w:rsid w:val="00E25539"/>
    <w:rsid w:val="00E256FB"/>
    <w:rsid w:val="00E25AD3"/>
    <w:rsid w:val="00E25C8A"/>
    <w:rsid w:val="00E25CD1"/>
    <w:rsid w:val="00E261D3"/>
    <w:rsid w:val="00E26436"/>
    <w:rsid w:val="00E264F8"/>
    <w:rsid w:val="00E265E7"/>
    <w:rsid w:val="00E267D7"/>
    <w:rsid w:val="00E269BF"/>
    <w:rsid w:val="00E26A55"/>
    <w:rsid w:val="00E26B65"/>
    <w:rsid w:val="00E26C7E"/>
    <w:rsid w:val="00E2706E"/>
    <w:rsid w:val="00E2716C"/>
    <w:rsid w:val="00E274CE"/>
    <w:rsid w:val="00E2757D"/>
    <w:rsid w:val="00E27626"/>
    <w:rsid w:val="00E27944"/>
    <w:rsid w:val="00E27CE8"/>
    <w:rsid w:val="00E27E0D"/>
    <w:rsid w:val="00E300F8"/>
    <w:rsid w:val="00E30124"/>
    <w:rsid w:val="00E30597"/>
    <w:rsid w:val="00E30743"/>
    <w:rsid w:val="00E307EF"/>
    <w:rsid w:val="00E30927"/>
    <w:rsid w:val="00E309DF"/>
    <w:rsid w:val="00E30BAE"/>
    <w:rsid w:val="00E30BE4"/>
    <w:rsid w:val="00E31196"/>
    <w:rsid w:val="00E3132A"/>
    <w:rsid w:val="00E31384"/>
    <w:rsid w:val="00E314F0"/>
    <w:rsid w:val="00E318EF"/>
    <w:rsid w:val="00E31FE9"/>
    <w:rsid w:val="00E321C4"/>
    <w:rsid w:val="00E3285C"/>
    <w:rsid w:val="00E329C1"/>
    <w:rsid w:val="00E32AD5"/>
    <w:rsid w:val="00E3328A"/>
    <w:rsid w:val="00E33751"/>
    <w:rsid w:val="00E3398A"/>
    <w:rsid w:val="00E339EA"/>
    <w:rsid w:val="00E33B41"/>
    <w:rsid w:val="00E33EE6"/>
    <w:rsid w:val="00E33F2D"/>
    <w:rsid w:val="00E340D4"/>
    <w:rsid w:val="00E342CB"/>
    <w:rsid w:val="00E343AC"/>
    <w:rsid w:val="00E345BC"/>
    <w:rsid w:val="00E345F8"/>
    <w:rsid w:val="00E34894"/>
    <w:rsid w:val="00E34DF5"/>
    <w:rsid w:val="00E34F22"/>
    <w:rsid w:val="00E3522B"/>
    <w:rsid w:val="00E3541F"/>
    <w:rsid w:val="00E3544F"/>
    <w:rsid w:val="00E356F7"/>
    <w:rsid w:val="00E3574F"/>
    <w:rsid w:val="00E35964"/>
    <w:rsid w:val="00E35EB7"/>
    <w:rsid w:val="00E35ED2"/>
    <w:rsid w:val="00E35FE9"/>
    <w:rsid w:val="00E36011"/>
    <w:rsid w:val="00E360E4"/>
    <w:rsid w:val="00E3652C"/>
    <w:rsid w:val="00E36532"/>
    <w:rsid w:val="00E3683B"/>
    <w:rsid w:val="00E36948"/>
    <w:rsid w:val="00E37150"/>
    <w:rsid w:val="00E372C6"/>
    <w:rsid w:val="00E373EE"/>
    <w:rsid w:val="00E37981"/>
    <w:rsid w:val="00E37E15"/>
    <w:rsid w:val="00E4028B"/>
    <w:rsid w:val="00E4028C"/>
    <w:rsid w:val="00E40507"/>
    <w:rsid w:val="00E407B1"/>
    <w:rsid w:val="00E4084F"/>
    <w:rsid w:val="00E40AA0"/>
    <w:rsid w:val="00E40BB9"/>
    <w:rsid w:val="00E40BBD"/>
    <w:rsid w:val="00E4116A"/>
    <w:rsid w:val="00E41405"/>
    <w:rsid w:val="00E41570"/>
    <w:rsid w:val="00E417E8"/>
    <w:rsid w:val="00E41E67"/>
    <w:rsid w:val="00E41F4B"/>
    <w:rsid w:val="00E41F92"/>
    <w:rsid w:val="00E420D7"/>
    <w:rsid w:val="00E4221F"/>
    <w:rsid w:val="00E424BF"/>
    <w:rsid w:val="00E42689"/>
    <w:rsid w:val="00E428D8"/>
    <w:rsid w:val="00E42926"/>
    <w:rsid w:val="00E42E84"/>
    <w:rsid w:val="00E42ED7"/>
    <w:rsid w:val="00E42F6F"/>
    <w:rsid w:val="00E43107"/>
    <w:rsid w:val="00E434D2"/>
    <w:rsid w:val="00E43B4C"/>
    <w:rsid w:val="00E44482"/>
    <w:rsid w:val="00E446C2"/>
    <w:rsid w:val="00E4475B"/>
    <w:rsid w:val="00E44776"/>
    <w:rsid w:val="00E44873"/>
    <w:rsid w:val="00E44AAD"/>
    <w:rsid w:val="00E44AC7"/>
    <w:rsid w:val="00E44B04"/>
    <w:rsid w:val="00E44C30"/>
    <w:rsid w:val="00E44DDB"/>
    <w:rsid w:val="00E44DF1"/>
    <w:rsid w:val="00E450DA"/>
    <w:rsid w:val="00E45552"/>
    <w:rsid w:val="00E45593"/>
    <w:rsid w:val="00E459CD"/>
    <w:rsid w:val="00E45A65"/>
    <w:rsid w:val="00E4622C"/>
    <w:rsid w:val="00E463B3"/>
    <w:rsid w:val="00E46410"/>
    <w:rsid w:val="00E4644C"/>
    <w:rsid w:val="00E4670D"/>
    <w:rsid w:val="00E4677E"/>
    <w:rsid w:val="00E46940"/>
    <w:rsid w:val="00E46974"/>
    <w:rsid w:val="00E469BB"/>
    <w:rsid w:val="00E46B1A"/>
    <w:rsid w:val="00E46C68"/>
    <w:rsid w:val="00E46D4C"/>
    <w:rsid w:val="00E46DF9"/>
    <w:rsid w:val="00E472FE"/>
    <w:rsid w:val="00E47931"/>
    <w:rsid w:val="00E502E2"/>
    <w:rsid w:val="00E50486"/>
    <w:rsid w:val="00E50611"/>
    <w:rsid w:val="00E50ACF"/>
    <w:rsid w:val="00E50C35"/>
    <w:rsid w:val="00E5115A"/>
    <w:rsid w:val="00E51263"/>
    <w:rsid w:val="00E5150A"/>
    <w:rsid w:val="00E51657"/>
    <w:rsid w:val="00E516AA"/>
    <w:rsid w:val="00E516D4"/>
    <w:rsid w:val="00E519ED"/>
    <w:rsid w:val="00E51D4F"/>
    <w:rsid w:val="00E51E74"/>
    <w:rsid w:val="00E51F58"/>
    <w:rsid w:val="00E5200A"/>
    <w:rsid w:val="00E521DE"/>
    <w:rsid w:val="00E5222B"/>
    <w:rsid w:val="00E52637"/>
    <w:rsid w:val="00E52E6D"/>
    <w:rsid w:val="00E52E92"/>
    <w:rsid w:val="00E52F94"/>
    <w:rsid w:val="00E530B5"/>
    <w:rsid w:val="00E53127"/>
    <w:rsid w:val="00E5315C"/>
    <w:rsid w:val="00E53162"/>
    <w:rsid w:val="00E53504"/>
    <w:rsid w:val="00E5350C"/>
    <w:rsid w:val="00E53709"/>
    <w:rsid w:val="00E53BCA"/>
    <w:rsid w:val="00E53CA6"/>
    <w:rsid w:val="00E54045"/>
    <w:rsid w:val="00E541D8"/>
    <w:rsid w:val="00E545EC"/>
    <w:rsid w:val="00E54CED"/>
    <w:rsid w:val="00E55108"/>
    <w:rsid w:val="00E55165"/>
    <w:rsid w:val="00E55299"/>
    <w:rsid w:val="00E552CD"/>
    <w:rsid w:val="00E552EC"/>
    <w:rsid w:val="00E554B6"/>
    <w:rsid w:val="00E555ED"/>
    <w:rsid w:val="00E55B3D"/>
    <w:rsid w:val="00E55FBB"/>
    <w:rsid w:val="00E56088"/>
    <w:rsid w:val="00E560CD"/>
    <w:rsid w:val="00E56273"/>
    <w:rsid w:val="00E5636A"/>
    <w:rsid w:val="00E56417"/>
    <w:rsid w:val="00E56764"/>
    <w:rsid w:val="00E567B6"/>
    <w:rsid w:val="00E56883"/>
    <w:rsid w:val="00E56F27"/>
    <w:rsid w:val="00E57132"/>
    <w:rsid w:val="00E57416"/>
    <w:rsid w:val="00E579F5"/>
    <w:rsid w:val="00E57BD8"/>
    <w:rsid w:val="00E57DA7"/>
    <w:rsid w:val="00E57F42"/>
    <w:rsid w:val="00E6011F"/>
    <w:rsid w:val="00E6068A"/>
    <w:rsid w:val="00E6073A"/>
    <w:rsid w:val="00E60834"/>
    <w:rsid w:val="00E60891"/>
    <w:rsid w:val="00E60AA1"/>
    <w:rsid w:val="00E60B8E"/>
    <w:rsid w:val="00E60C00"/>
    <w:rsid w:val="00E60C89"/>
    <w:rsid w:val="00E60E07"/>
    <w:rsid w:val="00E60FC3"/>
    <w:rsid w:val="00E61387"/>
    <w:rsid w:val="00E6157A"/>
    <w:rsid w:val="00E617BB"/>
    <w:rsid w:val="00E618D5"/>
    <w:rsid w:val="00E61FE1"/>
    <w:rsid w:val="00E62046"/>
    <w:rsid w:val="00E62239"/>
    <w:rsid w:val="00E624B9"/>
    <w:rsid w:val="00E625EE"/>
    <w:rsid w:val="00E62D72"/>
    <w:rsid w:val="00E62FBD"/>
    <w:rsid w:val="00E6322B"/>
    <w:rsid w:val="00E63267"/>
    <w:rsid w:val="00E6328A"/>
    <w:rsid w:val="00E632E8"/>
    <w:rsid w:val="00E635E6"/>
    <w:rsid w:val="00E63933"/>
    <w:rsid w:val="00E63BB6"/>
    <w:rsid w:val="00E63DA0"/>
    <w:rsid w:val="00E641C5"/>
    <w:rsid w:val="00E64362"/>
    <w:rsid w:val="00E645E8"/>
    <w:rsid w:val="00E646DC"/>
    <w:rsid w:val="00E647E2"/>
    <w:rsid w:val="00E64DE9"/>
    <w:rsid w:val="00E64E6B"/>
    <w:rsid w:val="00E65042"/>
    <w:rsid w:val="00E6510F"/>
    <w:rsid w:val="00E653C1"/>
    <w:rsid w:val="00E6569D"/>
    <w:rsid w:val="00E657ED"/>
    <w:rsid w:val="00E65850"/>
    <w:rsid w:val="00E65AC3"/>
    <w:rsid w:val="00E6634F"/>
    <w:rsid w:val="00E6656D"/>
    <w:rsid w:val="00E6693F"/>
    <w:rsid w:val="00E66DD1"/>
    <w:rsid w:val="00E66EF7"/>
    <w:rsid w:val="00E67207"/>
    <w:rsid w:val="00E672A5"/>
    <w:rsid w:val="00E6748E"/>
    <w:rsid w:val="00E67A42"/>
    <w:rsid w:val="00E67FFB"/>
    <w:rsid w:val="00E7001E"/>
    <w:rsid w:val="00E7010D"/>
    <w:rsid w:val="00E701C7"/>
    <w:rsid w:val="00E70A09"/>
    <w:rsid w:val="00E70CBD"/>
    <w:rsid w:val="00E710B5"/>
    <w:rsid w:val="00E7150A"/>
    <w:rsid w:val="00E71648"/>
    <w:rsid w:val="00E71696"/>
    <w:rsid w:val="00E717E1"/>
    <w:rsid w:val="00E71872"/>
    <w:rsid w:val="00E71AF9"/>
    <w:rsid w:val="00E71BFF"/>
    <w:rsid w:val="00E71EA0"/>
    <w:rsid w:val="00E72298"/>
    <w:rsid w:val="00E72360"/>
    <w:rsid w:val="00E72375"/>
    <w:rsid w:val="00E72421"/>
    <w:rsid w:val="00E72559"/>
    <w:rsid w:val="00E72714"/>
    <w:rsid w:val="00E72734"/>
    <w:rsid w:val="00E72B59"/>
    <w:rsid w:val="00E72BE9"/>
    <w:rsid w:val="00E72BF5"/>
    <w:rsid w:val="00E72E29"/>
    <w:rsid w:val="00E732DA"/>
    <w:rsid w:val="00E73379"/>
    <w:rsid w:val="00E7375E"/>
    <w:rsid w:val="00E73F36"/>
    <w:rsid w:val="00E74070"/>
    <w:rsid w:val="00E744F3"/>
    <w:rsid w:val="00E74807"/>
    <w:rsid w:val="00E7485E"/>
    <w:rsid w:val="00E74CDA"/>
    <w:rsid w:val="00E74D19"/>
    <w:rsid w:val="00E74EB6"/>
    <w:rsid w:val="00E755C7"/>
    <w:rsid w:val="00E756CB"/>
    <w:rsid w:val="00E75706"/>
    <w:rsid w:val="00E7572E"/>
    <w:rsid w:val="00E7577A"/>
    <w:rsid w:val="00E759B1"/>
    <w:rsid w:val="00E759B4"/>
    <w:rsid w:val="00E75E01"/>
    <w:rsid w:val="00E75E38"/>
    <w:rsid w:val="00E75E91"/>
    <w:rsid w:val="00E75EEB"/>
    <w:rsid w:val="00E7617D"/>
    <w:rsid w:val="00E7646F"/>
    <w:rsid w:val="00E764AE"/>
    <w:rsid w:val="00E7681B"/>
    <w:rsid w:val="00E76DA0"/>
    <w:rsid w:val="00E77030"/>
    <w:rsid w:val="00E77168"/>
    <w:rsid w:val="00E77247"/>
    <w:rsid w:val="00E773F5"/>
    <w:rsid w:val="00E774C8"/>
    <w:rsid w:val="00E77841"/>
    <w:rsid w:val="00E77894"/>
    <w:rsid w:val="00E77921"/>
    <w:rsid w:val="00E779D6"/>
    <w:rsid w:val="00E77B3E"/>
    <w:rsid w:val="00E77DFB"/>
    <w:rsid w:val="00E80154"/>
    <w:rsid w:val="00E802B1"/>
    <w:rsid w:val="00E804DB"/>
    <w:rsid w:val="00E80C5B"/>
    <w:rsid w:val="00E80F4A"/>
    <w:rsid w:val="00E81228"/>
    <w:rsid w:val="00E8122E"/>
    <w:rsid w:val="00E812EC"/>
    <w:rsid w:val="00E81338"/>
    <w:rsid w:val="00E8141B"/>
    <w:rsid w:val="00E81A38"/>
    <w:rsid w:val="00E81D10"/>
    <w:rsid w:val="00E82358"/>
    <w:rsid w:val="00E823EA"/>
    <w:rsid w:val="00E82612"/>
    <w:rsid w:val="00E826BA"/>
    <w:rsid w:val="00E82746"/>
    <w:rsid w:val="00E82B8E"/>
    <w:rsid w:val="00E82C3C"/>
    <w:rsid w:val="00E82F2A"/>
    <w:rsid w:val="00E82F3C"/>
    <w:rsid w:val="00E830C9"/>
    <w:rsid w:val="00E831D7"/>
    <w:rsid w:val="00E833D4"/>
    <w:rsid w:val="00E83B38"/>
    <w:rsid w:val="00E844C8"/>
    <w:rsid w:val="00E848DF"/>
    <w:rsid w:val="00E84B6C"/>
    <w:rsid w:val="00E8528D"/>
    <w:rsid w:val="00E854AA"/>
    <w:rsid w:val="00E85A3F"/>
    <w:rsid w:val="00E85C6F"/>
    <w:rsid w:val="00E85D4E"/>
    <w:rsid w:val="00E85F3F"/>
    <w:rsid w:val="00E862B3"/>
    <w:rsid w:val="00E86306"/>
    <w:rsid w:val="00E86378"/>
    <w:rsid w:val="00E86CCA"/>
    <w:rsid w:val="00E86D51"/>
    <w:rsid w:val="00E86EAC"/>
    <w:rsid w:val="00E870B4"/>
    <w:rsid w:val="00E871B1"/>
    <w:rsid w:val="00E872D2"/>
    <w:rsid w:val="00E8744E"/>
    <w:rsid w:val="00E874C1"/>
    <w:rsid w:val="00E874E9"/>
    <w:rsid w:val="00E875FA"/>
    <w:rsid w:val="00E879A1"/>
    <w:rsid w:val="00E87C7B"/>
    <w:rsid w:val="00E87CCE"/>
    <w:rsid w:val="00E900CA"/>
    <w:rsid w:val="00E90152"/>
    <w:rsid w:val="00E90335"/>
    <w:rsid w:val="00E9074A"/>
    <w:rsid w:val="00E90903"/>
    <w:rsid w:val="00E909D7"/>
    <w:rsid w:val="00E90AA2"/>
    <w:rsid w:val="00E90D79"/>
    <w:rsid w:val="00E90E88"/>
    <w:rsid w:val="00E90FA4"/>
    <w:rsid w:val="00E90FD5"/>
    <w:rsid w:val="00E91406"/>
    <w:rsid w:val="00E914D8"/>
    <w:rsid w:val="00E915AD"/>
    <w:rsid w:val="00E91721"/>
    <w:rsid w:val="00E918C2"/>
    <w:rsid w:val="00E91CF3"/>
    <w:rsid w:val="00E92054"/>
    <w:rsid w:val="00E92101"/>
    <w:rsid w:val="00E9263E"/>
    <w:rsid w:val="00E92863"/>
    <w:rsid w:val="00E928DD"/>
    <w:rsid w:val="00E92AAA"/>
    <w:rsid w:val="00E92CAF"/>
    <w:rsid w:val="00E92D12"/>
    <w:rsid w:val="00E930BA"/>
    <w:rsid w:val="00E932FB"/>
    <w:rsid w:val="00E937A2"/>
    <w:rsid w:val="00E937D0"/>
    <w:rsid w:val="00E938B2"/>
    <w:rsid w:val="00E93B42"/>
    <w:rsid w:val="00E94445"/>
    <w:rsid w:val="00E945D9"/>
    <w:rsid w:val="00E949CB"/>
    <w:rsid w:val="00E94F3C"/>
    <w:rsid w:val="00E9504A"/>
    <w:rsid w:val="00E95256"/>
    <w:rsid w:val="00E954A9"/>
    <w:rsid w:val="00E957BD"/>
    <w:rsid w:val="00E958CB"/>
    <w:rsid w:val="00E95D63"/>
    <w:rsid w:val="00E95DFF"/>
    <w:rsid w:val="00E95E03"/>
    <w:rsid w:val="00E95F9D"/>
    <w:rsid w:val="00E95FF8"/>
    <w:rsid w:val="00E960B3"/>
    <w:rsid w:val="00E9611B"/>
    <w:rsid w:val="00E96167"/>
    <w:rsid w:val="00E963DA"/>
    <w:rsid w:val="00E967BF"/>
    <w:rsid w:val="00E969CB"/>
    <w:rsid w:val="00E969F2"/>
    <w:rsid w:val="00E96A44"/>
    <w:rsid w:val="00E96ADD"/>
    <w:rsid w:val="00E96BAA"/>
    <w:rsid w:val="00E96D43"/>
    <w:rsid w:val="00E9726B"/>
    <w:rsid w:val="00E9759F"/>
    <w:rsid w:val="00E97652"/>
    <w:rsid w:val="00E976D4"/>
    <w:rsid w:val="00E97A24"/>
    <w:rsid w:val="00E97AE5"/>
    <w:rsid w:val="00E97BCF"/>
    <w:rsid w:val="00E97F06"/>
    <w:rsid w:val="00E97FF8"/>
    <w:rsid w:val="00EA0092"/>
    <w:rsid w:val="00EA027F"/>
    <w:rsid w:val="00EA0A06"/>
    <w:rsid w:val="00EA0BC3"/>
    <w:rsid w:val="00EA0E9B"/>
    <w:rsid w:val="00EA1078"/>
    <w:rsid w:val="00EA1249"/>
    <w:rsid w:val="00EA128B"/>
    <w:rsid w:val="00EA14F9"/>
    <w:rsid w:val="00EA16C1"/>
    <w:rsid w:val="00EA182F"/>
    <w:rsid w:val="00EA18EF"/>
    <w:rsid w:val="00EA1C38"/>
    <w:rsid w:val="00EA1CD6"/>
    <w:rsid w:val="00EA1E8B"/>
    <w:rsid w:val="00EA1EE5"/>
    <w:rsid w:val="00EA2038"/>
    <w:rsid w:val="00EA20AD"/>
    <w:rsid w:val="00EA21CC"/>
    <w:rsid w:val="00EA223E"/>
    <w:rsid w:val="00EA2397"/>
    <w:rsid w:val="00EA2540"/>
    <w:rsid w:val="00EA26E0"/>
    <w:rsid w:val="00EA2728"/>
    <w:rsid w:val="00EA2950"/>
    <w:rsid w:val="00EA2AD5"/>
    <w:rsid w:val="00EA2E2D"/>
    <w:rsid w:val="00EA2F4C"/>
    <w:rsid w:val="00EA3039"/>
    <w:rsid w:val="00EA318F"/>
    <w:rsid w:val="00EA33B5"/>
    <w:rsid w:val="00EA346E"/>
    <w:rsid w:val="00EA3767"/>
    <w:rsid w:val="00EA392C"/>
    <w:rsid w:val="00EA39CF"/>
    <w:rsid w:val="00EA3B56"/>
    <w:rsid w:val="00EA3C40"/>
    <w:rsid w:val="00EA3CD4"/>
    <w:rsid w:val="00EA3D33"/>
    <w:rsid w:val="00EA3D97"/>
    <w:rsid w:val="00EA4373"/>
    <w:rsid w:val="00EA4400"/>
    <w:rsid w:val="00EA45C9"/>
    <w:rsid w:val="00EA475E"/>
    <w:rsid w:val="00EA4A87"/>
    <w:rsid w:val="00EA4B8F"/>
    <w:rsid w:val="00EA4D01"/>
    <w:rsid w:val="00EA532D"/>
    <w:rsid w:val="00EA55E0"/>
    <w:rsid w:val="00EA57A5"/>
    <w:rsid w:val="00EA5947"/>
    <w:rsid w:val="00EA5BE4"/>
    <w:rsid w:val="00EA5DDB"/>
    <w:rsid w:val="00EA5E01"/>
    <w:rsid w:val="00EA6177"/>
    <w:rsid w:val="00EA64FE"/>
    <w:rsid w:val="00EA68B1"/>
    <w:rsid w:val="00EA69C2"/>
    <w:rsid w:val="00EA6AF3"/>
    <w:rsid w:val="00EA6BCC"/>
    <w:rsid w:val="00EA6C4F"/>
    <w:rsid w:val="00EA71AC"/>
    <w:rsid w:val="00EA7211"/>
    <w:rsid w:val="00EA7236"/>
    <w:rsid w:val="00EA7574"/>
    <w:rsid w:val="00EA7601"/>
    <w:rsid w:val="00EA7677"/>
    <w:rsid w:val="00EA78F8"/>
    <w:rsid w:val="00EA7911"/>
    <w:rsid w:val="00EA7D0F"/>
    <w:rsid w:val="00EA7F6B"/>
    <w:rsid w:val="00EB0343"/>
    <w:rsid w:val="00EB0A6E"/>
    <w:rsid w:val="00EB0C08"/>
    <w:rsid w:val="00EB0DEB"/>
    <w:rsid w:val="00EB0EED"/>
    <w:rsid w:val="00EB0FF3"/>
    <w:rsid w:val="00EB16B7"/>
    <w:rsid w:val="00EB174D"/>
    <w:rsid w:val="00EB17B6"/>
    <w:rsid w:val="00EB17E3"/>
    <w:rsid w:val="00EB17ED"/>
    <w:rsid w:val="00EB199F"/>
    <w:rsid w:val="00EB1ADC"/>
    <w:rsid w:val="00EB1D87"/>
    <w:rsid w:val="00EB2104"/>
    <w:rsid w:val="00EB21B6"/>
    <w:rsid w:val="00EB21B9"/>
    <w:rsid w:val="00EB221E"/>
    <w:rsid w:val="00EB2525"/>
    <w:rsid w:val="00EB260D"/>
    <w:rsid w:val="00EB27DA"/>
    <w:rsid w:val="00EB2A73"/>
    <w:rsid w:val="00EB3059"/>
    <w:rsid w:val="00EB3061"/>
    <w:rsid w:val="00EB315A"/>
    <w:rsid w:val="00EB31ED"/>
    <w:rsid w:val="00EB33B9"/>
    <w:rsid w:val="00EB33E5"/>
    <w:rsid w:val="00EB3438"/>
    <w:rsid w:val="00EB3475"/>
    <w:rsid w:val="00EB388D"/>
    <w:rsid w:val="00EB3925"/>
    <w:rsid w:val="00EB3B2B"/>
    <w:rsid w:val="00EB3DAB"/>
    <w:rsid w:val="00EB4123"/>
    <w:rsid w:val="00EB432A"/>
    <w:rsid w:val="00EB4C81"/>
    <w:rsid w:val="00EB4C92"/>
    <w:rsid w:val="00EB4D16"/>
    <w:rsid w:val="00EB4D7B"/>
    <w:rsid w:val="00EB541B"/>
    <w:rsid w:val="00EB5991"/>
    <w:rsid w:val="00EB5A62"/>
    <w:rsid w:val="00EB5BCF"/>
    <w:rsid w:val="00EB5BDC"/>
    <w:rsid w:val="00EB5FC4"/>
    <w:rsid w:val="00EB636B"/>
    <w:rsid w:val="00EB6541"/>
    <w:rsid w:val="00EB66DA"/>
    <w:rsid w:val="00EB67FF"/>
    <w:rsid w:val="00EB696F"/>
    <w:rsid w:val="00EB6A26"/>
    <w:rsid w:val="00EB6B7E"/>
    <w:rsid w:val="00EB7181"/>
    <w:rsid w:val="00EB73D4"/>
    <w:rsid w:val="00EB73E2"/>
    <w:rsid w:val="00EB7423"/>
    <w:rsid w:val="00EB7543"/>
    <w:rsid w:val="00EB7816"/>
    <w:rsid w:val="00EB7A87"/>
    <w:rsid w:val="00EB7F3E"/>
    <w:rsid w:val="00EC004A"/>
    <w:rsid w:val="00EC0115"/>
    <w:rsid w:val="00EC01C2"/>
    <w:rsid w:val="00EC035D"/>
    <w:rsid w:val="00EC0571"/>
    <w:rsid w:val="00EC0939"/>
    <w:rsid w:val="00EC0A20"/>
    <w:rsid w:val="00EC0DE3"/>
    <w:rsid w:val="00EC0E9D"/>
    <w:rsid w:val="00EC0F5C"/>
    <w:rsid w:val="00EC162E"/>
    <w:rsid w:val="00EC168D"/>
    <w:rsid w:val="00EC16B8"/>
    <w:rsid w:val="00EC17C2"/>
    <w:rsid w:val="00EC181D"/>
    <w:rsid w:val="00EC19BB"/>
    <w:rsid w:val="00EC1C89"/>
    <w:rsid w:val="00EC204E"/>
    <w:rsid w:val="00EC20BC"/>
    <w:rsid w:val="00EC2326"/>
    <w:rsid w:val="00EC2397"/>
    <w:rsid w:val="00EC2596"/>
    <w:rsid w:val="00EC26A8"/>
    <w:rsid w:val="00EC2BC3"/>
    <w:rsid w:val="00EC2D74"/>
    <w:rsid w:val="00EC2E8A"/>
    <w:rsid w:val="00EC3161"/>
    <w:rsid w:val="00EC3916"/>
    <w:rsid w:val="00EC3948"/>
    <w:rsid w:val="00EC3E7E"/>
    <w:rsid w:val="00EC40C4"/>
    <w:rsid w:val="00EC45DB"/>
    <w:rsid w:val="00EC4753"/>
    <w:rsid w:val="00EC4ADE"/>
    <w:rsid w:val="00EC4F2A"/>
    <w:rsid w:val="00EC4FA4"/>
    <w:rsid w:val="00EC4FC9"/>
    <w:rsid w:val="00EC522E"/>
    <w:rsid w:val="00EC5298"/>
    <w:rsid w:val="00EC5742"/>
    <w:rsid w:val="00EC5B80"/>
    <w:rsid w:val="00EC5EBB"/>
    <w:rsid w:val="00EC5F91"/>
    <w:rsid w:val="00EC63CF"/>
    <w:rsid w:val="00EC64AF"/>
    <w:rsid w:val="00EC680D"/>
    <w:rsid w:val="00EC6B38"/>
    <w:rsid w:val="00EC7327"/>
    <w:rsid w:val="00EC73FE"/>
    <w:rsid w:val="00EC74C6"/>
    <w:rsid w:val="00EC76B0"/>
    <w:rsid w:val="00EC79CB"/>
    <w:rsid w:val="00EC7AA9"/>
    <w:rsid w:val="00EC7BEA"/>
    <w:rsid w:val="00ED002A"/>
    <w:rsid w:val="00ED03A2"/>
    <w:rsid w:val="00ED0893"/>
    <w:rsid w:val="00ED09BE"/>
    <w:rsid w:val="00ED1120"/>
    <w:rsid w:val="00ED1584"/>
    <w:rsid w:val="00ED17D6"/>
    <w:rsid w:val="00ED1D00"/>
    <w:rsid w:val="00ED1D83"/>
    <w:rsid w:val="00ED2094"/>
    <w:rsid w:val="00ED20D3"/>
    <w:rsid w:val="00ED2ABC"/>
    <w:rsid w:val="00ED2BF8"/>
    <w:rsid w:val="00ED2D96"/>
    <w:rsid w:val="00ED2DC1"/>
    <w:rsid w:val="00ED2EDC"/>
    <w:rsid w:val="00ED30F4"/>
    <w:rsid w:val="00ED355B"/>
    <w:rsid w:val="00ED3625"/>
    <w:rsid w:val="00ED3745"/>
    <w:rsid w:val="00ED37D8"/>
    <w:rsid w:val="00ED3895"/>
    <w:rsid w:val="00ED3972"/>
    <w:rsid w:val="00ED3A10"/>
    <w:rsid w:val="00ED3A18"/>
    <w:rsid w:val="00ED3E31"/>
    <w:rsid w:val="00ED47DE"/>
    <w:rsid w:val="00ED4C35"/>
    <w:rsid w:val="00ED4CC9"/>
    <w:rsid w:val="00ED4ECF"/>
    <w:rsid w:val="00ED505E"/>
    <w:rsid w:val="00ED525B"/>
    <w:rsid w:val="00ED533F"/>
    <w:rsid w:val="00ED5EEE"/>
    <w:rsid w:val="00ED5F18"/>
    <w:rsid w:val="00ED640D"/>
    <w:rsid w:val="00ED671D"/>
    <w:rsid w:val="00ED6724"/>
    <w:rsid w:val="00ED67AB"/>
    <w:rsid w:val="00ED6D57"/>
    <w:rsid w:val="00ED7145"/>
    <w:rsid w:val="00ED7181"/>
    <w:rsid w:val="00ED74C3"/>
    <w:rsid w:val="00ED759A"/>
    <w:rsid w:val="00ED7607"/>
    <w:rsid w:val="00ED7699"/>
    <w:rsid w:val="00ED7791"/>
    <w:rsid w:val="00ED7972"/>
    <w:rsid w:val="00ED7A57"/>
    <w:rsid w:val="00ED7ADA"/>
    <w:rsid w:val="00ED7CF4"/>
    <w:rsid w:val="00ED7F5E"/>
    <w:rsid w:val="00EE0202"/>
    <w:rsid w:val="00EE02B4"/>
    <w:rsid w:val="00EE04CC"/>
    <w:rsid w:val="00EE0606"/>
    <w:rsid w:val="00EE061D"/>
    <w:rsid w:val="00EE0743"/>
    <w:rsid w:val="00EE09A2"/>
    <w:rsid w:val="00EE0BB0"/>
    <w:rsid w:val="00EE0CF3"/>
    <w:rsid w:val="00EE122C"/>
    <w:rsid w:val="00EE1694"/>
    <w:rsid w:val="00EE2010"/>
    <w:rsid w:val="00EE211E"/>
    <w:rsid w:val="00EE2139"/>
    <w:rsid w:val="00EE23A6"/>
    <w:rsid w:val="00EE2418"/>
    <w:rsid w:val="00EE2915"/>
    <w:rsid w:val="00EE2AA1"/>
    <w:rsid w:val="00EE2DD6"/>
    <w:rsid w:val="00EE2E15"/>
    <w:rsid w:val="00EE3142"/>
    <w:rsid w:val="00EE32DA"/>
    <w:rsid w:val="00EE368E"/>
    <w:rsid w:val="00EE3742"/>
    <w:rsid w:val="00EE378C"/>
    <w:rsid w:val="00EE3943"/>
    <w:rsid w:val="00EE39EA"/>
    <w:rsid w:val="00EE3A77"/>
    <w:rsid w:val="00EE3C93"/>
    <w:rsid w:val="00EE3CAC"/>
    <w:rsid w:val="00EE3DDE"/>
    <w:rsid w:val="00EE3FA6"/>
    <w:rsid w:val="00EE3FCD"/>
    <w:rsid w:val="00EE45F9"/>
    <w:rsid w:val="00EE479A"/>
    <w:rsid w:val="00EE47D6"/>
    <w:rsid w:val="00EE4F7B"/>
    <w:rsid w:val="00EE53C3"/>
    <w:rsid w:val="00EE540F"/>
    <w:rsid w:val="00EE5E9F"/>
    <w:rsid w:val="00EE608E"/>
    <w:rsid w:val="00EE630D"/>
    <w:rsid w:val="00EE63C2"/>
    <w:rsid w:val="00EE6711"/>
    <w:rsid w:val="00EE6CFD"/>
    <w:rsid w:val="00EE71E0"/>
    <w:rsid w:val="00EE754E"/>
    <w:rsid w:val="00EE76C1"/>
    <w:rsid w:val="00EE77F9"/>
    <w:rsid w:val="00EE7955"/>
    <w:rsid w:val="00EE7D1C"/>
    <w:rsid w:val="00EE7E9F"/>
    <w:rsid w:val="00EE7EDE"/>
    <w:rsid w:val="00EE7F61"/>
    <w:rsid w:val="00EE7F6A"/>
    <w:rsid w:val="00EF0147"/>
    <w:rsid w:val="00EF01B9"/>
    <w:rsid w:val="00EF0A2C"/>
    <w:rsid w:val="00EF0C05"/>
    <w:rsid w:val="00EF1018"/>
    <w:rsid w:val="00EF16D2"/>
    <w:rsid w:val="00EF1DD7"/>
    <w:rsid w:val="00EF1E87"/>
    <w:rsid w:val="00EF1F02"/>
    <w:rsid w:val="00EF1F16"/>
    <w:rsid w:val="00EF20E6"/>
    <w:rsid w:val="00EF20EB"/>
    <w:rsid w:val="00EF24CB"/>
    <w:rsid w:val="00EF2726"/>
    <w:rsid w:val="00EF2767"/>
    <w:rsid w:val="00EF2C64"/>
    <w:rsid w:val="00EF2FAB"/>
    <w:rsid w:val="00EF332A"/>
    <w:rsid w:val="00EF3385"/>
    <w:rsid w:val="00EF356C"/>
    <w:rsid w:val="00EF35F2"/>
    <w:rsid w:val="00EF399B"/>
    <w:rsid w:val="00EF3BF6"/>
    <w:rsid w:val="00EF3F2F"/>
    <w:rsid w:val="00EF3F90"/>
    <w:rsid w:val="00EF4079"/>
    <w:rsid w:val="00EF40D4"/>
    <w:rsid w:val="00EF4181"/>
    <w:rsid w:val="00EF4566"/>
    <w:rsid w:val="00EF46E1"/>
    <w:rsid w:val="00EF47AA"/>
    <w:rsid w:val="00EF48B3"/>
    <w:rsid w:val="00EF4D46"/>
    <w:rsid w:val="00EF5710"/>
    <w:rsid w:val="00EF5B7F"/>
    <w:rsid w:val="00EF5C37"/>
    <w:rsid w:val="00EF609F"/>
    <w:rsid w:val="00EF6B42"/>
    <w:rsid w:val="00EF7120"/>
    <w:rsid w:val="00EF71F3"/>
    <w:rsid w:val="00EF7340"/>
    <w:rsid w:val="00EF7400"/>
    <w:rsid w:val="00EF7501"/>
    <w:rsid w:val="00EF757B"/>
    <w:rsid w:val="00EF75A6"/>
    <w:rsid w:val="00EF75C4"/>
    <w:rsid w:val="00EF766D"/>
    <w:rsid w:val="00EF7FB3"/>
    <w:rsid w:val="00F00517"/>
    <w:rsid w:val="00F00531"/>
    <w:rsid w:val="00F00553"/>
    <w:rsid w:val="00F0059C"/>
    <w:rsid w:val="00F00839"/>
    <w:rsid w:val="00F00900"/>
    <w:rsid w:val="00F010C4"/>
    <w:rsid w:val="00F011E6"/>
    <w:rsid w:val="00F0150F"/>
    <w:rsid w:val="00F0167C"/>
    <w:rsid w:val="00F01830"/>
    <w:rsid w:val="00F01876"/>
    <w:rsid w:val="00F01AAA"/>
    <w:rsid w:val="00F02237"/>
    <w:rsid w:val="00F02370"/>
    <w:rsid w:val="00F02654"/>
    <w:rsid w:val="00F0295D"/>
    <w:rsid w:val="00F02A08"/>
    <w:rsid w:val="00F02A0C"/>
    <w:rsid w:val="00F02A14"/>
    <w:rsid w:val="00F02BB4"/>
    <w:rsid w:val="00F02C8A"/>
    <w:rsid w:val="00F02E1A"/>
    <w:rsid w:val="00F030A5"/>
    <w:rsid w:val="00F03103"/>
    <w:rsid w:val="00F0353B"/>
    <w:rsid w:val="00F035E1"/>
    <w:rsid w:val="00F0360A"/>
    <w:rsid w:val="00F03809"/>
    <w:rsid w:val="00F03C29"/>
    <w:rsid w:val="00F03C36"/>
    <w:rsid w:val="00F04086"/>
    <w:rsid w:val="00F044BC"/>
    <w:rsid w:val="00F0461D"/>
    <w:rsid w:val="00F0488C"/>
    <w:rsid w:val="00F0497C"/>
    <w:rsid w:val="00F04ABA"/>
    <w:rsid w:val="00F04AF7"/>
    <w:rsid w:val="00F04DD3"/>
    <w:rsid w:val="00F04E9E"/>
    <w:rsid w:val="00F05114"/>
    <w:rsid w:val="00F05291"/>
    <w:rsid w:val="00F052F0"/>
    <w:rsid w:val="00F05602"/>
    <w:rsid w:val="00F05677"/>
    <w:rsid w:val="00F058F0"/>
    <w:rsid w:val="00F058FA"/>
    <w:rsid w:val="00F061A8"/>
    <w:rsid w:val="00F061E8"/>
    <w:rsid w:val="00F0628E"/>
    <w:rsid w:val="00F06911"/>
    <w:rsid w:val="00F06A50"/>
    <w:rsid w:val="00F06CC8"/>
    <w:rsid w:val="00F06FC9"/>
    <w:rsid w:val="00F07005"/>
    <w:rsid w:val="00F070FA"/>
    <w:rsid w:val="00F071D3"/>
    <w:rsid w:val="00F07218"/>
    <w:rsid w:val="00F0731B"/>
    <w:rsid w:val="00F07665"/>
    <w:rsid w:val="00F076C0"/>
    <w:rsid w:val="00F076E9"/>
    <w:rsid w:val="00F07F15"/>
    <w:rsid w:val="00F10358"/>
    <w:rsid w:val="00F10564"/>
    <w:rsid w:val="00F107CE"/>
    <w:rsid w:val="00F10EE4"/>
    <w:rsid w:val="00F11309"/>
    <w:rsid w:val="00F11513"/>
    <w:rsid w:val="00F11570"/>
    <w:rsid w:val="00F1164C"/>
    <w:rsid w:val="00F118AC"/>
    <w:rsid w:val="00F119C1"/>
    <w:rsid w:val="00F11A56"/>
    <w:rsid w:val="00F11A7B"/>
    <w:rsid w:val="00F11C6C"/>
    <w:rsid w:val="00F11DA2"/>
    <w:rsid w:val="00F11E73"/>
    <w:rsid w:val="00F11F45"/>
    <w:rsid w:val="00F12302"/>
    <w:rsid w:val="00F1243C"/>
    <w:rsid w:val="00F12AE9"/>
    <w:rsid w:val="00F12B3D"/>
    <w:rsid w:val="00F12C53"/>
    <w:rsid w:val="00F12F3F"/>
    <w:rsid w:val="00F12FCF"/>
    <w:rsid w:val="00F12FF9"/>
    <w:rsid w:val="00F133CE"/>
    <w:rsid w:val="00F1352E"/>
    <w:rsid w:val="00F137BC"/>
    <w:rsid w:val="00F138DD"/>
    <w:rsid w:val="00F13996"/>
    <w:rsid w:val="00F13B1B"/>
    <w:rsid w:val="00F13E83"/>
    <w:rsid w:val="00F13EE0"/>
    <w:rsid w:val="00F14027"/>
    <w:rsid w:val="00F1404E"/>
    <w:rsid w:val="00F142CD"/>
    <w:rsid w:val="00F1438A"/>
    <w:rsid w:val="00F146F3"/>
    <w:rsid w:val="00F14891"/>
    <w:rsid w:val="00F149A6"/>
    <w:rsid w:val="00F14AE6"/>
    <w:rsid w:val="00F14C9A"/>
    <w:rsid w:val="00F151C9"/>
    <w:rsid w:val="00F153F0"/>
    <w:rsid w:val="00F154AD"/>
    <w:rsid w:val="00F15526"/>
    <w:rsid w:val="00F15847"/>
    <w:rsid w:val="00F15B79"/>
    <w:rsid w:val="00F15F08"/>
    <w:rsid w:val="00F15F18"/>
    <w:rsid w:val="00F16023"/>
    <w:rsid w:val="00F16457"/>
    <w:rsid w:val="00F166C1"/>
    <w:rsid w:val="00F16951"/>
    <w:rsid w:val="00F16B41"/>
    <w:rsid w:val="00F17003"/>
    <w:rsid w:val="00F170B5"/>
    <w:rsid w:val="00F17455"/>
    <w:rsid w:val="00F17A08"/>
    <w:rsid w:val="00F17A6F"/>
    <w:rsid w:val="00F17C49"/>
    <w:rsid w:val="00F17C5E"/>
    <w:rsid w:val="00F17CB6"/>
    <w:rsid w:val="00F17DBF"/>
    <w:rsid w:val="00F17E3C"/>
    <w:rsid w:val="00F20155"/>
    <w:rsid w:val="00F201CA"/>
    <w:rsid w:val="00F20681"/>
    <w:rsid w:val="00F20938"/>
    <w:rsid w:val="00F20A45"/>
    <w:rsid w:val="00F20B42"/>
    <w:rsid w:val="00F20C29"/>
    <w:rsid w:val="00F211CA"/>
    <w:rsid w:val="00F214FA"/>
    <w:rsid w:val="00F2157A"/>
    <w:rsid w:val="00F2164D"/>
    <w:rsid w:val="00F21973"/>
    <w:rsid w:val="00F21E64"/>
    <w:rsid w:val="00F22216"/>
    <w:rsid w:val="00F222F9"/>
    <w:rsid w:val="00F225B4"/>
    <w:rsid w:val="00F22748"/>
    <w:rsid w:val="00F2276A"/>
    <w:rsid w:val="00F228B9"/>
    <w:rsid w:val="00F22A29"/>
    <w:rsid w:val="00F22D5A"/>
    <w:rsid w:val="00F22E18"/>
    <w:rsid w:val="00F22E7D"/>
    <w:rsid w:val="00F22EB6"/>
    <w:rsid w:val="00F22FCA"/>
    <w:rsid w:val="00F23023"/>
    <w:rsid w:val="00F23080"/>
    <w:rsid w:val="00F23696"/>
    <w:rsid w:val="00F23707"/>
    <w:rsid w:val="00F239B0"/>
    <w:rsid w:val="00F2403F"/>
    <w:rsid w:val="00F2413E"/>
    <w:rsid w:val="00F24494"/>
    <w:rsid w:val="00F244B6"/>
    <w:rsid w:val="00F245FE"/>
    <w:rsid w:val="00F24BEB"/>
    <w:rsid w:val="00F24C80"/>
    <w:rsid w:val="00F24F1F"/>
    <w:rsid w:val="00F25024"/>
    <w:rsid w:val="00F252BC"/>
    <w:rsid w:val="00F2578A"/>
    <w:rsid w:val="00F258B3"/>
    <w:rsid w:val="00F25A7D"/>
    <w:rsid w:val="00F25BC6"/>
    <w:rsid w:val="00F25CD4"/>
    <w:rsid w:val="00F25EA8"/>
    <w:rsid w:val="00F25FDB"/>
    <w:rsid w:val="00F2603F"/>
    <w:rsid w:val="00F260D2"/>
    <w:rsid w:val="00F263DC"/>
    <w:rsid w:val="00F26A15"/>
    <w:rsid w:val="00F26A75"/>
    <w:rsid w:val="00F26AFE"/>
    <w:rsid w:val="00F27008"/>
    <w:rsid w:val="00F27294"/>
    <w:rsid w:val="00F27D4D"/>
    <w:rsid w:val="00F27D9A"/>
    <w:rsid w:val="00F27E3B"/>
    <w:rsid w:val="00F3003F"/>
    <w:rsid w:val="00F30303"/>
    <w:rsid w:val="00F303F5"/>
    <w:rsid w:val="00F30741"/>
    <w:rsid w:val="00F308CC"/>
    <w:rsid w:val="00F30C20"/>
    <w:rsid w:val="00F30CE1"/>
    <w:rsid w:val="00F30D2E"/>
    <w:rsid w:val="00F30DA8"/>
    <w:rsid w:val="00F30E8D"/>
    <w:rsid w:val="00F30F01"/>
    <w:rsid w:val="00F314E2"/>
    <w:rsid w:val="00F31D6A"/>
    <w:rsid w:val="00F32B08"/>
    <w:rsid w:val="00F32B60"/>
    <w:rsid w:val="00F32F00"/>
    <w:rsid w:val="00F32F43"/>
    <w:rsid w:val="00F32F68"/>
    <w:rsid w:val="00F3302D"/>
    <w:rsid w:val="00F33088"/>
    <w:rsid w:val="00F331B8"/>
    <w:rsid w:val="00F33504"/>
    <w:rsid w:val="00F33576"/>
    <w:rsid w:val="00F336FF"/>
    <w:rsid w:val="00F33AD4"/>
    <w:rsid w:val="00F33BA9"/>
    <w:rsid w:val="00F33BB9"/>
    <w:rsid w:val="00F33BF0"/>
    <w:rsid w:val="00F33E3C"/>
    <w:rsid w:val="00F33FBA"/>
    <w:rsid w:val="00F3405A"/>
    <w:rsid w:val="00F34151"/>
    <w:rsid w:val="00F34201"/>
    <w:rsid w:val="00F3448C"/>
    <w:rsid w:val="00F345C4"/>
    <w:rsid w:val="00F345FA"/>
    <w:rsid w:val="00F34713"/>
    <w:rsid w:val="00F34AD0"/>
    <w:rsid w:val="00F34B7A"/>
    <w:rsid w:val="00F34C3A"/>
    <w:rsid w:val="00F34D6E"/>
    <w:rsid w:val="00F35293"/>
    <w:rsid w:val="00F353FC"/>
    <w:rsid w:val="00F35542"/>
    <w:rsid w:val="00F35568"/>
    <w:rsid w:val="00F35818"/>
    <w:rsid w:val="00F35CE0"/>
    <w:rsid w:val="00F35D43"/>
    <w:rsid w:val="00F36244"/>
    <w:rsid w:val="00F363D5"/>
    <w:rsid w:val="00F363E2"/>
    <w:rsid w:val="00F3650A"/>
    <w:rsid w:val="00F365C8"/>
    <w:rsid w:val="00F36995"/>
    <w:rsid w:val="00F36AE4"/>
    <w:rsid w:val="00F36C78"/>
    <w:rsid w:val="00F37830"/>
    <w:rsid w:val="00F37C20"/>
    <w:rsid w:val="00F40010"/>
    <w:rsid w:val="00F40212"/>
    <w:rsid w:val="00F4041F"/>
    <w:rsid w:val="00F40C2E"/>
    <w:rsid w:val="00F40E0E"/>
    <w:rsid w:val="00F40F99"/>
    <w:rsid w:val="00F40FB4"/>
    <w:rsid w:val="00F410E3"/>
    <w:rsid w:val="00F413C2"/>
    <w:rsid w:val="00F417EF"/>
    <w:rsid w:val="00F4187C"/>
    <w:rsid w:val="00F418D7"/>
    <w:rsid w:val="00F418E5"/>
    <w:rsid w:val="00F41F43"/>
    <w:rsid w:val="00F422F5"/>
    <w:rsid w:val="00F42367"/>
    <w:rsid w:val="00F423F1"/>
    <w:rsid w:val="00F425A5"/>
    <w:rsid w:val="00F42822"/>
    <w:rsid w:val="00F42FE1"/>
    <w:rsid w:val="00F43022"/>
    <w:rsid w:val="00F43133"/>
    <w:rsid w:val="00F432E3"/>
    <w:rsid w:val="00F438A2"/>
    <w:rsid w:val="00F43A1A"/>
    <w:rsid w:val="00F43B78"/>
    <w:rsid w:val="00F43CB9"/>
    <w:rsid w:val="00F43D11"/>
    <w:rsid w:val="00F4477B"/>
    <w:rsid w:val="00F44E73"/>
    <w:rsid w:val="00F4515B"/>
    <w:rsid w:val="00F4548A"/>
    <w:rsid w:val="00F45A11"/>
    <w:rsid w:val="00F45A3E"/>
    <w:rsid w:val="00F45B6D"/>
    <w:rsid w:val="00F45D6F"/>
    <w:rsid w:val="00F4623B"/>
    <w:rsid w:val="00F46599"/>
    <w:rsid w:val="00F46A71"/>
    <w:rsid w:val="00F46F11"/>
    <w:rsid w:val="00F472E2"/>
    <w:rsid w:val="00F4754C"/>
    <w:rsid w:val="00F4759C"/>
    <w:rsid w:val="00F475B5"/>
    <w:rsid w:val="00F4776D"/>
    <w:rsid w:val="00F47890"/>
    <w:rsid w:val="00F4793E"/>
    <w:rsid w:val="00F479CF"/>
    <w:rsid w:val="00F47B22"/>
    <w:rsid w:val="00F47D29"/>
    <w:rsid w:val="00F47FE2"/>
    <w:rsid w:val="00F503A0"/>
    <w:rsid w:val="00F504B0"/>
    <w:rsid w:val="00F508F7"/>
    <w:rsid w:val="00F50977"/>
    <w:rsid w:val="00F509A6"/>
    <w:rsid w:val="00F50C48"/>
    <w:rsid w:val="00F50D90"/>
    <w:rsid w:val="00F50DA1"/>
    <w:rsid w:val="00F510AB"/>
    <w:rsid w:val="00F51294"/>
    <w:rsid w:val="00F5129A"/>
    <w:rsid w:val="00F51308"/>
    <w:rsid w:val="00F51488"/>
    <w:rsid w:val="00F514C5"/>
    <w:rsid w:val="00F5152E"/>
    <w:rsid w:val="00F52706"/>
    <w:rsid w:val="00F5276E"/>
    <w:rsid w:val="00F529AD"/>
    <w:rsid w:val="00F52C15"/>
    <w:rsid w:val="00F52F1F"/>
    <w:rsid w:val="00F5315F"/>
    <w:rsid w:val="00F5327B"/>
    <w:rsid w:val="00F5329B"/>
    <w:rsid w:val="00F53315"/>
    <w:rsid w:val="00F53466"/>
    <w:rsid w:val="00F534E7"/>
    <w:rsid w:val="00F53536"/>
    <w:rsid w:val="00F537FA"/>
    <w:rsid w:val="00F5386B"/>
    <w:rsid w:val="00F538CA"/>
    <w:rsid w:val="00F53A3E"/>
    <w:rsid w:val="00F53B4B"/>
    <w:rsid w:val="00F53E06"/>
    <w:rsid w:val="00F53EDF"/>
    <w:rsid w:val="00F54398"/>
    <w:rsid w:val="00F543DC"/>
    <w:rsid w:val="00F54470"/>
    <w:rsid w:val="00F54679"/>
    <w:rsid w:val="00F54950"/>
    <w:rsid w:val="00F54969"/>
    <w:rsid w:val="00F54B46"/>
    <w:rsid w:val="00F54CD7"/>
    <w:rsid w:val="00F54F88"/>
    <w:rsid w:val="00F5515A"/>
    <w:rsid w:val="00F551F6"/>
    <w:rsid w:val="00F55614"/>
    <w:rsid w:val="00F5578F"/>
    <w:rsid w:val="00F55A28"/>
    <w:rsid w:val="00F55CCA"/>
    <w:rsid w:val="00F55EF7"/>
    <w:rsid w:val="00F561EA"/>
    <w:rsid w:val="00F56230"/>
    <w:rsid w:val="00F5638D"/>
    <w:rsid w:val="00F56484"/>
    <w:rsid w:val="00F5682D"/>
    <w:rsid w:val="00F5685A"/>
    <w:rsid w:val="00F56B50"/>
    <w:rsid w:val="00F56F4D"/>
    <w:rsid w:val="00F5717F"/>
    <w:rsid w:val="00F574FA"/>
    <w:rsid w:val="00F57895"/>
    <w:rsid w:val="00F5799D"/>
    <w:rsid w:val="00F57CAD"/>
    <w:rsid w:val="00F57E75"/>
    <w:rsid w:val="00F60997"/>
    <w:rsid w:val="00F60ADE"/>
    <w:rsid w:val="00F60CB0"/>
    <w:rsid w:val="00F60E68"/>
    <w:rsid w:val="00F610DD"/>
    <w:rsid w:val="00F610F2"/>
    <w:rsid w:val="00F613B8"/>
    <w:rsid w:val="00F613E4"/>
    <w:rsid w:val="00F61523"/>
    <w:rsid w:val="00F61627"/>
    <w:rsid w:val="00F61AAA"/>
    <w:rsid w:val="00F61B56"/>
    <w:rsid w:val="00F61CA9"/>
    <w:rsid w:val="00F61F59"/>
    <w:rsid w:val="00F62274"/>
    <w:rsid w:val="00F62693"/>
    <w:rsid w:val="00F62C2C"/>
    <w:rsid w:val="00F6306A"/>
    <w:rsid w:val="00F6343D"/>
    <w:rsid w:val="00F6349B"/>
    <w:rsid w:val="00F63647"/>
    <w:rsid w:val="00F64356"/>
    <w:rsid w:val="00F643AF"/>
    <w:rsid w:val="00F643FA"/>
    <w:rsid w:val="00F647B4"/>
    <w:rsid w:val="00F6489C"/>
    <w:rsid w:val="00F64911"/>
    <w:rsid w:val="00F64B81"/>
    <w:rsid w:val="00F64FA3"/>
    <w:rsid w:val="00F64FED"/>
    <w:rsid w:val="00F65268"/>
    <w:rsid w:val="00F653FA"/>
    <w:rsid w:val="00F654B0"/>
    <w:rsid w:val="00F6592F"/>
    <w:rsid w:val="00F65C08"/>
    <w:rsid w:val="00F65E98"/>
    <w:rsid w:val="00F65EFC"/>
    <w:rsid w:val="00F660BC"/>
    <w:rsid w:val="00F66617"/>
    <w:rsid w:val="00F667E0"/>
    <w:rsid w:val="00F6689C"/>
    <w:rsid w:val="00F66A30"/>
    <w:rsid w:val="00F66A87"/>
    <w:rsid w:val="00F66B37"/>
    <w:rsid w:val="00F66E06"/>
    <w:rsid w:val="00F6704F"/>
    <w:rsid w:val="00F67099"/>
    <w:rsid w:val="00F670E1"/>
    <w:rsid w:val="00F673CB"/>
    <w:rsid w:val="00F6779A"/>
    <w:rsid w:val="00F677CB"/>
    <w:rsid w:val="00F677F9"/>
    <w:rsid w:val="00F67A1A"/>
    <w:rsid w:val="00F700BE"/>
    <w:rsid w:val="00F70108"/>
    <w:rsid w:val="00F701F2"/>
    <w:rsid w:val="00F70959"/>
    <w:rsid w:val="00F70ACF"/>
    <w:rsid w:val="00F70BE6"/>
    <w:rsid w:val="00F70CC6"/>
    <w:rsid w:val="00F70EC2"/>
    <w:rsid w:val="00F710A6"/>
    <w:rsid w:val="00F712DB"/>
    <w:rsid w:val="00F713C8"/>
    <w:rsid w:val="00F7150D"/>
    <w:rsid w:val="00F71710"/>
    <w:rsid w:val="00F71B48"/>
    <w:rsid w:val="00F71B7D"/>
    <w:rsid w:val="00F71E7E"/>
    <w:rsid w:val="00F721A7"/>
    <w:rsid w:val="00F72214"/>
    <w:rsid w:val="00F72390"/>
    <w:rsid w:val="00F724D2"/>
    <w:rsid w:val="00F72C93"/>
    <w:rsid w:val="00F72F29"/>
    <w:rsid w:val="00F73033"/>
    <w:rsid w:val="00F7317F"/>
    <w:rsid w:val="00F732F1"/>
    <w:rsid w:val="00F734B0"/>
    <w:rsid w:val="00F73581"/>
    <w:rsid w:val="00F736A1"/>
    <w:rsid w:val="00F7397C"/>
    <w:rsid w:val="00F73A13"/>
    <w:rsid w:val="00F73B07"/>
    <w:rsid w:val="00F73B7B"/>
    <w:rsid w:val="00F73BDB"/>
    <w:rsid w:val="00F73D29"/>
    <w:rsid w:val="00F7407A"/>
    <w:rsid w:val="00F7440A"/>
    <w:rsid w:val="00F747FC"/>
    <w:rsid w:val="00F748F4"/>
    <w:rsid w:val="00F749EE"/>
    <w:rsid w:val="00F74D5C"/>
    <w:rsid w:val="00F7527E"/>
    <w:rsid w:val="00F752BF"/>
    <w:rsid w:val="00F7557F"/>
    <w:rsid w:val="00F755F2"/>
    <w:rsid w:val="00F75D3A"/>
    <w:rsid w:val="00F75E81"/>
    <w:rsid w:val="00F75F94"/>
    <w:rsid w:val="00F7600F"/>
    <w:rsid w:val="00F762B9"/>
    <w:rsid w:val="00F7639F"/>
    <w:rsid w:val="00F7675C"/>
    <w:rsid w:val="00F76A4F"/>
    <w:rsid w:val="00F76AC9"/>
    <w:rsid w:val="00F77013"/>
    <w:rsid w:val="00F7728F"/>
    <w:rsid w:val="00F773E5"/>
    <w:rsid w:val="00F77795"/>
    <w:rsid w:val="00F7792A"/>
    <w:rsid w:val="00F77CF9"/>
    <w:rsid w:val="00F77DF4"/>
    <w:rsid w:val="00F8077D"/>
    <w:rsid w:val="00F808F3"/>
    <w:rsid w:val="00F80AD6"/>
    <w:rsid w:val="00F8101B"/>
    <w:rsid w:val="00F81370"/>
    <w:rsid w:val="00F817E5"/>
    <w:rsid w:val="00F818E5"/>
    <w:rsid w:val="00F81CE1"/>
    <w:rsid w:val="00F81D1F"/>
    <w:rsid w:val="00F82051"/>
    <w:rsid w:val="00F82139"/>
    <w:rsid w:val="00F823C8"/>
    <w:rsid w:val="00F826E5"/>
    <w:rsid w:val="00F82759"/>
    <w:rsid w:val="00F827E8"/>
    <w:rsid w:val="00F8291E"/>
    <w:rsid w:val="00F82A15"/>
    <w:rsid w:val="00F82DAD"/>
    <w:rsid w:val="00F82F71"/>
    <w:rsid w:val="00F83047"/>
    <w:rsid w:val="00F83252"/>
    <w:rsid w:val="00F83296"/>
    <w:rsid w:val="00F8351E"/>
    <w:rsid w:val="00F83622"/>
    <w:rsid w:val="00F8389C"/>
    <w:rsid w:val="00F83A4E"/>
    <w:rsid w:val="00F83C27"/>
    <w:rsid w:val="00F84653"/>
    <w:rsid w:val="00F8479D"/>
    <w:rsid w:val="00F848B3"/>
    <w:rsid w:val="00F849BA"/>
    <w:rsid w:val="00F84B55"/>
    <w:rsid w:val="00F85110"/>
    <w:rsid w:val="00F855AA"/>
    <w:rsid w:val="00F855BF"/>
    <w:rsid w:val="00F85664"/>
    <w:rsid w:val="00F85682"/>
    <w:rsid w:val="00F85877"/>
    <w:rsid w:val="00F85AFB"/>
    <w:rsid w:val="00F85D6B"/>
    <w:rsid w:val="00F85D8F"/>
    <w:rsid w:val="00F85E08"/>
    <w:rsid w:val="00F861B4"/>
    <w:rsid w:val="00F8632E"/>
    <w:rsid w:val="00F86354"/>
    <w:rsid w:val="00F863CC"/>
    <w:rsid w:val="00F8645D"/>
    <w:rsid w:val="00F86837"/>
    <w:rsid w:val="00F8695E"/>
    <w:rsid w:val="00F86C73"/>
    <w:rsid w:val="00F86D47"/>
    <w:rsid w:val="00F86DAB"/>
    <w:rsid w:val="00F86E3C"/>
    <w:rsid w:val="00F8708F"/>
    <w:rsid w:val="00F8733D"/>
    <w:rsid w:val="00F878A4"/>
    <w:rsid w:val="00F878FE"/>
    <w:rsid w:val="00F87A21"/>
    <w:rsid w:val="00F87E86"/>
    <w:rsid w:val="00F87F90"/>
    <w:rsid w:val="00F87F93"/>
    <w:rsid w:val="00F90114"/>
    <w:rsid w:val="00F90410"/>
    <w:rsid w:val="00F906D7"/>
    <w:rsid w:val="00F90852"/>
    <w:rsid w:val="00F90B3B"/>
    <w:rsid w:val="00F90C9F"/>
    <w:rsid w:val="00F90F0E"/>
    <w:rsid w:val="00F91076"/>
    <w:rsid w:val="00F91189"/>
    <w:rsid w:val="00F9132F"/>
    <w:rsid w:val="00F918B3"/>
    <w:rsid w:val="00F91F75"/>
    <w:rsid w:val="00F923D5"/>
    <w:rsid w:val="00F92BE2"/>
    <w:rsid w:val="00F92D0C"/>
    <w:rsid w:val="00F92D70"/>
    <w:rsid w:val="00F93143"/>
    <w:rsid w:val="00F9358A"/>
    <w:rsid w:val="00F93D6D"/>
    <w:rsid w:val="00F93FC1"/>
    <w:rsid w:val="00F94137"/>
    <w:rsid w:val="00F943F4"/>
    <w:rsid w:val="00F944B4"/>
    <w:rsid w:val="00F9451A"/>
    <w:rsid w:val="00F94AAE"/>
    <w:rsid w:val="00F94C12"/>
    <w:rsid w:val="00F94DD0"/>
    <w:rsid w:val="00F94F2C"/>
    <w:rsid w:val="00F950E7"/>
    <w:rsid w:val="00F951E6"/>
    <w:rsid w:val="00F95596"/>
    <w:rsid w:val="00F95605"/>
    <w:rsid w:val="00F95A61"/>
    <w:rsid w:val="00F95D16"/>
    <w:rsid w:val="00F96135"/>
    <w:rsid w:val="00F9649B"/>
    <w:rsid w:val="00F96940"/>
    <w:rsid w:val="00F96ACC"/>
    <w:rsid w:val="00F96FFC"/>
    <w:rsid w:val="00F97378"/>
    <w:rsid w:val="00F975DB"/>
    <w:rsid w:val="00F976F9"/>
    <w:rsid w:val="00F97E12"/>
    <w:rsid w:val="00FA0072"/>
    <w:rsid w:val="00FA0202"/>
    <w:rsid w:val="00FA0431"/>
    <w:rsid w:val="00FA0439"/>
    <w:rsid w:val="00FA0A09"/>
    <w:rsid w:val="00FA0AD7"/>
    <w:rsid w:val="00FA0C64"/>
    <w:rsid w:val="00FA0D43"/>
    <w:rsid w:val="00FA0E38"/>
    <w:rsid w:val="00FA0F38"/>
    <w:rsid w:val="00FA0F90"/>
    <w:rsid w:val="00FA1048"/>
    <w:rsid w:val="00FA1269"/>
    <w:rsid w:val="00FA1996"/>
    <w:rsid w:val="00FA1D0A"/>
    <w:rsid w:val="00FA1E9D"/>
    <w:rsid w:val="00FA201E"/>
    <w:rsid w:val="00FA23B7"/>
    <w:rsid w:val="00FA23E9"/>
    <w:rsid w:val="00FA26C5"/>
    <w:rsid w:val="00FA2B25"/>
    <w:rsid w:val="00FA2FCC"/>
    <w:rsid w:val="00FA3066"/>
    <w:rsid w:val="00FA3196"/>
    <w:rsid w:val="00FA3291"/>
    <w:rsid w:val="00FA341E"/>
    <w:rsid w:val="00FA3591"/>
    <w:rsid w:val="00FA35BF"/>
    <w:rsid w:val="00FA3895"/>
    <w:rsid w:val="00FA3BB3"/>
    <w:rsid w:val="00FA3E56"/>
    <w:rsid w:val="00FA4297"/>
    <w:rsid w:val="00FA43E4"/>
    <w:rsid w:val="00FA45AC"/>
    <w:rsid w:val="00FA470C"/>
    <w:rsid w:val="00FA4796"/>
    <w:rsid w:val="00FA4919"/>
    <w:rsid w:val="00FA5709"/>
    <w:rsid w:val="00FA57F9"/>
    <w:rsid w:val="00FA613B"/>
    <w:rsid w:val="00FA61ED"/>
    <w:rsid w:val="00FA62F0"/>
    <w:rsid w:val="00FA634E"/>
    <w:rsid w:val="00FA6B74"/>
    <w:rsid w:val="00FA6C7A"/>
    <w:rsid w:val="00FA6D34"/>
    <w:rsid w:val="00FA7144"/>
    <w:rsid w:val="00FA7152"/>
    <w:rsid w:val="00FA7397"/>
    <w:rsid w:val="00FA74E1"/>
    <w:rsid w:val="00FA78A9"/>
    <w:rsid w:val="00FA7ED7"/>
    <w:rsid w:val="00FA7EE4"/>
    <w:rsid w:val="00FA7FC8"/>
    <w:rsid w:val="00FB00F2"/>
    <w:rsid w:val="00FB010F"/>
    <w:rsid w:val="00FB0615"/>
    <w:rsid w:val="00FB09F3"/>
    <w:rsid w:val="00FB0FB0"/>
    <w:rsid w:val="00FB11D1"/>
    <w:rsid w:val="00FB1525"/>
    <w:rsid w:val="00FB1637"/>
    <w:rsid w:val="00FB1821"/>
    <w:rsid w:val="00FB1866"/>
    <w:rsid w:val="00FB194F"/>
    <w:rsid w:val="00FB1B0C"/>
    <w:rsid w:val="00FB1B22"/>
    <w:rsid w:val="00FB1E6D"/>
    <w:rsid w:val="00FB1E77"/>
    <w:rsid w:val="00FB1F18"/>
    <w:rsid w:val="00FB2050"/>
    <w:rsid w:val="00FB244B"/>
    <w:rsid w:val="00FB2465"/>
    <w:rsid w:val="00FB2AEA"/>
    <w:rsid w:val="00FB2AF7"/>
    <w:rsid w:val="00FB2E6F"/>
    <w:rsid w:val="00FB302E"/>
    <w:rsid w:val="00FB3236"/>
    <w:rsid w:val="00FB38D4"/>
    <w:rsid w:val="00FB395B"/>
    <w:rsid w:val="00FB3DE2"/>
    <w:rsid w:val="00FB3F7C"/>
    <w:rsid w:val="00FB421D"/>
    <w:rsid w:val="00FB42F0"/>
    <w:rsid w:val="00FB4505"/>
    <w:rsid w:val="00FB482D"/>
    <w:rsid w:val="00FB48B6"/>
    <w:rsid w:val="00FB48CC"/>
    <w:rsid w:val="00FB48F5"/>
    <w:rsid w:val="00FB4AAF"/>
    <w:rsid w:val="00FB4AEF"/>
    <w:rsid w:val="00FB4CA8"/>
    <w:rsid w:val="00FB4CD7"/>
    <w:rsid w:val="00FB4CEF"/>
    <w:rsid w:val="00FB4E02"/>
    <w:rsid w:val="00FB4F7B"/>
    <w:rsid w:val="00FB54A4"/>
    <w:rsid w:val="00FB55B5"/>
    <w:rsid w:val="00FB55E3"/>
    <w:rsid w:val="00FB57FC"/>
    <w:rsid w:val="00FB5801"/>
    <w:rsid w:val="00FB5994"/>
    <w:rsid w:val="00FB5D1B"/>
    <w:rsid w:val="00FB5FDB"/>
    <w:rsid w:val="00FB626D"/>
    <w:rsid w:val="00FB650A"/>
    <w:rsid w:val="00FB6525"/>
    <w:rsid w:val="00FB6B7D"/>
    <w:rsid w:val="00FB6CAF"/>
    <w:rsid w:val="00FB6EEC"/>
    <w:rsid w:val="00FB6F79"/>
    <w:rsid w:val="00FB70D5"/>
    <w:rsid w:val="00FB728E"/>
    <w:rsid w:val="00FB7349"/>
    <w:rsid w:val="00FB7372"/>
    <w:rsid w:val="00FB79A8"/>
    <w:rsid w:val="00FB7FC2"/>
    <w:rsid w:val="00FC0399"/>
    <w:rsid w:val="00FC0668"/>
    <w:rsid w:val="00FC067A"/>
    <w:rsid w:val="00FC0B33"/>
    <w:rsid w:val="00FC0BDB"/>
    <w:rsid w:val="00FC10F8"/>
    <w:rsid w:val="00FC11A2"/>
    <w:rsid w:val="00FC1250"/>
    <w:rsid w:val="00FC1441"/>
    <w:rsid w:val="00FC149E"/>
    <w:rsid w:val="00FC226B"/>
    <w:rsid w:val="00FC2502"/>
    <w:rsid w:val="00FC258E"/>
    <w:rsid w:val="00FC2A61"/>
    <w:rsid w:val="00FC31D9"/>
    <w:rsid w:val="00FC3552"/>
    <w:rsid w:val="00FC3555"/>
    <w:rsid w:val="00FC394E"/>
    <w:rsid w:val="00FC3ADA"/>
    <w:rsid w:val="00FC3E39"/>
    <w:rsid w:val="00FC3EC4"/>
    <w:rsid w:val="00FC477E"/>
    <w:rsid w:val="00FC487D"/>
    <w:rsid w:val="00FC4E57"/>
    <w:rsid w:val="00FC5279"/>
    <w:rsid w:val="00FC52D5"/>
    <w:rsid w:val="00FC567E"/>
    <w:rsid w:val="00FC586E"/>
    <w:rsid w:val="00FC58C1"/>
    <w:rsid w:val="00FC5DF2"/>
    <w:rsid w:val="00FC5ED2"/>
    <w:rsid w:val="00FC6380"/>
    <w:rsid w:val="00FC6428"/>
    <w:rsid w:val="00FC6585"/>
    <w:rsid w:val="00FC6ACF"/>
    <w:rsid w:val="00FC6C03"/>
    <w:rsid w:val="00FC6E80"/>
    <w:rsid w:val="00FC73E8"/>
    <w:rsid w:val="00FC77B3"/>
    <w:rsid w:val="00FC77FF"/>
    <w:rsid w:val="00FC7870"/>
    <w:rsid w:val="00FC7C7B"/>
    <w:rsid w:val="00FC7CC7"/>
    <w:rsid w:val="00FC7D3B"/>
    <w:rsid w:val="00FC7E5D"/>
    <w:rsid w:val="00FD0147"/>
    <w:rsid w:val="00FD06BA"/>
    <w:rsid w:val="00FD092B"/>
    <w:rsid w:val="00FD09CC"/>
    <w:rsid w:val="00FD0A17"/>
    <w:rsid w:val="00FD0CEB"/>
    <w:rsid w:val="00FD0D0B"/>
    <w:rsid w:val="00FD0D2E"/>
    <w:rsid w:val="00FD1139"/>
    <w:rsid w:val="00FD139B"/>
    <w:rsid w:val="00FD1537"/>
    <w:rsid w:val="00FD155E"/>
    <w:rsid w:val="00FD16E1"/>
    <w:rsid w:val="00FD1747"/>
    <w:rsid w:val="00FD1DC2"/>
    <w:rsid w:val="00FD1E91"/>
    <w:rsid w:val="00FD20AA"/>
    <w:rsid w:val="00FD2140"/>
    <w:rsid w:val="00FD2327"/>
    <w:rsid w:val="00FD2A4A"/>
    <w:rsid w:val="00FD2AC5"/>
    <w:rsid w:val="00FD318F"/>
    <w:rsid w:val="00FD325D"/>
    <w:rsid w:val="00FD3308"/>
    <w:rsid w:val="00FD3354"/>
    <w:rsid w:val="00FD33F7"/>
    <w:rsid w:val="00FD36B1"/>
    <w:rsid w:val="00FD388B"/>
    <w:rsid w:val="00FD3E6F"/>
    <w:rsid w:val="00FD413D"/>
    <w:rsid w:val="00FD414B"/>
    <w:rsid w:val="00FD47D9"/>
    <w:rsid w:val="00FD4BCC"/>
    <w:rsid w:val="00FD4BD2"/>
    <w:rsid w:val="00FD4FCC"/>
    <w:rsid w:val="00FD5322"/>
    <w:rsid w:val="00FD5484"/>
    <w:rsid w:val="00FD5941"/>
    <w:rsid w:val="00FD5978"/>
    <w:rsid w:val="00FD5B4F"/>
    <w:rsid w:val="00FD5DE0"/>
    <w:rsid w:val="00FD5EA6"/>
    <w:rsid w:val="00FD655D"/>
    <w:rsid w:val="00FD6AF3"/>
    <w:rsid w:val="00FD6BF2"/>
    <w:rsid w:val="00FD77F6"/>
    <w:rsid w:val="00FD7C59"/>
    <w:rsid w:val="00FD7D91"/>
    <w:rsid w:val="00FE0255"/>
    <w:rsid w:val="00FE0432"/>
    <w:rsid w:val="00FE078A"/>
    <w:rsid w:val="00FE0E4E"/>
    <w:rsid w:val="00FE0E9F"/>
    <w:rsid w:val="00FE0FFF"/>
    <w:rsid w:val="00FE122C"/>
    <w:rsid w:val="00FE14E5"/>
    <w:rsid w:val="00FE1B16"/>
    <w:rsid w:val="00FE240B"/>
    <w:rsid w:val="00FE26A7"/>
    <w:rsid w:val="00FE2852"/>
    <w:rsid w:val="00FE2B56"/>
    <w:rsid w:val="00FE2D11"/>
    <w:rsid w:val="00FE2FD2"/>
    <w:rsid w:val="00FE3404"/>
    <w:rsid w:val="00FE35E9"/>
    <w:rsid w:val="00FE3A09"/>
    <w:rsid w:val="00FE3B89"/>
    <w:rsid w:val="00FE3F53"/>
    <w:rsid w:val="00FE4190"/>
    <w:rsid w:val="00FE463A"/>
    <w:rsid w:val="00FE4649"/>
    <w:rsid w:val="00FE486C"/>
    <w:rsid w:val="00FE4B34"/>
    <w:rsid w:val="00FE4C78"/>
    <w:rsid w:val="00FE4EEB"/>
    <w:rsid w:val="00FE51C9"/>
    <w:rsid w:val="00FE52DD"/>
    <w:rsid w:val="00FE53F1"/>
    <w:rsid w:val="00FE5584"/>
    <w:rsid w:val="00FE5694"/>
    <w:rsid w:val="00FE58FA"/>
    <w:rsid w:val="00FE5B70"/>
    <w:rsid w:val="00FE5F49"/>
    <w:rsid w:val="00FE5FB3"/>
    <w:rsid w:val="00FE62B7"/>
    <w:rsid w:val="00FE6445"/>
    <w:rsid w:val="00FE6676"/>
    <w:rsid w:val="00FE66F4"/>
    <w:rsid w:val="00FE6E0A"/>
    <w:rsid w:val="00FE6FB7"/>
    <w:rsid w:val="00FE700A"/>
    <w:rsid w:val="00FE7333"/>
    <w:rsid w:val="00FE7355"/>
    <w:rsid w:val="00FE73C9"/>
    <w:rsid w:val="00FE742D"/>
    <w:rsid w:val="00FE7571"/>
    <w:rsid w:val="00FE7699"/>
    <w:rsid w:val="00FE7782"/>
    <w:rsid w:val="00FE7DA9"/>
    <w:rsid w:val="00FF0077"/>
    <w:rsid w:val="00FF00E3"/>
    <w:rsid w:val="00FF01F0"/>
    <w:rsid w:val="00FF02F3"/>
    <w:rsid w:val="00FF0782"/>
    <w:rsid w:val="00FF0B1E"/>
    <w:rsid w:val="00FF0C75"/>
    <w:rsid w:val="00FF11CC"/>
    <w:rsid w:val="00FF1222"/>
    <w:rsid w:val="00FF1248"/>
    <w:rsid w:val="00FF1250"/>
    <w:rsid w:val="00FF13C6"/>
    <w:rsid w:val="00FF1622"/>
    <w:rsid w:val="00FF17F6"/>
    <w:rsid w:val="00FF1808"/>
    <w:rsid w:val="00FF1F50"/>
    <w:rsid w:val="00FF1F92"/>
    <w:rsid w:val="00FF271F"/>
    <w:rsid w:val="00FF2956"/>
    <w:rsid w:val="00FF2965"/>
    <w:rsid w:val="00FF29EA"/>
    <w:rsid w:val="00FF2EBE"/>
    <w:rsid w:val="00FF2FB9"/>
    <w:rsid w:val="00FF3644"/>
    <w:rsid w:val="00FF3E69"/>
    <w:rsid w:val="00FF4146"/>
    <w:rsid w:val="00FF421F"/>
    <w:rsid w:val="00FF45F2"/>
    <w:rsid w:val="00FF481F"/>
    <w:rsid w:val="00FF491E"/>
    <w:rsid w:val="00FF4E7E"/>
    <w:rsid w:val="00FF4F79"/>
    <w:rsid w:val="00FF4FCD"/>
    <w:rsid w:val="00FF522F"/>
    <w:rsid w:val="00FF5B96"/>
    <w:rsid w:val="00FF5C0F"/>
    <w:rsid w:val="00FF5DA7"/>
    <w:rsid w:val="00FF61BF"/>
    <w:rsid w:val="00FF66D4"/>
    <w:rsid w:val="00FF6732"/>
    <w:rsid w:val="00FF67D2"/>
    <w:rsid w:val="00FF6F25"/>
    <w:rsid w:val="00FF714F"/>
    <w:rsid w:val="00FF72F4"/>
    <w:rsid w:val="00FF73E2"/>
    <w:rsid w:val="00FF7475"/>
    <w:rsid w:val="00FF74E0"/>
    <w:rsid w:val="00FF7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98FF504"/>
  <w15:chartTrackingRefBased/>
  <w15:docId w15:val="{7769AE06-674C-B74E-8175-83BB71560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E02"/>
    <w:pPr>
      <w:spacing w:after="200" w:line="276" w:lineRule="auto"/>
    </w:pPr>
    <w:rPr>
      <w:rFonts w:ascii="Gill Sans MT" w:eastAsia="Times New Roman" w:hAnsi="Gill Sans MT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4E02"/>
    <w:pPr>
      <w:keepNext/>
      <w:spacing w:before="240" w:after="60"/>
      <w:outlineLvl w:val="0"/>
    </w:pPr>
    <w:rPr>
      <w:b/>
      <w:bCs/>
      <w:color w:val="404040" w:themeColor="text1" w:themeTint="BF"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4E02"/>
    <w:pPr>
      <w:keepNext/>
      <w:spacing w:before="240" w:after="60"/>
      <w:outlineLvl w:val="1"/>
    </w:pPr>
    <w:rPr>
      <w:b/>
      <w:bCs/>
      <w:i/>
      <w:iCs/>
      <w:color w:val="404040" w:themeColor="text1" w:themeTint="BF"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E02"/>
    <w:pPr>
      <w:keepNext/>
      <w:spacing w:before="240" w:after="60"/>
      <w:outlineLvl w:val="2"/>
    </w:pPr>
    <w:rPr>
      <w:rFonts w:eastAsiaTheme="majorEastAsia" w:cstheme="majorBidi"/>
      <w:b/>
      <w:bCs/>
      <w:color w:val="404040" w:themeColor="text1" w:themeTint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15B5"/>
    <w:pPr>
      <w:spacing w:after="0"/>
    </w:pPr>
    <w:rPr>
      <w:rFonts w:ascii="Tahoma" w:eastAsia="Calibri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D15B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F6F9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F6F9B"/>
  </w:style>
  <w:style w:type="paragraph" w:styleId="Footer">
    <w:name w:val="footer"/>
    <w:basedOn w:val="Normal"/>
    <w:link w:val="FooterChar"/>
    <w:uiPriority w:val="99"/>
    <w:unhideWhenUsed/>
    <w:rsid w:val="007F6F9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F6F9B"/>
  </w:style>
  <w:style w:type="table" w:styleId="TableGrid">
    <w:name w:val="Table Grid"/>
    <w:basedOn w:val="TableNormal"/>
    <w:uiPriority w:val="59"/>
    <w:rsid w:val="00B9142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link w:val="NoSpacingChar"/>
    <w:uiPriority w:val="1"/>
    <w:qFormat/>
    <w:rsid w:val="00B84E02"/>
    <w:pPr>
      <w:spacing w:afterAutospacing="1"/>
      <w:jc w:val="both"/>
    </w:pPr>
    <w:rPr>
      <w:rFonts w:ascii="Gill Sans MT" w:hAnsi="Gill Sans MT"/>
      <w:sz w:val="22"/>
      <w:szCs w:val="22"/>
      <w:lang w:val="en-US" w:eastAsia="en-US"/>
    </w:rPr>
  </w:style>
  <w:style w:type="character" w:styleId="Strong">
    <w:name w:val="Strong"/>
    <w:uiPriority w:val="22"/>
    <w:qFormat/>
    <w:rsid w:val="00B84E02"/>
    <w:rPr>
      <w:rFonts w:ascii="Gill Sans MT" w:hAnsi="Gill Sans MT"/>
      <w:b/>
      <w:b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C4562"/>
    <w:pPr>
      <w:ind w:left="720"/>
    </w:pPr>
  </w:style>
  <w:style w:type="paragraph" w:styleId="NormalWeb">
    <w:name w:val="Normal (Web)"/>
    <w:basedOn w:val="Normal"/>
    <w:uiPriority w:val="99"/>
    <w:unhideWhenUsed/>
    <w:rsid w:val="00364972"/>
    <w:pPr>
      <w:spacing w:after="0"/>
    </w:pPr>
    <w:rPr>
      <w:rFonts w:ascii="Times New Roman" w:eastAsia="Calibri" w:hAnsi="Times New Roman"/>
      <w:sz w:val="24"/>
      <w:szCs w:val="24"/>
    </w:rPr>
  </w:style>
  <w:style w:type="character" w:customStyle="1" w:styleId="NoSpacingChar">
    <w:name w:val="No Spacing Char"/>
    <w:link w:val="NoSpacing"/>
    <w:uiPriority w:val="1"/>
    <w:locked/>
    <w:rsid w:val="00B84E02"/>
    <w:rPr>
      <w:rFonts w:ascii="Gill Sans MT" w:hAnsi="Gill Sans MT"/>
      <w:sz w:val="22"/>
      <w:szCs w:val="22"/>
      <w:lang w:val="en-US" w:eastAsia="en-US"/>
    </w:rPr>
  </w:style>
  <w:style w:type="character" w:styleId="Hyperlink">
    <w:name w:val="Hyperlink"/>
    <w:uiPriority w:val="99"/>
    <w:unhideWhenUsed/>
    <w:rsid w:val="00B41BA4"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CA210C"/>
    <w:pPr>
      <w:spacing w:after="0"/>
    </w:pPr>
    <w:rPr>
      <w:rFonts w:ascii="Consolas" w:eastAsia="Calibri" w:hAnsi="Consolas"/>
      <w:sz w:val="21"/>
      <w:szCs w:val="21"/>
      <w:lang w:val="x-none" w:eastAsia="x-none"/>
    </w:rPr>
  </w:style>
  <w:style w:type="character" w:customStyle="1" w:styleId="PlainTextChar">
    <w:name w:val="Plain Text Char"/>
    <w:link w:val="PlainText"/>
    <w:uiPriority w:val="99"/>
    <w:rsid w:val="00CA210C"/>
    <w:rPr>
      <w:rFonts w:ascii="Consolas" w:eastAsia="Calibri" w:hAnsi="Consolas"/>
      <w:sz w:val="21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F1E03"/>
    <w:rPr>
      <w:rFonts w:ascii="Tahoma" w:eastAsia="Calibri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BF1E03"/>
    <w:rPr>
      <w:rFonts w:ascii="Tahoma" w:hAnsi="Tahoma" w:cs="Tahoma"/>
      <w:sz w:val="16"/>
      <w:szCs w:val="16"/>
      <w:lang w:val="en-US" w:eastAsia="en-US"/>
    </w:rPr>
  </w:style>
  <w:style w:type="character" w:customStyle="1" w:styleId="Heading2Char">
    <w:name w:val="Heading 2 Char"/>
    <w:link w:val="Heading2"/>
    <w:uiPriority w:val="9"/>
    <w:rsid w:val="00B84E02"/>
    <w:rPr>
      <w:rFonts w:ascii="Gill Sans MT" w:eastAsia="Times New Roman" w:hAnsi="Gill Sans MT"/>
      <w:b/>
      <w:bCs/>
      <w:i/>
      <w:iCs/>
      <w:color w:val="404040" w:themeColor="text1" w:themeTint="BF"/>
      <w:sz w:val="28"/>
      <w:szCs w:val="28"/>
      <w:lang w:val="x-none" w:eastAsia="x-none"/>
    </w:rPr>
  </w:style>
  <w:style w:type="character" w:customStyle="1" w:styleId="Heading1Char">
    <w:name w:val="Heading 1 Char"/>
    <w:link w:val="Heading1"/>
    <w:uiPriority w:val="9"/>
    <w:rsid w:val="00B84E02"/>
    <w:rPr>
      <w:rFonts w:ascii="Gill Sans MT" w:eastAsia="Times New Roman" w:hAnsi="Gill Sans MT"/>
      <w:b/>
      <w:bCs/>
      <w:color w:val="404040" w:themeColor="text1" w:themeTint="BF"/>
      <w:kern w:val="32"/>
      <w:sz w:val="32"/>
      <w:szCs w:val="32"/>
      <w:lang w:val="x-none" w:eastAsia="x-none"/>
    </w:rPr>
  </w:style>
  <w:style w:type="paragraph" w:customStyle="1" w:styleId="Default">
    <w:name w:val="Default"/>
    <w:rsid w:val="0054453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B84E02"/>
    <w:rPr>
      <w:rFonts w:eastAsia="MS Mincho"/>
      <w:i/>
      <w:iCs/>
      <w:color w:val="404040" w:themeColor="text1" w:themeTint="BF"/>
      <w:lang w:val="x-none" w:eastAsia="ja-JP"/>
    </w:rPr>
  </w:style>
  <w:style w:type="character" w:customStyle="1" w:styleId="QuoteChar">
    <w:name w:val="Quote Char"/>
    <w:link w:val="Quote"/>
    <w:uiPriority w:val="29"/>
    <w:rsid w:val="00B84E02"/>
    <w:rPr>
      <w:rFonts w:ascii="Gill Sans MT" w:eastAsia="MS Mincho" w:hAnsi="Gill Sans MT"/>
      <w:i/>
      <w:iCs/>
      <w:color w:val="404040" w:themeColor="text1" w:themeTint="BF"/>
      <w:sz w:val="22"/>
      <w:szCs w:val="22"/>
      <w:lang w:val="x-none" w:eastAsia="ja-JP"/>
    </w:rPr>
  </w:style>
  <w:style w:type="character" w:customStyle="1" w:styleId="apple-converted-space">
    <w:name w:val="apple-converted-space"/>
    <w:rsid w:val="00145EFF"/>
  </w:style>
  <w:style w:type="character" w:customStyle="1" w:styleId="spelle">
    <w:name w:val="spelle"/>
    <w:rsid w:val="000717D0"/>
  </w:style>
  <w:style w:type="character" w:customStyle="1" w:styleId="apple-style-span">
    <w:name w:val="apple-style-span"/>
    <w:rsid w:val="000717D0"/>
  </w:style>
  <w:style w:type="character" w:customStyle="1" w:styleId="st1">
    <w:name w:val="st1"/>
    <w:rsid w:val="000717D0"/>
  </w:style>
  <w:style w:type="paragraph" w:customStyle="1" w:styleId="TableParagraph">
    <w:name w:val="Table Paragraph"/>
    <w:basedOn w:val="Normal"/>
    <w:uiPriority w:val="1"/>
    <w:qFormat/>
    <w:rsid w:val="00B84E02"/>
    <w:pPr>
      <w:widowControl w:val="0"/>
      <w:spacing w:after="0" w:line="240" w:lineRule="auto"/>
    </w:pPr>
    <w:rPr>
      <w:rFonts w:eastAsia="Calibr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E02"/>
    <w:rPr>
      <w:rFonts w:ascii="Gill Sans MT" w:eastAsiaTheme="majorEastAsia" w:hAnsi="Gill Sans MT" w:cstheme="majorBidi"/>
      <w:b/>
      <w:bCs/>
      <w:color w:val="404040" w:themeColor="text1" w:themeTint="BF"/>
      <w:sz w:val="26"/>
      <w:szCs w:val="26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B84E02"/>
    <w:pPr>
      <w:spacing w:before="240" w:after="60"/>
      <w:jc w:val="center"/>
      <w:outlineLvl w:val="0"/>
    </w:pPr>
    <w:rPr>
      <w:rFonts w:eastAsiaTheme="majorEastAsia" w:cstheme="majorBidi"/>
      <w:b/>
      <w:bCs/>
      <w:color w:val="404040" w:themeColor="text1" w:themeTint="BF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B84E02"/>
    <w:rPr>
      <w:rFonts w:ascii="Gill Sans MT" w:eastAsiaTheme="majorEastAsia" w:hAnsi="Gill Sans MT" w:cstheme="majorBidi"/>
      <w:b/>
      <w:bCs/>
      <w:color w:val="404040" w:themeColor="text1" w:themeTint="BF"/>
      <w:kern w:val="28"/>
      <w:sz w:val="32"/>
      <w:szCs w:val="32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E02"/>
    <w:pPr>
      <w:spacing w:after="60"/>
      <w:jc w:val="center"/>
      <w:outlineLvl w:val="1"/>
    </w:pPr>
    <w:rPr>
      <w:rFonts w:eastAsiaTheme="majorEastAsia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84E02"/>
    <w:rPr>
      <w:rFonts w:ascii="Gill Sans MT" w:eastAsiaTheme="majorEastAsia" w:hAnsi="Gill Sans MT" w:cstheme="majorBidi"/>
      <w:sz w:val="24"/>
      <w:szCs w:val="24"/>
      <w:lang w:val="en-US" w:eastAsia="en-US"/>
    </w:rPr>
  </w:style>
  <w:style w:type="character" w:styleId="SubtleEmphasis">
    <w:name w:val="Subtle Emphasis"/>
    <w:basedOn w:val="DefaultParagraphFont"/>
    <w:uiPriority w:val="19"/>
    <w:qFormat/>
    <w:rsid w:val="00B84E02"/>
    <w:rPr>
      <w:rFonts w:ascii="Gill Sans MT" w:hAnsi="Gill Sans MT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B84E02"/>
    <w:rPr>
      <w:rFonts w:ascii="Gill Sans MT" w:hAnsi="Gill Sans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84E02"/>
    <w:rPr>
      <w:rFonts w:ascii="Gill Sans MT" w:hAnsi="Gill Sans MT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E02"/>
    <w:pPr>
      <w:pBdr>
        <w:top w:val="single" w:sz="8" w:space="10" w:color="404040" w:themeColor="text1" w:themeTint="BF"/>
        <w:bottom w:val="single" w:sz="8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E02"/>
    <w:rPr>
      <w:rFonts w:ascii="Gill Sans MT" w:eastAsia="Times New Roman" w:hAnsi="Gill Sans MT"/>
      <w:i/>
      <w:iCs/>
      <w:color w:val="404040" w:themeColor="text1" w:themeTint="BF"/>
      <w:sz w:val="22"/>
      <w:szCs w:val="22"/>
      <w:lang w:val="en-US" w:eastAsia="en-US"/>
    </w:rPr>
  </w:style>
  <w:style w:type="character" w:styleId="SubtleReference">
    <w:name w:val="Subtle Reference"/>
    <w:basedOn w:val="DefaultParagraphFont"/>
    <w:uiPriority w:val="31"/>
    <w:qFormat/>
    <w:rsid w:val="00B84E02"/>
    <w:rPr>
      <w:rFonts w:ascii="Gill Sans MT" w:hAnsi="Gill Sans MT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B84E02"/>
    <w:rPr>
      <w:rFonts w:ascii="Gill Sans MT" w:hAnsi="Gill Sans MT"/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B84E02"/>
    <w:rPr>
      <w:rFonts w:ascii="Gill Sans MT" w:hAnsi="Gill Sans MT"/>
      <w:b/>
      <w:bCs/>
      <w:i/>
      <w:iCs/>
      <w:color w:val="404040" w:themeColor="text1" w:themeTint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9371">
      <w:bodyDiv w:val="1"/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1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829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5554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7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6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83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0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4900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531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1912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6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74073">
                  <w:marLeft w:val="3150"/>
                  <w:marRight w:val="3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98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1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45072">
      <w:bodyDiv w:val="1"/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6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4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8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06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43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98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391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794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94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939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49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3427">
          <w:marLeft w:val="9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567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52281">
          <w:marLeft w:val="9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416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39763">
          <w:marLeft w:val="9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86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683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8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6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0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801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5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3561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1646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9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85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306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247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05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9188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76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00452">
          <w:marLeft w:val="9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947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959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090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067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62153">
          <w:marLeft w:val="9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1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59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70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5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31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731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6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43187">
          <w:marLeft w:val="547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6238">
          <w:marLeft w:val="547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78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1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682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36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619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4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6887">
          <w:marLeft w:val="9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722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046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56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460116">
          <w:marLeft w:val="9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7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47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5857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317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7559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2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7236">
          <w:marLeft w:val="9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9258">
          <w:marLeft w:val="9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28172">
          <w:marLeft w:val="9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2805">
          <w:marLeft w:val="9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33616">
          <w:marLeft w:val="9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7795">
          <w:marLeft w:val="9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1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handomchunu/Downloads/AGENDA%20DUT%20Generic%20BW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b42e84f-38fd-473c-8fa9-35309f7dfbc8" xsi:nil="true"/>
    <lcf76f155ced4ddcb4097134ff3c332f xmlns="710b4772-9c77-4527-86d7-909c665fbf61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FF34A912501B418C4FB4A3EF8B3B1D" ma:contentTypeVersion="14" ma:contentTypeDescription="Create a new document." ma:contentTypeScope="" ma:versionID="5c207a479ad81ec6a26dd49cd2036ebd">
  <xsd:schema xmlns:xsd="http://www.w3.org/2001/XMLSchema" xmlns:xs="http://www.w3.org/2001/XMLSchema" xmlns:p="http://schemas.microsoft.com/office/2006/metadata/properties" xmlns:ns2="710b4772-9c77-4527-86d7-909c665fbf61" xmlns:ns3="db42e84f-38fd-473c-8fa9-35309f7dfbc8" targetNamespace="http://schemas.microsoft.com/office/2006/metadata/properties" ma:root="true" ma:fieldsID="592329d92a68805ae119d141ba19cbef" ns2:_="" ns3:_="">
    <xsd:import namespace="710b4772-9c77-4527-86d7-909c665fbf61"/>
    <xsd:import namespace="db42e84f-38fd-473c-8fa9-35309f7dfbc8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0b4772-9c77-4527-86d7-909c665fbf6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8f4446a1-8a34-404e-b9d9-4935d7dab8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42e84f-38fd-473c-8fa9-35309f7dfbc8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3535800-1238-4965-97f5-4eac3b83578c}" ma:internalName="TaxCatchAll" ma:showField="CatchAllData" ma:web="db42e84f-38fd-473c-8fa9-35309f7dfb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FB3553-9390-45C4-B7EF-F2C02E2B3FC9}">
  <ds:schemaRefs>
    <ds:schemaRef ds:uri="http://schemas.microsoft.com/office/2006/metadata/properties"/>
    <ds:schemaRef ds:uri="http://schemas.microsoft.com/office/infopath/2007/PartnerControls"/>
    <ds:schemaRef ds:uri="ffaa0f71-d5c5-4c20-8c51-d0dd0b2b2e16"/>
    <ds:schemaRef ds:uri="12af6dcf-c1cb-44ca-a8ee-2f5cdf5485d9"/>
    <ds:schemaRef ds:uri="db42e84f-38fd-473c-8fa9-35309f7dfbc8"/>
    <ds:schemaRef ds:uri="710b4772-9c77-4527-86d7-909c665fbf61"/>
  </ds:schemaRefs>
</ds:datastoreItem>
</file>

<file path=customXml/itemProps2.xml><?xml version="1.0" encoding="utf-8"?>
<ds:datastoreItem xmlns:ds="http://schemas.openxmlformats.org/officeDocument/2006/customXml" ds:itemID="{07406950-1617-4AD3-9285-ECFB42414A4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A174F53-7A90-4CF6-AB48-05B76AF5A3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0b4772-9c77-4527-86d7-909c665fbf61"/>
    <ds:schemaRef ds:uri="db42e84f-38fd-473c-8fa9-35309f7dfb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4738FB9-8A3D-4715-B4A1-BD96DFCCBA7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AGENDA DUT Generic BW Template.dotx</Template>
  <TotalTime>13</TotalTime>
  <Pages>4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AGENDA ITEM NO &amp; TITLE</vt:lpstr>
    </vt:vector>
  </TitlesOfParts>
  <Company>DIT</Company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AGENDA ITEM NO &amp; TITLE</dc:title>
  <dc:subject/>
  <dc:creator>Noluthando Mchunu</dc:creator>
  <cp:keywords/>
  <cp:lastModifiedBy>Siqhamesihle Nomtyhala</cp:lastModifiedBy>
  <cp:revision>3</cp:revision>
  <cp:lastPrinted>2015-02-25T13:18:00Z</cp:lastPrinted>
  <dcterms:created xsi:type="dcterms:W3CDTF">2022-11-01T14:48:00Z</dcterms:created>
  <dcterms:modified xsi:type="dcterms:W3CDTF">2025-10-23T09:11:00Z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0x01010003FF34A912501B418C4FB4A3EF8B3B1D</vt:lpwstr>
  </property>
  <property fmtid="{D5CDD505-2E9C-101B-9397-08002B2CF9AE}" pid="3" name="Order">
    <vt:r8>5700</vt:r8>
  </property>
  <property fmtid="{D5CDD505-2E9C-101B-9397-08002B2CF9AE}" pid="4" name="MediaServiceImageTags">
    <vt:lpwstr/>
  </property>
</Properties>
</file>