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7422F" w14:textId="6D64465D" w:rsidR="000C4D52" w:rsidRPr="000071CE" w:rsidRDefault="00551480" w:rsidP="00366763">
      <w:pPr>
        <w:jc w:val="right"/>
        <w:rPr>
          <w:rFonts w:cs="Arial"/>
          <w:b/>
          <w:noProof/>
          <w:sz w:val="44"/>
          <w:szCs w:val="24"/>
        </w:rPr>
      </w:pPr>
      <w:r>
        <w:rPr>
          <w:b/>
          <w:noProof/>
          <w:color w:val="000000"/>
          <w:sz w:val="44"/>
        </w:rPr>
        <w:drawing>
          <wp:anchor distT="0" distB="0" distL="114300" distR="114300" simplePos="0" relativeHeight="251659264" behindDoc="0" locked="0" layoutInCell="1" allowOverlap="1" wp14:anchorId="3AEC5DFD" wp14:editId="0C73F940">
            <wp:simplePos x="0" y="0"/>
            <wp:positionH relativeFrom="margin">
              <wp:posOffset>101600</wp:posOffset>
            </wp:positionH>
            <wp:positionV relativeFrom="margin">
              <wp:posOffset>-116205</wp:posOffset>
            </wp:positionV>
            <wp:extent cx="1692910" cy="1019175"/>
            <wp:effectExtent l="0" t="0" r="254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&amp;w bilingual logo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88C" w:rsidRPr="000071CE">
        <w:rPr>
          <w:rFonts w:cs="Arial"/>
          <w:b/>
          <w:noProof/>
          <w:sz w:val="40"/>
        </w:rPr>
        <w:t>Meeting Report Template</w:t>
      </w:r>
    </w:p>
    <w:p w14:paraId="1AF2C314" w14:textId="77777777" w:rsidR="00E27C8F" w:rsidRPr="000071CE" w:rsidRDefault="00E27C8F" w:rsidP="000C4D52">
      <w:pPr>
        <w:jc w:val="center"/>
        <w:rPr>
          <w:rFonts w:cs="Arial"/>
          <w:noProof/>
        </w:rPr>
      </w:pPr>
    </w:p>
    <w:p w14:paraId="6E32A8B9" w14:textId="77777777" w:rsidR="000C4D52" w:rsidRPr="000071CE" w:rsidRDefault="000C4D52" w:rsidP="000071CE">
      <w:pPr>
        <w:pStyle w:val="Quote"/>
        <w:rPr>
          <w:noProof/>
        </w:rPr>
      </w:pPr>
    </w:p>
    <w:p w14:paraId="287FAA39" w14:textId="77777777" w:rsidR="000071CE" w:rsidRPr="000071CE" w:rsidRDefault="000071CE" w:rsidP="000C4D52">
      <w:pPr>
        <w:jc w:val="center"/>
        <w:rPr>
          <w:rFonts w:cs="Arial"/>
          <w:noProof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31"/>
      </w:tblGrid>
      <w:tr w:rsidR="00246F33" w:rsidRPr="000071CE" w14:paraId="4386E63F" w14:textId="77777777" w:rsidTr="002D1638">
        <w:tc>
          <w:tcPr>
            <w:tcW w:w="153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B202E1" w14:textId="77777777" w:rsidR="002D1638" w:rsidRPr="000071CE" w:rsidRDefault="002D1638" w:rsidP="003D7F8B">
            <w:pPr>
              <w:spacing w:before="120"/>
              <w:jc w:val="center"/>
              <w:rPr>
                <w:rFonts w:cs="Arial"/>
                <w:sz w:val="36"/>
                <w:szCs w:val="36"/>
              </w:rPr>
            </w:pPr>
          </w:p>
          <w:p w14:paraId="7C255816" w14:textId="77777777" w:rsidR="002D1638" w:rsidRPr="000071CE" w:rsidRDefault="00E077E0" w:rsidP="002D1638">
            <w:pPr>
              <w:jc w:val="center"/>
              <w:rPr>
                <w:rFonts w:cs="Arial"/>
                <w:sz w:val="36"/>
                <w:szCs w:val="36"/>
              </w:rPr>
            </w:pPr>
            <w:r w:rsidRPr="000071CE">
              <w:rPr>
                <w:rFonts w:cs="Arial"/>
                <w:sz w:val="36"/>
                <w:szCs w:val="36"/>
              </w:rPr>
              <w:t>...................</w:t>
            </w:r>
            <w:r w:rsidR="002D1638" w:rsidRPr="000071CE">
              <w:rPr>
                <w:rFonts w:cs="Arial"/>
                <w:sz w:val="36"/>
                <w:szCs w:val="36"/>
              </w:rPr>
              <w:t xml:space="preserve"> </w:t>
            </w:r>
            <w:r w:rsidR="002D1638" w:rsidRPr="00366763">
              <w:rPr>
                <w:rFonts w:cs="Arial"/>
                <w:b/>
                <w:sz w:val="36"/>
                <w:szCs w:val="36"/>
              </w:rPr>
              <w:t xml:space="preserve">COMMITTEE </w:t>
            </w:r>
            <w:r w:rsidR="000071CE" w:rsidRPr="00366763">
              <w:rPr>
                <w:rFonts w:cs="Arial"/>
                <w:b/>
                <w:sz w:val="36"/>
                <w:szCs w:val="36"/>
              </w:rPr>
              <w:t>MEETING:</w:t>
            </w:r>
            <w:r w:rsidR="002D1638" w:rsidRPr="000071CE">
              <w:rPr>
                <w:rFonts w:cs="Arial"/>
                <w:sz w:val="36"/>
                <w:szCs w:val="36"/>
              </w:rPr>
              <w:t xml:space="preserve"> </w:t>
            </w:r>
            <w:r w:rsidR="00366763" w:rsidRPr="000071CE">
              <w:rPr>
                <w:rFonts w:cs="Arial"/>
                <w:sz w:val="36"/>
                <w:szCs w:val="36"/>
              </w:rPr>
              <w:t>...................</w:t>
            </w:r>
          </w:p>
          <w:p w14:paraId="3FB148D7" w14:textId="77777777" w:rsidR="002D1638" w:rsidRPr="000071CE" w:rsidRDefault="002D1638" w:rsidP="002D1638">
            <w:pPr>
              <w:jc w:val="center"/>
              <w:rPr>
                <w:rFonts w:cs="Arial"/>
                <w:i/>
                <w:sz w:val="28"/>
                <w:szCs w:val="28"/>
              </w:rPr>
            </w:pPr>
            <w:r w:rsidRPr="000071CE">
              <w:rPr>
                <w:rFonts w:cs="Arial"/>
                <w:i/>
                <w:sz w:val="28"/>
                <w:szCs w:val="28"/>
              </w:rPr>
              <w:t>[SCHEDULED MEETING]</w:t>
            </w:r>
          </w:p>
          <w:p w14:paraId="0F443BE5" w14:textId="77777777" w:rsidR="002D1638" w:rsidRPr="000071CE" w:rsidRDefault="002D1638" w:rsidP="003D7F8B">
            <w:pPr>
              <w:spacing w:after="120"/>
              <w:jc w:val="center"/>
              <w:rPr>
                <w:b/>
                <w:sz w:val="28"/>
                <w:szCs w:val="28"/>
              </w:rPr>
            </w:pPr>
          </w:p>
          <w:p w14:paraId="47BA8739" w14:textId="77777777" w:rsidR="002D1638" w:rsidRDefault="00AA4E98" w:rsidP="002D1638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0071CE">
              <w:rPr>
                <w:rFonts w:cs="Arial"/>
                <w:b/>
                <w:sz w:val="24"/>
                <w:szCs w:val="24"/>
              </w:rPr>
              <w:t>REPORT</w:t>
            </w:r>
            <w:r w:rsidR="002D1638" w:rsidRPr="000071CE">
              <w:rPr>
                <w:rFonts w:cs="Arial"/>
                <w:b/>
                <w:sz w:val="24"/>
                <w:szCs w:val="24"/>
              </w:rPr>
              <w:t xml:space="preserve"> of a Meeting of the </w:t>
            </w:r>
            <w:r w:rsidR="00E077E0" w:rsidRPr="000071CE">
              <w:rPr>
                <w:rFonts w:cs="Arial"/>
                <w:b/>
                <w:sz w:val="24"/>
                <w:szCs w:val="24"/>
              </w:rPr>
              <w:t>.........................</w:t>
            </w:r>
            <w:r w:rsidR="002D1638" w:rsidRPr="000071CE">
              <w:rPr>
                <w:rFonts w:cs="Arial"/>
                <w:b/>
                <w:sz w:val="24"/>
                <w:szCs w:val="24"/>
              </w:rPr>
              <w:t xml:space="preserve">COMMITTEE held on </w:t>
            </w:r>
            <w:r w:rsidR="00E077E0" w:rsidRPr="000071CE">
              <w:rPr>
                <w:rFonts w:cs="Arial"/>
                <w:b/>
                <w:sz w:val="24"/>
                <w:szCs w:val="24"/>
              </w:rPr>
              <w:t>.......................</w:t>
            </w:r>
            <w:r w:rsidR="002D1638" w:rsidRPr="000071CE">
              <w:rPr>
                <w:rFonts w:cs="Arial"/>
                <w:b/>
                <w:sz w:val="24"/>
                <w:szCs w:val="24"/>
              </w:rPr>
              <w:t xml:space="preserve">, </w:t>
            </w:r>
          </w:p>
          <w:p w14:paraId="59E2770A" w14:textId="77777777" w:rsidR="00366763" w:rsidRPr="000071CE" w:rsidRDefault="00366763" w:rsidP="002D1638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  <w:p w14:paraId="5FFD9299" w14:textId="77777777" w:rsidR="002D1638" w:rsidRPr="000071CE" w:rsidRDefault="00E077E0" w:rsidP="002D1638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0071CE">
              <w:rPr>
                <w:rFonts w:cs="Arial"/>
                <w:b/>
                <w:sz w:val="24"/>
                <w:szCs w:val="24"/>
              </w:rPr>
              <w:t>........................</w:t>
            </w:r>
            <w:r w:rsidR="002D1638" w:rsidRPr="000071CE">
              <w:rPr>
                <w:rFonts w:cs="Arial"/>
                <w:b/>
                <w:sz w:val="24"/>
                <w:szCs w:val="24"/>
              </w:rPr>
              <w:t xml:space="preserve">at </w:t>
            </w:r>
            <w:r w:rsidRPr="000071CE">
              <w:rPr>
                <w:rFonts w:cs="Arial"/>
                <w:b/>
                <w:sz w:val="24"/>
                <w:szCs w:val="24"/>
              </w:rPr>
              <w:t>...................</w:t>
            </w:r>
            <w:r w:rsidR="002D1638" w:rsidRPr="000071CE">
              <w:rPr>
                <w:rFonts w:cs="Arial"/>
                <w:b/>
                <w:sz w:val="24"/>
                <w:szCs w:val="24"/>
              </w:rPr>
              <w:t xml:space="preserve"> in the </w:t>
            </w:r>
            <w:r w:rsidRPr="000071CE">
              <w:rPr>
                <w:rFonts w:cs="Arial"/>
                <w:b/>
                <w:sz w:val="24"/>
                <w:szCs w:val="24"/>
              </w:rPr>
              <w:t>..........................</w:t>
            </w:r>
          </w:p>
          <w:p w14:paraId="1DEDDADD" w14:textId="77777777" w:rsidR="002D1638" w:rsidRPr="000071CE" w:rsidRDefault="002D1638" w:rsidP="00420D31">
            <w:pPr>
              <w:spacing w:after="120"/>
              <w:jc w:val="center"/>
              <w:rPr>
                <w:rFonts w:cs="Arial"/>
                <w:b/>
                <w:sz w:val="24"/>
                <w:szCs w:val="24"/>
              </w:rPr>
            </w:pPr>
          </w:p>
          <w:p w14:paraId="48F21D9C" w14:textId="77777777" w:rsidR="00B45569" w:rsidRPr="000071CE" w:rsidRDefault="002D1638" w:rsidP="000071CE">
            <w:pPr>
              <w:tabs>
                <w:tab w:val="left" w:pos="743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ind w:left="4287" w:hanging="4560"/>
              <w:rPr>
                <w:rFonts w:cs="Arial"/>
                <w:bCs/>
              </w:rPr>
            </w:pPr>
            <w:r w:rsidRPr="000071CE">
              <w:rPr>
                <w:sz w:val="24"/>
                <w:szCs w:val="24"/>
                <w:lang w:val="en-CA"/>
              </w:rPr>
              <w:fldChar w:fldCharType="begin"/>
            </w:r>
            <w:r w:rsidRPr="000071CE">
              <w:rPr>
                <w:sz w:val="24"/>
                <w:szCs w:val="24"/>
                <w:lang w:val="en-CA"/>
              </w:rPr>
              <w:instrText xml:space="preserve"> SEQ CHAPTER \h \r 1</w:instrText>
            </w:r>
            <w:r w:rsidRPr="000071CE">
              <w:rPr>
                <w:sz w:val="24"/>
                <w:szCs w:val="24"/>
                <w:lang w:val="en-CA"/>
              </w:rPr>
              <w:fldChar w:fldCharType="end"/>
            </w:r>
            <w:r w:rsidRPr="000071CE">
              <w:rPr>
                <w:rFonts w:cs="Arial"/>
                <w:b/>
                <w:bCs/>
                <w:sz w:val="24"/>
                <w:szCs w:val="24"/>
              </w:rPr>
              <w:t>P</w:t>
            </w:r>
            <w:r w:rsidR="00F92933" w:rsidRPr="000071CE">
              <w:rPr>
                <w:rFonts w:cs="Arial"/>
                <w:b/>
                <w:bCs/>
                <w:sz w:val="24"/>
                <w:szCs w:val="24"/>
              </w:rPr>
              <w:tab/>
            </w:r>
            <w:r w:rsidR="00F92933" w:rsidRPr="000071CE">
              <w:rPr>
                <w:rFonts w:cs="Arial"/>
                <w:b/>
                <w:bCs/>
              </w:rPr>
              <w:t>PRE</w:t>
            </w:r>
            <w:r w:rsidRPr="000071CE">
              <w:rPr>
                <w:rFonts w:cs="Arial"/>
                <w:b/>
                <w:bCs/>
              </w:rPr>
              <w:t>SENT:</w:t>
            </w:r>
            <w:r w:rsidR="00366763">
              <w:rPr>
                <w:rFonts w:cs="Arial"/>
                <w:b/>
                <w:bCs/>
              </w:rPr>
              <w:t xml:space="preserve">                 </w:t>
            </w:r>
            <w:r w:rsidR="00E077E0" w:rsidRPr="000071CE">
              <w:rPr>
                <w:rFonts w:cs="Arial"/>
                <w:b/>
                <w:bCs/>
              </w:rPr>
              <w:t>........................................................</w:t>
            </w:r>
          </w:p>
          <w:p w14:paraId="0B66D4E6" w14:textId="77777777" w:rsidR="00F9525E" w:rsidRPr="000071CE" w:rsidRDefault="00F9525E" w:rsidP="00B455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ind w:left="4287" w:hanging="4560"/>
              <w:rPr>
                <w:rFonts w:cs="Arial"/>
                <w:bCs/>
              </w:rPr>
            </w:pPr>
          </w:p>
          <w:p w14:paraId="03022C43" w14:textId="77777777" w:rsidR="00F9525E" w:rsidRPr="000071CE" w:rsidRDefault="00B45569" w:rsidP="00F9525E">
            <w:pPr>
              <w:pStyle w:val="ListParagraph"/>
              <w:spacing w:after="240"/>
              <w:ind w:hanging="360"/>
              <w:rPr>
                <w:rFonts w:cs="Arial"/>
                <w:bCs/>
              </w:rPr>
            </w:pPr>
            <w:r w:rsidRPr="000071CE">
              <w:rPr>
                <w:rFonts w:cs="Arial"/>
                <w:b/>
                <w:bCs/>
              </w:rPr>
              <w:tab/>
            </w:r>
            <w:r w:rsidR="002D1638" w:rsidRPr="000071CE">
              <w:rPr>
                <w:rFonts w:cs="Arial"/>
                <w:b/>
                <w:bCs/>
              </w:rPr>
              <w:t>B</w:t>
            </w:r>
            <w:r w:rsidRPr="000071CE">
              <w:rPr>
                <w:rFonts w:cs="Arial"/>
                <w:b/>
                <w:bCs/>
              </w:rPr>
              <w:t>Y</w:t>
            </w:r>
            <w:r w:rsidR="00366763">
              <w:rPr>
                <w:rFonts w:cs="Arial"/>
                <w:b/>
                <w:bCs/>
              </w:rPr>
              <w:t xml:space="preserve"> INVITATION:     </w:t>
            </w:r>
            <w:r w:rsidR="00E077E0" w:rsidRPr="000071CE">
              <w:rPr>
                <w:rFonts w:cs="Arial"/>
                <w:b/>
                <w:bCs/>
              </w:rPr>
              <w:t>..........................................................</w:t>
            </w:r>
          </w:p>
          <w:p w14:paraId="0568BC5E" w14:textId="77777777" w:rsidR="00F9525E" w:rsidRPr="000071CE" w:rsidRDefault="00EA0E9B" w:rsidP="00F9525E">
            <w:pPr>
              <w:pStyle w:val="ListParagraph"/>
              <w:spacing w:after="240"/>
              <w:ind w:hanging="360"/>
              <w:rPr>
                <w:rFonts w:cs="Arial"/>
                <w:bCs/>
              </w:rPr>
            </w:pPr>
            <w:r w:rsidRPr="000071CE">
              <w:rPr>
                <w:rFonts w:cs="Arial"/>
                <w:bCs/>
              </w:rPr>
              <w:t xml:space="preserve"> </w:t>
            </w:r>
            <w:r w:rsidR="00F92933" w:rsidRPr="000071CE">
              <w:rPr>
                <w:rFonts w:cs="Arial"/>
                <w:bCs/>
              </w:rPr>
              <w:tab/>
            </w:r>
            <w:r w:rsidR="00625049" w:rsidRPr="000071CE">
              <w:rPr>
                <w:rFonts w:cs="Arial"/>
                <w:b/>
                <w:bCs/>
              </w:rPr>
              <w:t>A</w:t>
            </w:r>
            <w:r w:rsidR="00013471">
              <w:rPr>
                <w:rFonts w:cs="Arial"/>
                <w:b/>
                <w:bCs/>
              </w:rPr>
              <w:t>POLOGIES</w:t>
            </w:r>
            <w:r w:rsidR="002D1638" w:rsidRPr="000071CE">
              <w:rPr>
                <w:rFonts w:cs="Arial"/>
                <w:b/>
                <w:bCs/>
              </w:rPr>
              <w:t>:</w:t>
            </w:r>
            <w:r w:rsidR="00366763">
              <w:rPr>
                <w:rFonts w:cs="Arial"/>
                <w:b/>
                <w:bCs/>
              </w:rPr>
              <w:t xml:space="preserve">           </w:t>
            </w:r>
            <w:r w:rsidR="00E077E0" w:rsidRPr="000071CE">
              <w:rPr>
                <w:rFonts w:cs="Arial"/>
                <w:b/>
                <w:bCs/>
              </w:rPr>
              <w:t>...........................................................</w:t>
            </w:r>
          </w:p>
          <w:p w14:paraId="1E0F1435" w14:textId="77777777" w:rsidR="00B45569" w:rsidRPr="000071CE" w:rsidRDefault="00F92933" w:rsidP="00906064">
            <w:pPr>
              <w:pStyle w:val="ListParagraph"/>
              <w:spacing w:after="240"/>
              <w:ind w:hanging="360"/>
              <w:rPr>
                <w:b/>
                <w:sz w:val="28"/>
                <w:szCs w:val="28"/>
              </w:rPr>
            </w:pPr>
            <w:r w:rsidRPr="000071CE">
              <w:rPr>
                <w:rFonts w:cs="Arial"/>
                <w:b/>
                <w:bCs/>
              </w:rPr>
              <w:tab/>
            </w:r>
            <w:r w:rsidR="002D1638" w:rsidRPr="000071CE">
              <w:rPr>
                <w:rFonts w:cs="Arial"/>
                <w:b/>
                <w:bCs/>
              </w:rPr>
              <w:t>IN ATTENDANCE:</w:t>
            </w:r>
            <w:r w:rsidR="00366763">
              <w:rPr>
                <w:rFonts w:cs="Arial"/>
                <w:b/>
                <w:bCs/>
              </w:rPr>
              <w:t xml:space="preserve">  </w:t>
            </w:r>
            <w:r w:rsidR="00E077E0" w:rsidRPr="000071CE">
              <w:rPr>
                <w:rFonts w:cs="Arial"/>
                <w:b/>
                <w:bCs/>
              </w:rPr>
              <w:t>...........................................................</w:t>
            </w:r>
            <w:r w:rsidR="002D1638" w:rsidRPr="000071CE">
              <w:rPr>
                <w:rFonts w:cs="Arial"/>
                <w:b/>
                <w:bCs/>
              </w:rPr>
              <w:tab/>
            </w:r>
          </w:p>
        </w:tc>
      </w:tr>
    </w:tbl>
    <w:p w14:paraId="293BE7E7" w14:textId="77777777" w:rsidR="000C4D52" w:rsidRPr="000071CE" w:rsidRDefault="000C4D52"/>
    <w:p w14:paraId="7A3C3F03" w14:textId="77777777" w:rsidR="00E5788C" w:rsidRPr="000071CE" w:rsidRDefault="00E5788C"/>
    <w:p w14:paraId="744A5BD5" w14:textId="77777777" w:rsidR="00E5788C" w:rsidRPr="000071CE" w:rsidRDefault="00E5788C"/>
    <w:p w14:paraId="63B2036C" w14:textId="77777777" w:rsidR="00E5788C" w:rsidRPr="000071CE" w:rsidRDefault="00E5788C"/>
    <w:p w14:paraId="3F3A289E" w14:textId="77777777" w:rsidR="00E5788C" w:rsidRPr="000071CE" w:rsidRDefault="00E5788C"/>
    <w:p w14:paraId="3534FBD5" w14:textId="77777777" w:rsidR="00E5788C" w:rsidRPr="000071CE" w:rsidRDefault="00E5788C"/>
    <w:p w14:paraId="4CADEA54" w14:textId="77777777" w:rsidR="00E5788C" w:rsidRPr="000071CE" w:rsidRDefault="00E5788C"/>
    <w:tbl>
      <w:tblPr>
        <w:tblW w:w="15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32"/>
        <w:gridCol w:w="8647"/>
        <w:gridCol w:w="2127"/>
      </w:tblGrid>
      <w:tr w:rsidR="00AB7370" w:rsidRPr="000071CE" w14:paraId="2FAC2BB6" w14:textId="77777777" w:rsidTr="001D38CC">
        <w:trPr>
          <w:cantSplit/>
          <w:trHeight w:val="432"/>
          <w:tblHeader/>
          <w:jc w:val="center"/>
        </w:trPr>
        <w:tc>
          <w:tcPr>
            <w:tcW w:w="473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7036B16" w14:textId="77777777" w:rsidR="00E34B44" w:rsidRPr="000071CE" w:rsidRDefault="00E34B44" w:rsidP="008649B4">
            <w:pPr>
              <w:jc w:val="center"/>
              <w:rPr>
                <w:b/>
              </w:rPr>
            </w:pPr>
            <w:r w:rsidRPr="000071CE">
              <w:rPr>
                <w:b/>
              </w:rPr>
              <w:lastRenderedPageBreak/>
              <w:t>AGENDA ITEM NO &amp; TITLE</w:t>
            </w:r>
          </w:p>
        </w:tc>
        <w:tc>
          <w:tcPr>
            <w:tcW w:w="864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9300B46" w14:textId="77777777" w:rsidR="00AB7370" w:rsidRPr="000071CE" w:rsidRDefault="001D38CC" w:rsidP="00B722AF">
            <w:pPr>
              <w:jc w:val="center"/>
              <w:rPr>
                <w:b/>
              </w:rPr>
            </w:pPr>
            <w:r w:rsidRPr="000071CE">
              <w:rPr>
                <w:b/>
              </w:rPr>
              <w:t xml:space="preserve">INFORMATION </w:t>
            </w:r>
            <w:r w:rsidR="00B722AF" w:rsidRPr="000071CE">
              <w:rPr>
                <w:b/>
              </w:rPr>
              <w:t>NOTED/SUMMARY OF DISCUSSIONS AND RESOLUTIONS</w:t>
            </w:r>
          </w:p>
        </w:tc>
        <w:tc>
          <w:tcPr>
            <w:tcW w:w="2127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2D65ED" w14:textId="77777777" w:rsidR="00AB7370" w:rsidRPr="000071CE" w:rsidRDefault="00B722AF" w:rsidP="00B722AF">
            <w:pPr>
              <w:spacing w:before="120"/>
              <w:jc w:val="center"/>
              <w:rPr>
                <w:b/>
              </w:rPr>
            </w:pPr>
            <w:r w:rsidRPr="000071CE">
              <w:rPr>
                <w:b/>
              </w:rPr>
              <w:t>RESPONSIBLE PERSON</w:t>
            </w:r>
          </w:p>
        </w:tc>
      </w:tr>
      <w:tr w:rsidR="00BE4DEE" w:rsidRPr="000071CE" w14:paraId="6E50106A" w14:textId="77777777" w:rsidTr="00D3271A">
        <w:trPr>
          <w:cantSplit/>
          <w:trHeight w:val="432"/>
          <w:jc w:val="center"/>
        </w:trPr>
        <w:tc>
          <w:tcPr>
            <w:tcW w:w="4732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</w:tcBorders>
          </w:tcPr>
          <w:p w14:paraId="7B15AD45" w14:textId="77777777" w:rsidR="00BE4DEE" w:rsidRPr="000071CE" w:rsidRDefault="00BE4DEE" w:rsidP="004F29BC">
            <w:pPr>
              <w:spacing w:after="120"/>
              <w:jc w:val="left"/>
              <w:rPr>
                <w:rFonts w:cs="Arial"/>
                <w:b/>
                <w:sz w:val="20"/>
                <w:szCs w:val="20"/>
              </w:rPr>
            </w:pPr>
            <w:r w:rsidRPr="000071CE">
              <w:rPr>
                <w:rFonts w:cs="Arial"/>
                <w:b/>
                <w:sz w:val="20"/>
                <w:szCs w:val="20"/>
              </w:rPr>
              <w:t>1.</w:t>
            </w:r>
            <w:r w:rsidRPr="000071CE">
              <w:rPr>
                <w:rFonts w:cs="Arial"/>
                <w:b/>
                <w:sz w:val="20"/>
                <w:szCs w:val="20"/>
              </w:rPr>
              <w:tab/>
              <w:t>WELCOME/QUORUM</w:t>
            </w:r>
          </w:p>
        </w:tc>
        <w:tc>
          <w:tcPr>
            <w:tcW w:w="8647" w:type="dxa"/>
            <w:tcBorders>
              <w:top w:val="single" w:sz="4" w:space="0" w:color="auto"/>
              <w:bottom w:val="single" w:sz="6" w:space="0" w:color="auto"/>
            </w:tcBorders>
          </w:tcPr>
          <w:p w14:paraId="09A52D33" w14:textId="77777777" w:rsidR="00906064" w:rsidRPr="000071CE" w:rsidRDefault="00E077E0" w:rsidP="00906064">
            <w:pPr>
              <w:spacing w:after="120"/>
              <w:rPr>
                <w:rFonts w:cs="Arial"/>
              </w:rPr>
            </w:pPr>
            <w:r w:rsidRPr="000071CE">
              <w:rPr>
                <w:rFonts w:cs="Arial"/>
              </w:rPr>
              <w:t>...............................</w:t>
            </w:r>
            <w:proofErr w:type="gramStart"/>
            <w:r w:rsidRPr="000071CE">
              <w:rPr>
                <w:rFonts w:cs="Arial"/>
              </w:rPr>
              <w:t>(</w:t>
            </w:r>
            <w:r w:rsidR="00E411B6" w:rsidRPr="000071CE">
              <w:rPr>
                <w:rFonts w:cs="Arial"/>
              </w:rPr>
              <w:t xml:space="preserve"> Chairperson</w:t>
            </w:r>
            <w:proofErr w:type="gramEnd"/>
            <w:r w:rsidR="00E411B6" w:rsidRPr="000071CE">
              <w:rPr>
                <w:rFonts w:cs="Arial"/>
              </w:rPr>
              <w:t xml:space="preserve">) </w:t>
            </w:r>
            <w:r w:rsidR="00482F98" w:rsidRPr="000071CE">
              <w:rPr>
                <w:rFonts w:cs="Arial"/>
              </w:rPr>
              <w:t>welcomed all present</w:t>
            </w:r>
            <w:r w:rsidR="00EB0958" w:rsidRPr="000071CE">
              <w:rPr>
                <w:rFonts w:cs="Arial"/>
              </w:rPr>
              <w:t xml:space="preserve"> </w:t>
            </w:r>
            <w:r w:rsidR="00906064" w:rsidRPr="000071CE">
              <w:rPr>
                <w:rFonts w:cs="Arial"/>
              </w:rPr>
              <w:t>.</w:t>
            </w:r>
          </w:p>
          <w:p w14:paraId="20C3BE31" w14:textId="77777777" w:rsidR="00060444" w:rsidRPr="000071CE" w:rsidRDefault="003C359E" w:rsidP="00906064">
            <w:pPr>
              <w:spacing w:after="120"/>
              <w:rPr>
                <w:rFonts w:cs="Arial"/>
              </w:rPr>
            </w:pPr>
            <w:r w:rsidRPr="000071CE">
              <w:rPr>
                <w:rFonts w:cs="Arial"/>
              </w:rPr>
              <w:t xml:space="preserve">In the </w:t>
            </w:r>
            <w:r w:rsidR="004F29BC" w:rsidRPr="000071CE">
              <w:rPr>
                <w:rFonts w:cs="Arial"/>
              </w:rPr>
              <w:t xml:space="preserve">absence of a quorum and in noting that there were no matters in the Agenda requiring the Committees approval, the Committee </w:t>
            </w:r>
            <w:r w:rsidRPr="000071CE">
              <w:rPr>
                <w:rFonts w:cs="Arial"/>
              </w:rPr>
              <w:t xml:space="preserve">agreed to continue </w:t>
            </w:r>
            <w:r w:rsidR="004F29BC" w:rsidRPr="000071CE">
              <w:rPr>
                <w:rFonts w:cs="Arial"/>
              </w:rPr>
              <w:t xml:space="preserve">with </w:t>
            </w:r>
            <w:r w:rsidRPr="000071CE">
              <w:rPr>
                <w:rFonts w:cs="Arial"/>
              </w:rPr>
              <w:t xml:space="preserve">the meeting </w:t>
            </w:r>
            <w:r w:rsidR="004F29BC" w:rsidRPr="000071CE">
              <w:rPr>
                <w:rFonts w:cs="Arial"/>
              </w:rPr>
              <w:t>and present a report at the next meeting for ratification.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0642E47" w14:textId="77777777" w:rsidR="00022EED" w:rsidRPr="000071CE" w:rsidRDefault="00022EED" w:rsidP="00022EED">
            <w:pPr>
              <w:jc w:val="center"/>
              <w:rPr>
                <w:rFonts w:cs="Arial"/>
                <w:b/>
                <w:i/>
                <w:sz w:val="18"/>
                <w:szCs w:val="18"/>
              </w:rPr>
            </w:pPr>
          </w:p>
        </w:tc>
      </w:tr>
      <w:tr w:rsidR="008D2A2F" w:rsidRPr="000071CE" w14:paraId="31E3E3F5" w14:textId="77777777" w:rsidTr="00D3271A">
        <w:trPr>
          <w:cantSplit/>
          <w:trHeight w:val="432"/>
          <w:jc w:val="center"/>
        </w:trPr>
        <w:tc>
          <w:tcPr>
            <w:tcW w:w="4732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</w:tcBorders>
          </w:tcPr>
          <w:p w14:paraId="10929C4F" w14:textId="77777777" w:rsidR="008D2A2F" w:rsidRPr="000071CE" w:rsidRDefault="00B25F43" w:rsidP="00E5788C">
            <w:pPr>
              <w:spacing w:before="120"/>
              <w:jc w:val="left"/>
              <w:rPr>
                <w:rFonts w:cs="Arial"/>
                <w:b/>
                <w:sz w:val="20"/>
                <w:szCs w:val="20"/>
              </w:rPr>
            </w:pPr>
            <w:r w:rsidRPr="000071CE">
              <w:rPr>
                <w:rFonts w:cs="Arial"/>
                <w:b/>
                <w:sz w:val="20"/>
                <w:szCs w:val="20"/>
              </w:rPr>
              <w:t>2</w:t>
            </w:r>
            <w:r w:rsidR="008D2A2F" w:rsidRPr="000071CE">
              <w:rPr>
                <w:rFonts w:cs="Arial"/>
                <w:b/>
                <w:sz w:val="20"/>
                <w:szCs w:val="20"/>
              </w:rPr>
              <w:t>.</w:t>
            </w:r>
            <w:r w:rsidR="008D2A2F" w:rsidRPr="000071CE">
              <w:rPr>
                <w:rFonts w:cs="Arial"/>
                <w:b/>
                <w:sz w:val="20"/>
                <w:szCs w:val="20"/>
              </w:rPr>
              <w:tab/>
              <w:t xml:space="preserve">MEMBERSHIP OF </w:t>
            </w:r>
            <w:r w:rsidR="00E077E0" w:rsidRPr="000071CE">
              <w:rPr>
                <w:rFonts w:cs="Arial"/>
                <w:b/>
                <w:sz w:val="20"/>
                <w:szCs w:val="20"/>
              </w:rPr>
              <w:t>..........................</w:t>
            </w:r>
            <w:r w:rsidR="008D2A2F" w:rsidRPr="000071CE">
              <w:rPr>
                <w:rFonts w:cs="Arial"/>
                <w:b/>
                <w:sz w:val="20"/>
                <w:szCs w:val="20"/>
              </w:rPr>
              <w:tab/>
              <w:t>COMMITTEE</w:t>
            </w:r>
            <w:r w:rsidR="00E5788C" w:rsidRPr="000071CE">
              <w:rPr>
                <w:rFonts w:cs="Arial"/>
                <w:b/>
                <w:sz w:val="20"/>
                <w:szCs w:val="20"/>
              </w:rPr>
              <w:t xml:space="preserve">                               </w:t>
            </w:r>
          </w:p>
        </w:tc>
        <w:tc>
          <w:tcPr>
            <w:tcW w:w="8647" w:type="dxa"/>
            <w:tcBorders>
              <w:top w:val="single" w:sz="4" w:space="0" w:color="auto"/>
              <w:bottom w:val="single" w:sz="6" w:space="0" w:color="auto"/>
            </w:tcBorders>
          </w:tcPr>
          <w:p w14:paraId="63834875" w14:textId="77777777" w:rsidR="008D2A2F" w:rsidRPr="000071CE" w:rsidRDefault="008D2A2F" w:rsidP="008D2A2F">
            <w:pPr>
              <w:spacing w:before="120" w:after="120"/>
              <w:jc w:val="left"/>
              <w:rPr>
                <w:rFonts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0071CE">
              <w:rPr>
                <w:rFonts w:cs="Arial"/>
                <w:b/>
                <w:i/>
                <w:color w:val="000000"/>
                <w:sz w:val="18"/>
                <w:szCs w:val="18"/>
                <w:u w:val="single"/>
              </w:rPr>
              <w:t>INFORMATION NOTED</w:t>
            </w:r>
          </w:p>
          <w:p w14:paraId="3E7F8E77" w14:textId="77777777" w:rsidR="00AB59F0" w:rsidRPr="000071CE" w:rsidRDefault="003F5ED9" w:rsidP="00E077E0">
            <w:pPr>
              <w:spacing w:before="120"/>
              <w:rPr>
                <w:rFonts w:cs="Arial"/>
              </w:rPr>
            </w:pPr>
            <w:r w:rsidRPr="000071CE">
              <w:rPr>
                <w:rFonts w:cs="Arial"/>
              </w:rPr>
              <w:t xml:space="preserve">A Membership List of the </w:t>
            </w:r>
            <w:r w:rsidR="00E077E0" w:rsidRPr="000071CE">
              <w:rPr>
                <w:rFonts w:cs="Arial"/>
              </w:rPr>
              <w:t>...............................</w:t>
            </w:r>
            <w:r w:rsidRPr="000071CE">
              <w:rPr>
                <w:rFonts w:cs="Arial"/>
              </w:rPr>
              <w:t xml:space="preserve"> Committee had been previously circulated with the agenda and was noted.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E893C87" w14:textId="77777777" w:rsidR="008D2A2F" w:rsidRPr="000071CE" w:rsidRDefault="008D2A2F" w:rsidP="00022EED">
            <w:pPr>
              <w:jc w:val="center"/>
              <w:rPr>
                <w:rFonts w:cs="Arial"/>
                <w:b/>
                <w:i/>
                <w:sz w:val="18"/>
                <w:szCs w:val="18"/>
              </w:rPr>
            </w:pPr>
          </w:p>
        </w:tc>
      </w:tr>
      <w:tr w:rsidR="00BA3AD4" w:rsidRPr="000071CE" w14:paraId="1AABEDD7" w14:textId="77777777" w:rsidTr="00FE52E5">
        <w:trPr>
          <w:cantSplit/>
          <w:trHeight w:val="432"/>
          <w:jc w:val="center"/>
        </w:trPr>
        <w:tc>
          <w:tcPr>
            <w:tcW w:w="15506" w:type="dxa"/>
            <w:gridSpan w:val="3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EACEA79" w14:textId="77777777" w:rsidR="002D65B9" w:rsidRPr="000071CE" w:rsidRDefault="00B25F43" w:rsidP="00E077E0">
            <w:pPr>
              <w:spacing w:before="120" w:after="120"/>
              <w:jc w:val="left"/>
              <w:rPr>
                <w:rFonts w:cs="Arial"/>
                <w:i/>
              </w:rPr>
            </w:pPr>
            <w:r w:rsidRPr="000071CE">
              <w:rPr>
                <w:rFonts w:cs="Arial"/>
                <w:b/>
                <w:sz w:val="20"/>
                <w:szCs w:val="20"/>
                <w:lang w:val="en-CA"/>
              </w:rPr>
              <w:t>3</w:t>
            </w:r>
            <w:r w:rsidR="00BA3AD4" w:rsidRPr="000071CE">
              <w:rPr>
                <w:rFonts w:cs="Arial"/>
                <w:b/>
                <w:sz w:val="20"/>
                <w:szCs w:val="20"/>
                <w:lang w:val="en-CA"/>
              </w:rPr>
              <w:t>.</w:t>
            </w:r>
            <w:r w:rsidR="00BA3AD4" w:rsidRPr="000071CE">
              <w:rPr>
                <w:rFonts w:cs="Arial"/>
                <w:b/>
                <w:sz w:val="20"/>
                <w:szCs w:val="20"/>
                <w:lang w:val="en-CA"/>
              </w:rPr>
              <w:tab/>
              <w:t xml:space="preserve">MATTER ARISING FROM MINUTES OF PREVIOUS MEETING DATED </w:t>
            </w:r>
            <w:r w:rsidR="00E077E0" w:rsidRPr="000071CE">
              <w:rPr>
                <w:rFonts w:cs="Arial"/>
                <w:b/>
                <w:sz w:val="20"/>
                <w:szCs w:val="20"/>
                <w:lang w:val="en-CA"/>
              </w:rPr>
              <w:t>...................................</w:t>
            </w:r>
            <w:r w:rsidR="00BA3AD4" w:rsidRPr="000071CE">
              <w:rPr>
                <w:rFonts w:cs="Arial"/>
                <w:b/>
                <w:sz w:val="20"/>
                <w:szCs w:val="20"/>
                <w:lang w:val="en-CA"/>
              </w:rPr>
              <w:t xml:space="preserve"> (S</w:t>
            </w:r>
            <w:r w:rsidR="004C3224" w:rsidRPr="000071CE">
              <w:rPr>
                <w:rFonts w:cs="Arial"/>
                <w:b/>
                <w:sz w:val="20"/>
                <w:szCs w:val="20"/>
                <w:lang w:val="en-CA"/>
              </w:rPr>
              <w:t xml:space="preserve">cheduled </w:t>
            </w:r>
            <w:r w:rsidR="00BA3AD4" w:rsidRPr="000071CE">
              <w:rPr>
                <w:rFonts w:cs="Arial"/>
                <w:b/>
                <w:sz w:val="20"/>
                <w:szCs w:val="20"/>
                <w:lang w:val="en-CA"/>
              </w:rPr>
              <w:t>Meeting)</w:t>
            </w:r>
          </w:p>
        </w:tc>
      </w:tr>
      <w:tr w:rsidR="002D6F9E" w:rsidRPr="000071CE" w14:paraId="558864A6" w14:textId="77777777" w:rsidTr="00387511">
        <w:trPr>
          <w:trHeight w:val="432"/>
          <w:jc w:val="center"/>
        </w:trPr>
        <w:tc>
          <w:tcPr>
            <w:tcW w:w="4732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</w:tcBorders>
          </w:tcPr>
          <w:p w14:paraId="50D00854" w14:textId="77777777" w:rsidR="002D6F9E" w:rsidRPr="000071CE" w:rsidRDefault="002D6F9E" w:rsidP="00B25F43">
            <w:pPr>
              <w:spacing w:before="120"/>
              <w:ind w:left="720" w:hanging="720"/>
              <w:jc w:val="left"/>
              <w:rPr>
                <w:rFonts w:cs="Arial"/>
                <w:b/>
                <w:sz w:val="20"/>
                <w:szCs w:val="20"/>
                <w:lang w:val="en-CA"/>
              </w:rPr>
            </w:pPr>
          </w:p>
        </w:tc>
        <w:tc>
          <w:tcPr>
            <w:tcW w:w="8647" w:type="dxa"/>
            <w:tcBorders>
              <w:top w:val="single" w:sz="6" w:space="0" w:color="auto"/>
              <w:bottom w:val="single" w:sz="4" w:space="0" w:color="auto"/>
            </w:tcBorders>
          </w:tcPr>
          <w:p w14:paraId="57DC5355" w14:textId="77777777" w:rsidR="007E6765" w:rsidRPr="000071CE" w:rsidRDefault="007E6765" w:rsidP="005C1959">
            <w:pPr>
              <w:rPr>
                <w:rFonts w:cs="Arial"/>
                <w:b/>
              </w:rPr>
            </w:pPr>
          </w:p>
        </w:tc>
        <w:tc>
          <w:tcPr>
            <w:tcW w:w="2127" w:type="dxa"/>
            <w:tcBorders>
              <w:top w:val="single" w:sz="6" w:space="0" w:color="auto"/>
              <w:bottom w:val="single" w:sz="4" w:space="0" w:color="auto"/>
              <w:right w:val="double" w:sz="4" w:space="0" w:color="auto"/>
            </w:tcBorders>
          </w:tcPr>
          <w:p w14:paraId="3A75D565" w14:textId="77777777" w:rsidR="002D6F9E" w:rsidRPr="000071CE" w:rsidRDefault="002D6F9E" w:rsidP="006D1E5F">
            <w:pPr>
              <w:spacing w:before="120"/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F019F9" w:rsidRPr="000071CE" w14:paraId="078CB046" w14:textId="77777777" w:rsidTr="0005028F">
        <w:trPr>
          <w:trHeight w:val="432"/>
          <w:jc w:val="center"/>
        </w:trPr>
        <w:tc>
          <w:tcPr>
            <w:tcW w:w="15506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C8A0FCA" w14:textId="77777777" w:rsidR="00F019F9" w:rsidRPr="000071CE" w:rsidRDefault="00B25F43" w:rsidP="004F29BC">
            <w:pPr>
              <w:spacing w:before="120"/>
              <w:rPr>
                <w:rFonts w:cs="Arial"/>
                <w:b/>
                <w:sz w:val="20"/>
                <w:szCs w:val="20"/>
              </w:rPr>
            </w:pPr>
            <w:r w:rsidRPr="000071CE">
              <w:rPr>
                <w:rFonts w:cs="Arial"/>
                <w:b/>
                <w:sz w:val="20"/>
                <w:szCs w:val="20"/>
              </w:rPr>
              <w:t>4</w:t>
            </w:r>
            <w:r w:rsidR="00F019F9" w:rsidRPr="000071CE">
              <w:rPr>
                <w:rFonts w:cs="Arial"/>
                <w:b/>
                <w:sz w:val="20"/>
                <w:szCs w:val="20"/>
              </w:rPr>
              <w:t>.</w:t>
            </w:r>
            <w:r w:rsidR="00F019F9" w:rsidRPr="000071CE">
              <w:rPr>
                <w:rFonts w:cs="Arial"/>
                <w:b/>
                <w:sz w:val="20"/>
                <w:szCs w:val="20"/>
              </w:rPr>
              <w:tab/>
              <w:t>STANDING ITEMS</w:t>
            </w:r>
          </w:p>
        </w:tc>
      </w:tr>
      <w:tr w:rsidR="00224B13" w:rsidRPr="000071CE" w14:paraId="767DF946" w14:textId="77777777" w:rsidTr="00F019F9">
        <w:trPr>
          <w:trHeight w:val="432"/>
          <w:jc w:val="center"/>
        </w:trPr>
        <w:tc>
          <w:tcPr>
            <w:tcW w:w="473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14:paraId="3B531285" w14:textId="77777777" w:rsidR="00224B13" w:rsidRPr="000071CE" w:rsidRDefault="00224B13" w:rsidP="00B25F43">
            <w:pPr>
              <w:spacing w:before="120"/>
              <w:ind w:left="720" w:hanging="720"/>
              <w:jc w:val="left"/>
              <w:rPr>
                <w:rFonts w:cs="Arial"/>
                <w:b/>
              </w:rPr>
            </w:pPr>
          </w:p>
        </w:tc>
        <w:tc>
          <w:tcPr>
            <w:tcW w:w="8647" w:type="dxa"/>
            <w:tcBorders>
              <w:top w:val="single" w:sz="6" w:space="0" w:color="auto"/>
              <w:bottom w:val="single" w:sz="6" w:space="0" w:color="auto"/>
            </w:tcBorders>
          </w:tcPr>
          <w:p w14:paraId="7CFA4EC8" w14:textId="77777777" w:rsidR="00711B60" w:rsidRPr="000071CE" w:rsidRDefault="00711B60" w:rsidP="003D1B20">
            <w:pPr>
              <w:spacing w:before="120" w:after="120"/>
              <w:rPr>
                <w:rFonts w:cs="Arial"/>
              </w:rPr>
            </w:pPr>
          </w:p>
        </w:tc>
        <w:tc>
          <w:tcPr>
            <w:tcW w:w="212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9AD4006" w14:textId="77777777" w:rsidR="00224B13" w:rsidRPr="000071CE" w:rsidRDefault="00224B13" w:rsidP="00874311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A77AB0" w:rsidRPr="000071CE" w14:paraId="35C89E92" w14:textId="77777777" w:rsidTr="001D38CC">
        <w:trPr>
          <w:trHeight w:val="432"/>
          <w:jc w:val="center"/>
        </w:trPr>
        <w:tc>
          <w:tcPr>
            <w:tcW w:w="473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14:paraId="59D0DD20" w14:textId="77777777" w:rsidR="00A77AB0" w:rsidRPr="000071CE" w:rsidRDefault="009A587C" w:rsidP="009A587C">
            <w:pPr>
              <w:spacing w:before="120"/>
              <w:jc w:val="left"/>
              <w:rPr>
                <w:rFonts w:cs="Arial"/>
                <w:b/>
                <w:sz w:val="20"/>
                <w:szCs w:val="20"/>
              </w:rPr>
            </w:pPr>
            <w:r w:rsidRPr="000071CE">
              <w:rPr>
                <w:rFonts w:cs="Arial"/>
                <w:b/>
                <w:sz w:val="20"/>
                <w:szCs w:val="20"/>
              </w:rPr>
              <w:t>5</w:t>
            </w:r>
            <w:r w:rsidR="00A77AB0" w:rsidRPr="000071CE">
              <w:rPr>
                <w:rFonts w:cs="Arial"/>
                <w:b/>
                <w:sz w:val="20"/>
                <w:szCs w:val="20"/>
              </w:rPr>
              <w:t>.</w:t>
            </w:r>
            <w:r w:rsidR="00A77AB0" w:rsidRPr="000071CE">
              <w:rPr>
                <w:rFonts w:cs="Arial"/>
                <w:b/>
                <w:sz w:val="20"/>
                <w:szCs w:val="20"/>
              </w:rPr>
              <w:tab/>
              <w:t>NEW MATTER</w:t>
            </w:r>
          </w:p>
        </w:tc>
        <w:tc>
          <w:tcPr>
            <w:tcW w:w="864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C007A4" w14:textId="77777777" w:rsidR="00A77AB0" w:rsidRPr="000071CE" w:rsidRDefault="003D1B20" w:rsidP="009267A5">
            <w:pPr>
              <w:spacing w:before="120" w:after="120"/>
              <w:rPr>
                <w:rFonts w:cs="Arial"/>
              </w:rPr>
            </w:pPr>
            <w:r w:rsidRPr="000071CE">
              <w:rPr>
                <w:rFonts w:cs="Arial"/>
              </w:rPr>
              <w:t>No new matter had been raised.</w:t>
            </w:r>
          </w:p>
        </w:tc>
        <w:tc>
          <w:tcPr>
            <w:tcW w:w="212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DF1F173" w14:textId="77777777" w:rsidR="00A77AB0" w:rsidRPr="000071CE" w:rsidRDefault="00A77AB0" w:rsidP="00874311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5E7F08" w:rsidRPr="000071CE" w14:paraId="4F6415A2" w14:textId="77777777" w:rsidTr="001D38CC">
        <w:trPr>
          <w:trHeight w:val="432"/>
          <w:jc w:val="center"/>
        </w:trPr>
        <w:tc>
          <w:tcPr>
            <w:tcW w:w="473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14:paraId="6C78200D" w14:textId="77777777" w:rsidR="005E7F08" w:rsidRPr="000071CE" w:rsidRDefault="009A587C" w:rsidP="009A587C">
            <w:pPr>
              <w:spacing w:before="120"/>
              <w:jc w:val="left"/>
              <w:rPr>
                <w:rFonts w:cs="Arial"/>
                <w:b/>
                <w:sz w:val="20"/>
                <w:szCs w:val="20"/>
              </w:rPr>
            </w:pPr>
            <w:r w:rsidRPr="000071CE">
              <w:rPr>
                <w:rFonts w:cs="Arial"/>
                <w:b/>
                <w:sz w:val="20"/>
                <w:szCs w:val="20"/>
              </w:rPr>
              <w:t>6</w:t>
            </w:r>
            <w:r w:rsidR="00926974" w:rsidRPr="000071CE">
              <w:rPr>
                <w:rFonts w:cs="Arial"/>
                <w:b/>
                <w:sz w:val="20"/>
                <w:szCs w:val="20"/>
              </w:rPr>
              <w:t>.</w:t>
            </w:r>
            <w:r w:rsidR="00926974" w:rsidRPr="000071CE">
              <w:rPr>
                <w:rFonts w:cs="Arial"/>
                <w:b/>
                <w:sz w:val="20"/>
                <w:szCs w:val="20"/>
              </w:rPr>
              <w:tab/>
              <w:t>GENERAL</w:t>
            </w:r>
          </w:p>
        </w:tc>
        <w:tc>
          <w:tcPr>
            <w:tcW w:w="864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728AD5" w14:textId="77777777" w:rsidR="005E7F08" w:rsidRPr="000071CE" w:rsidRDefault="00A77AB0" w:rsidP="00875B51">
            <w:pPr>
              <w:spacing w:before="120" w:after="120"/>
              <w:rPr>
                <w:rFonts w:cs="Arial"/>
              </w:rPr>
            </w:pPr>
            <w:r w:rsidRPr="000071CE">
              <w:rPr>
                <w:rFonts w:cs="Arial"/>
              </w:rPr>
              <w:t xml:space="preserve">No items </w:t>
            </w:r>
            <w:r w:rsidR="00676031" w:rsidRPr="000071CE">
              <w:rPr>
                <w:rFonts w:cs="Arial"/>
              </w:rPr>
              <w:t>were</w:t>
            </w:r>
            <w:r w:rsidRPr="000071CE">
              <w:rPr>
                <w:rFonts w:cs="Arial"/>
              </w:rPr>
              <w:t xml:space="preserve"> raised.</w:t>
            </w:r>
          </w:p>
        </w:tc>
        <w:tc>
          <w:tcPr>
            <w:tcW w:w="212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44EDCF" w14:textId="77777777" w:rsidR="005E7F08" w:rsidRPr="000071CE" w:rsidRDefault="005E7F08" w:rsidP="00874311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224B13" w:rsidRPr="000071CE" w14:paraId="5A2A239D" w14:textId="77777777" w:rsidTr="001D38CC">
        <w:trPr>
          <w:trHeight w:val="432"/>
          <w:jc w:val="center"/>
        </w:trPr>
        <w:tc>
          <w:tcPr>
            <w:tcW w:w="473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14:paraId="4D9ED638" w14:textId="77777777" w:rsidR="00224B13" w:rsidRPr="000071CE" w:rsidRDefault="009A587C" w:rsidP="009A587C">
            <w:pPr>
              <w:spacing w:before="120"/>
              <w:jc w:val="left"/>
              <w:rPr>
                <w:rFonts w:cs="Arial"/>
                <w:b/>
                <w:sz w:val="20"/>
                <w:szCs w:val="20"/>
              </w:rPr>
            </w:pPr>
            <w:r w:rsidRPr="000071CE">
              <w:rPr>
                <w:rFonts w:cs="Arial"/>
                <w:b/>
                <w:sz w:val="20"/>
                <w:szCs w:val="20"/>
              </w:rPr>
              <w:t>7</w:t>
            </w:r>
            <w:r w:rsidR="00224B13" w:rsidRPr="000071CE">
              <w:rPr>
                <w:rFonts w:cs="Arial"/>
                <w:b/>
                <w:sz w:val="20"/>
                <w:szCs w:val="20"/>
              </w:rPr>
              <w:t>.</w:t>
            </w:r>
            <w:r w:rsidR="00224B13" w:rsidRPr="000071CE">
              <w:rPr>
                <w:rFonts w:cs="Arial"/>
                <w:b/>
                <w:sz w:val="20"/>
                <w:szCs w:val="20"/>
              </w:rPr>
              <w:tab/>
              <w:t>DATE OF NEXT MEETING</w:t>
            </w:r>
          </w:p>
        </w:tc>
        <w:tc>
          <w:tcPr>
            <w:tcW w:w="864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8D1189" w14:textId="77777777" w:rsidR="00224B13" w:rsidRPr="000071CE" w:rsidRDefault="00224B13" w:rsidP="00E077E0">
            <w:pPr>
              <w:spacing w:before="120" w:after="120"/>
              <w:rPr>
                <w:rFonts w:cs="Arial"/>
              </w:rPr>
            </w:pPr>
            <w:r w:rsidRPr="000071CE">
              <w:rPr>
                <w:rFonts w:cs="Arial"/>
              </w:rPr>
              <w:t xml:space="preserve">It was noted that the next meeting would be held on </w:t>
            </w:r>
            <w:r w:rsidR="00E077E0" w:rsidRPr="000071CE">
              <w:rPr>
                <w:rFonts w:cs="Arial"/>
              </w:rPr>
              <w:t>.................</w:t>
            </w:r>
            <w:r w:rsidRPr="000071CE">
              <w:rPr>
                <w:rFonts w:cs="Arial"/>
              </w:rPr>
              <w:t xml:space="preserve">, </w:t>
            </w:r>
            <w:r w:rsidR="00E077E0" w:rsidRPr="000071CE">
              <w:rPr>
                <w:rFonts w:cs="Arial"/>
              </w:rPr>
              <w:t>..........................</w:t>
            </w:r>
            <w:r w:rsidRPr="000071CE">
              <w:rPr>
                <w:rFonts w:cs="Arial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BE6A3E3" w14:textId="77777777" w:rsidR="00224B13" w:rsidRPr="000071CE" w:rsidRDefault="00224B13" w:rsidP="00874311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224B13" w:rsidRPr="000071CE" w14:paraId="449B6543" w14:textId="77777777" w:rsidTr="001D38CC">
        <w:trPr>
          <w:trHeight w:val="432"/>
          <w:jc w:val="center"/>
        </w:trPr>
        <w:tc>
          <w:tcPr>
            <w:tcW w:w="473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14:paraId="1DA52A75" w14:textId="77777777" w:rsidR="00224B13" w:rsidRPr="000071CE" w:rsidRDefault="009A587C" w:rsidP="009A587C">
            <w:pPr>
              <w:spacing w:before="120"/>
              <w:jc w:val="left"/>
              <w:rPr>
                <w:rFonts w:cs="Arial"/>
                <w:b/>
                <w:sz w:val="20"/>
                <w:szCs w:val="20"/>
              </w:rPr>
            </w:pPr>
            <w:r w:rsidRPr="000071CE">
              <w:rPr>
                <w:rFonts w:cs="Arial"/>
                <w:b/>
                <w:sz w:val="20"/>
                <w:szCs w:val="20"/>
              </w:rPr>
              <w:t>8</w:t>
            </w:r>
            <w:r w:rsidR="00224B13" w:rsidRPr="000071CE">
              <w:rPr>
                <w:rFonts w:cs="Arial"/>
                <w:b/>
                <w:sz w:val="20"/>
                <w:szCs w:val="20"/>
              </w:rPr>
              <w:t>.</w:t>
            </w:r>
            <w:r w:rsidR="00224B13" w:rsidRPr="000071CE">
              <w:rPr>
                <w:rFonts w:cs="Arial"/>
                <w:b/>
                <w:sz w:val="20"/>
                <w:szCs w:val="20"/>
              </w:rPr>
              <w:tab/>
              <w:t>CLOSURE</w:t>
            </w:r>
          </w:p>
        </w:tc>
        <w:tc>
          <w:tcPr>
            <w:tcW w:w="864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5A9DF9" w14:textId="77777777" w:rsidR="00224B13" w:rsidRPr="000071CE" w:rsidRDefault="00224B13" w:rsidP="00E077E0">
            <w:pPr>
              <w:spacing w:before="120" w:after="120"/>
              <w:rPr>
                <w:rFonts w:cs="Arial"/>
              </w:rPr>
            </w:pPr>
            <w:r w:rsidRPr="000071CE">
              <w:rPr>
                <w:rFonts w:cs="Arial"/>
              </w:rPr>
              <w:t xml:space="preserve">There being no further business, the meeting terminated at </w:t>
            </w:r>
            <w:r w:rsidR="00E077E0" w:rsidRPr="000071CE">
              <w:rPr>
                <w:rFonts w:cs="Arial"/>
              </w:rPr>
              <w:t>...........................</w:t>
            </w:r>
          </w:p>
        </w:tc>
        <w:tc>
          <w:tcPr>
            <w:tcW w:w="212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36B40A3" w14:textId="77777777" w:rsidR="00224B13" w:rsidRPr="000071CE" w:rsidRDefault="00224B13" w:rsidP="00874311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</w:tbl>
    <w:p w14:paraId="18889016" w14:textId="77777777" w:rsidR="0075163B" w:rsidRPr="000071CE" w:rsidRDefault="0075163B" w:rsidP="008E104B">
      <w:pPr>
        <w:jc w:val="center"/>
        <w:rPr>
          <w:sz w:val="24"/>
          <w:szCs w:val="24"/>
        </w:rPr>
      </w:pPr>
    </w:p>
    <w:sectPr w:rsidR="0075163B" w:rsidRPr="000071CE" w:rsidSect="00013471">
      <w:footerReference w:type="default" r:id="rId12"/>
      <w:pgSz w:w="16839" w:h="11907" w:orient="landscape" w:code="9"/>
      <w:pgMar w:top="720" w:right="720" w:bottom="720" w:left="720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5DF1C" w14:textId="77777777" w:rsidR="00A3517B" w:rsidRDefault="00A3517B" w:rsidP="00AB7370">
      <w:r>
        <w:separator/>
      </w:r>
    </w:p>
  </w:endnote>
  <w:endnote w:type="continuationSeparator" w:id="0">
    <w:p w14:paraId="51B9E769" w14:textId="77777777" w:rsidR="00A3517B" w:rsidRDefault="00A3517B" w:rsidP="00AB7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1DEA5" w14:textId="5EF915D4" w:rsidR="00AE1CA4" w:rsidRDefault="00996B13" w:rsidP="00013471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5168"/>
      </w:tabs>
    </w:pPr>
    <w:proofErr w:type="gramStart"/>
    <w:r w:rsidRPr="00366763">
      <w:t>Committee</w:t>
    </w:r>
    <w:r w:rsidR="008411CF" w:rsidRPr="00366763">
      <w:t xml:space="preserve"> </w:t>
    </w:r>
    <w:r w:rsidR="00906064" w:rsidRPr="00366763">
      <w:t>:</w:t>
    </w:r>
    <w:proofErr w:type="gramEnd"/>
    <w:r w:rsidR="00906064" w:rsidRPr="00366763">
      <w:t xml:space="preserve"> Report dated</w:t>
    </w:r>
    <w:r w:rsidR="00C64612" w:rsidRPr="00366763">
      <w:t xml:space="preserve"> </w:t>
    </w:r>
    <w:r w:rsidR="00E077E0" w:rsidRPr="00366763">
      <w:t>.........................................................</w:t>
    </w:r>
    <w:r w:rsidR="00AE1CA4" w:rsidRPr="00366763">
      <w:tab/>
      <w:t xml:space="preserve">Page </w:t>
    </w:r>
    <w:r w:rsidR="00AE1CA4" w:rsidRPr="00366763">
      <w:fldChar w:fldCharType="begin"/>
    </w:r>
    <w:r w:rsidR="00AE1CA4" w:rsidRPr="00366763">
      <w:instrText xml:space="preserve"> PAGE   \* MERGEFORMAT </w:instrText>
    </w:r>
    <w:r w:rsidR="00AE1CA4" w:rsidRPr="00366763">
      <w:fldChar w:fldCharType="separate"/>
    </w:r>
    <w:r w:rsidR="00013471">
      <w:rPr>
        <w:noProof/>
      </w:rPr>
      <w:t>1</w:t>
    </w:r>
    <w:r w:rsidR="00AE1CA4" w:rsidRPr="00366763">
      <w:fldChar w:fldCharType="end"/>
    </w:r>
    <w:r w:rsidR="0075163B" w:rsidRPr="00366763">
      <w:t xml:space="preserve"> </w:t>
    </w:r>
  </w:p>
  <w:p w14:paraId="5792B867" w14:textId="75D0EE98" w:rsidR="00551480" w:rsidRDefault="00551480" w:rsidP="00013471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516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94740" w14:textId="77777777" w:rsidR="00A3517B" w:rsidRDefault="00A3517B" w:rsidP="00AB7370">
      <w:r>
        <w:separator/>
      </w:r>
    </w:p>
  </w:footnote>
  <w:footnote w:type="continuationSeparator" w:id="0">
    <w:p w14:paraId="0B3FF811" w14:textId="77777777" w:rsidR="00A3517B" w:rsidRDefault="00A3517B" w:rsidP="00AB73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04E"/>
    <w:multiLevelType w:val="multilevel"/>
    <w:tmpl w:val="22DCA65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</w:abstractNum>
  <w:abstractNum w:abstractNumId="1" w15:restartNumberingAfterBreak="0">
    <w:nsid w:val="0C6B226D"/>
    <w:multiLevelType w:val="multilevel"/>
    <w:tmpl w:val="B1662D2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17084B14"/>
    <w:multiLevelType w:val="multilevel"/>
    <w:tmpl w:val="FFD89BD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1DAB6AF5"/>
    <w:multiLevelType w:val="multilevel"/>
    <w:tmpl w:val="F3CC78E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1F1B75BC"/>
    <w:multiLevelType w:val="multilevel"/>
    <w:tmpl w:val="DF185F1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5" w15:restartNumberingAfterBreak="0">
    <w:nsid w:val="20522E19"/>
    <w:multiLevelType w:val="multilevel"/>
    <w:tmpl w:val="DF185F1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6" w15:restartNumberingAfterBreak="0">
    <w:nsid w:val="21254175"/>
    <w:multiLevelType w:val="hybridMultilevel"/>
    <w:tmpl w:val="B0C8741E"/>
    <w:lvl w:ilvl="0" w:tplc="12FA6C28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F064B0"/>
    <w:multiLevelType w:val="multilevel"/>
    <w:tmpl w:val="E9CE16F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2A540FE6"/>
    <w:multiLevelType w:val="multilevel"/>
    <w:tmpl w:val="18886AA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 w15:restartNumberingAfterBreak="0">
    <w:nsid w:val="3072399B"/>
    <w:multiLevelType w:val="multilevel"/>
    <w:tmpl w:val="4704B57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i w:val="0"/>
      </w:rPr>
    </w:lvl>
  </w:abstractNum>
  <w:abstractNum w:abstractNumId="10" w15:restartNumberingAfterBreak="0">
    <w:nsid w:val="31E60601"/>
    <w:multiLevelType w:val="hybridMultilevel"/>
    <w:tmpl w:val="C62E6BAE"/>
    <w:lvl w:ilvl="0" w:tplc="B63A3FB8">
      <w:start w:val="2"/>
      <w:numFmt w:val="bullet"/>
      <w:lvlText w:val="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7B2DC0"/>
    <w:multiLevelType w:val="multilevel"/>
    <w:tmpl w:val="DF0EA62C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sz w:val="20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</w:abstractNum>
  <w:abstractNum w:abstractNumId="12" w15:restartNumberingAfterBreak="0">
    <w:nsid w:val="413E3B58"/>
    <w:multiLevelType w:val="multilevel"/>
    <w:tmpl w:val="E3F8639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5C2D7941"/>
    <w:multiLevelType w:val="hybridMultilevel"/>
    <w:tmpl w:val="8BC6D1D0"/>
    <w:lvl w:ilvl="0" w:tplc="80D4EB5A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251CF"/>
    <w:multiLevelType w:val="hybridMultilevel"/>
    <w:tmpl w:val="DF14A938"/>
    <w:lvl w:ilvl="0" w:tplc="6666B784">
      <w:start w:val="2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0E4C63"/>
    <w:multiLevelType w:val="hybridMultilevel"/>
    <w:tmpl w:val="A92C73EA"/>
    <w:lvl w:ilvl="0" w:tplc="F254273C">
      <w:start w:val="2"/>
      <w:numFmt w:val="bullet"/>
      <w:lvlText w:val="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894101"/>
    <w:multiLevelType w:val="multilevel"/>
    <w:tmpl w:val="18886AA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8B91EB7"/>
    <w:multiLevelType w:val="hybridMultilevel"/>
    <w:tmpl w:val="481261E8"/>
    <w:lvl w:ilvl="0" w:tplc="800A9E88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5567E4"/>
    <w:multiLevelType w:val="multilevel"/>
    <w:tmpl w:val="DF185F1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num w:numId="1" w16cid:durableId="1901794136">
    <w:abstractNumId w:val="16"/>
  </w:num>
  <w:num w:numId="2" w16cid:durableId="1925676387">
    <w:abstractNumId w:val="8"/>
  </w:num>
  <w:num w:numId="3" w16cid:durableId="1558972839">
    <w:abstractNumId w:val="3"/>
  </w:num>
  <w:num w:numId="4" w16cid:durableId="732312578">
    <w:abstractNumId w:val="12"/>
  </w:num>
  <w:num w:numId="5" w16cid:durableId="1145897937">
    <w:abstractNumId w:val="9"/>
  </w:num>
  <w:num w:numId="6" w16cid:durableId="37828262">
    <w:abstractNumId w:val="11"/>
  </w:num>
  <w:num w:numId="7" w16cid:durableId="1080905279">
    <w:abstractNumId w:val="0"/>
  </w:num>
  <w:num w:numId="8" w16cid:durableId="1330325427">
    <w:abstractNumId w:val="2"/>
  </w:num>
  <w:num w:numId="9" w16cid:durableId="712924466">
    <w:abstractNumId w:val="7"/>
  </w:num>
  <w:num w:numId="10" w16cid:durableId="722406206">
    <w:abstractNumId w:val="18"/>
  </w:num>
  <w:num w:numId="11" w16cid:durableId="68432765">
    <w:abstractNumId w:val="5"/>
  </w:num>
  <w:num w:numId="12" w16cid:durableId="2143493947">
    <w:abstractNumId w:val="4"/>
  </w:num>
  <w:num w:numId="13" w16cid:durableId="990252332">
    <w:abstractNumId w:val="1"/>
  </w:num>
  <w:num w:numId="14" w16cid:durableId="970406499">
    <w:abstractNumId w:val="6"/>
  </w:num>
  <w:num w:numId="15" w16cid:durableId="1651322327">
    <w:abstractNumId w:val="14"/>
  </w:num>
  <w:num w:numId="16" w16cid:durableId="2130510239">
    <w:abstractNumId w:val="15"/>
  </w:num>
  <w:num w:numId="17" w16cid:durableId="55519950">
    <w:abstractNumId w:val="10"/>
  </w:num>
  <w:num w:numId="18" w16cid:durableId="919102380">
    <w:abstractNumId w:val="17"/>
  </w:num>
  <w:num w:numId="19" w16cid:durableId="184380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80"/>
    <w:rsid w:val="000000FB"/>
    <w:rsid w:val="00000135"/>
    <w:rsid w:val="000006B8"/>
    <w:rsid w:val="00000A79"/>
    <w:rsid w:val="000015F6"/>
    <w:rsid w:val="00001654"/>
    <w:rsid w:val="000021BE"/>
    <w:rsid w:val="0000225B"/>
    <w:rsid w:val="00002A15"/>
    <w:rsid w:val="00002C00"/>
    <w:rsid w:val="000031A4"/>
    <w:rsid w:val="00003310"/>
    <w:rsid w:val="00003FFC"/>
    <w:rsid w:val="000043AE"/>
    <w:rsid w:val="00006437"/>
    <w:rsid w:val="00006496"/>
    <w:rsid w:val="00006E44"/>
    <w:rsid w:val="000071CE"/>
    <w:rsid w:val="00007AA4"/>
    <w:rsid w:val="00007EA0"/>
    <w:rsid w:val="00010DA0"/>
    <w:rsid w:val="000112A2"/>
    <w:rsid w:val="000118EF"/>
    <w:rsid w:val="00012A28"/>
    <w:rsid w:val="00013471"/>
    <w:rsid w:val="00014DD4"/>
    <w:rsid w:val="00015959"/>
    <w:rsid w:val="00015E31"/>
    <w:rsid w:val="00015EEF"/>
    <w:rsid w:val="0001719E"/>
    <w:rsid w:val="00017448"/>
    <w:rsid w:val="000174AC"/>
    <w:rsid w:val="000179BE"/>
    <w:rsid w:val="000204B3"/>
    <w:rsid w:val="000205E2"/>
    <w:rsid w:val="000207BD"/>
    <w:rsid w:val="000209EF"/>
    <w:rsid w:val="000217AE"/>
    <w:rsid w:val="00021B07"/>
    <w:rsid w:val="00022EED"/>
    <w:rsid w:val="0002307D"/>
    <w:rsid w:val="000235CF"/>
    <w:rsid w:val="000245E6"/>
    <w:rsid w:val="0002529F"/>
    <w:rsid w:val="00025D61"/>
    <w:rsid w:val="000260B4"/>
    <w:rsid w:val="00027DFB"/>
    <w:rsid w:val="000301F8"/>
    <w:rsid w:val="0003056E"/>
    <w:rsid w:val="00030670"/>
    <w:rsid w:val="00030842"/>
    <w:rsid w:val="00031E3C"/>
    <w:rsid w:val="0003200B"/>
    <w:rsid w:val="0003228B"/>
    <w:rsid w:val="00032AF7"/>
    <w:rsid w:val="00032B93"/>
    <w:rsid w:val="000330F8"/>
    <w:rsid w:val="000331F4"/>
    <w:rsid w:val="0003462A"/>
    <w:rsid w:val="0003468B"/>
    <w:rsid w:val="00034A50"/>
    <w:rsid w:val="00034B47"/>
    <w:rsid w:val="000359A7"/>
    <w:rsid w:val="00035C7A"/>
    <w:rsid w:val="000360C5"/>
    <w:rsid w:val="00036DF7"/>
    <w:rsid w:val="00037F76"/>
    <w:rsid w:val="00041B49"/>
    <w:rsid w:val="000420D0"/>
    <w:rsid w:val="000423AB"/>
    <w:rsid w:val="000428E6"/>
    <w:rsid w:val="00042C27"/>
    <w:rsid w:val="0004348F"/>
    <w:rsid w:val="00043910"/>
    <w:rsid w:val="00044652"/>
    <w:rsid w:val="00044E2F"/>
    <w:rsid w:val="00045611"/>
    <w:rsid w:val="000457F5"/>
    <w:rsid w:val="00045994"/>
    <w:rsid w:val="00046E2B"/>
    <w:rsid w:val="000472DD"/>
    <w:rsid w:val="0005028F"/>
    <w:rsid w:val="000502E6"/>
    <w:rsid w:val="0005139D"/>
    <w:rsid w:val="000529FD"/>
    <w:rsid w:val="00052A55"/>
    <w:rsid w:val="000531DD"/>
    <w:rsid w:val="00054D7A"/>
    <w:rsid w:val="00055D8B"/>
    <w:rsid w:val="00055E21"/>
    <w:rsid w:val="000566D9"/>
    <w:rsid w:val="000573B2"/>
    <w:rsid w:val="00057DDA"/>
    <w:rsid w:val="00060444"/>
    <w:rsid w:val="000619AD"/>
    <w:rsid w:val="00061B41"/>
    <w:rsid w:val="00062B1B"/>
    <w:rsid w:val="00063B2A"/>
    <w:rsid w:val="00064352"/>
    <w:rsid w:val="00064737"/>
    <w:rsid w:val="00064897"/>
    <w:rsid w:val="00064960"/>
    <w:rsid w:val="0006498B"/>
    <w:rsid w:val="00064E95"/>
    <w:rsid w:val="00065283"/>
    <w:rsid w:val="00065369"/>
    <w:rsid w:val="000654AA"/>
    <w:rsid w:val="00066714"/>
    <w:rsid w:val="0006692F"/>
    <w:rsid w:val="0006696E"/>
    <w:rsid w:val="000672A3"/>
    <w:rsid w:val="000673F1"/>
    <w:rsid w:val="000676DE"/>
    <w:rsid w:val="0007056A"/>
    <w:rsid w:val="00070D0E"/>
    <w:rsid w:val="0007168D"/>
    <w:rsid w:val="00071C25"/>
    <w:rsid w:val="00072D51"/>
    <w:rsid w:val="00073585"/>
    <w:rsid w:val="000735ED"/>
    <w:rsid w:val="0007369A"/>
    <w:rsid w:val="00073CCA"/>
    <w:rsid w:val="000749E7"/>
    <w:rsid w:val="00075477"/>
    <w:rsid w:val="000773B6"/>
    <w:rsid w:val="00077D15"/>
    <w:rsid w:val="00080BF4"/>
    <w:rsid w:val="00081A17"/>
    <w:rsid w:val="000837DD"/>
    <w:rsid w:val="000838A1"/>
    <w:rsid w:val="00084089"/>
    <w:rsid w:val="00084821"/>
    <w:rsid w:val="00084926"/>
    <w:rsid w:val="00085D7C"/>
    <w:rsid w:val="0008621B"/>
    <w:rsid w:val="000864A5"/>
    <w:rsid w:val="000874EF"/>
    <w:rsid w:val="00087ADB"/>
    <w:rsid w:val="0009164E"/>
    <w:rsid w:val="0009288F"/>
    <w:rsid w:val="00092DBF"/>
    <w:rsid w:val="000948EC"/>
    <w:rsid w:val="00094B97"/>
    <w:rsid w:val="00095723"/>
    <w:rsid w:val="000958DC"/>
    <w:rsid w:val="00095CC5"/>
    <w:rsid w:val="000978F4"/>
    <w:rsid w:val="00097DAA"/>
    <w:rsid w:val="000A0125"/>
    <w:rsid w:val="000A1099"/>
    <w:rsid w:val="000A274A"/>
    <w:rsid w:val="000A2B48"/>
    <w:rsid w:val="000A2B97"/>
    <w:rsid w:val="000A5612"/>
    <w:rsid w:val="000A5BE3"/>
    <w:rsid w:val="000A5CC9"/>
    <w:rsid w:val="000A6870"/>
    <w:rsid w:val="000A6ACF"/>
    <w:rsid w:val="000A7133"/>
    <w:rsid w:val="000B2932"/>
    <w:rsid w:val="000B2A45"/>
    <w:rsid w:val="000B300D"/>
    <w:rsid w:val="000B37FC"/>
    <w:rsid w:val="000B3CEF"/>
    <w:rsid w:val="000B42B5"/>
    <w:rsid w:val="000B47AD"/>
    <w:rsid w:val="000B4C87"/>
    <w:rsid w:val="000B502A"/>
    <w:rsid w:val="000B5C49"/>
    <w:rsid w:val="000B5F6B"/>
    <w:rsid w:val="000B68F5"/>
    <w:rsid w:val="000C0A90"/>
    <w:rsid w:val="000C0ACE"/>
    <w:rsid w:val="000C180C"/>
    <w:rsid w:val="000C25CD"/>
    <w:rsid w:val="000C28CB"/>
    <w:rsid w:val="000C2DF2"/>
    <w:rsid w:val="000C2EFC"/>
    <w:rsid w:val="000C30B6"/>
    <w:rsid w:val="000C31BB"/>
    <w:rsid w:val="000C3FF8"/>
    <w:rsid w:val="000C49E0"/>
    <w:rsid w:val="000C4D52"/>
    <w:rsid w:val="000C50B6"/>
    <w:rsid w:val="000C57CA"/>
    <w:rsid w:val="000C58F9"/>
    <w:rsid w:val="000C593D"/>
    <w:rsid w:val="000C5D59"/>
    <w:rsid w:val="000C5D6E"/>
    <w:rsid w:val="000C71D6"/>
    <w:rsid w:val="000C7B0F"/>
    <w:rsid w:val="000D001E"/>
    <w:rsid w:val="000D01FD"/>
    <w:rsid w:val="000D05CA"/>
    <w:rsid w:val="000D0DEF"/>
    <w:rsid w:val="000D122C"/>
    <w:rsid w:val="000D19E3"/>
    <w:rsid w:val="000D2056"/>
    <w:rsid w:val="000D2A0D"/>
    <w:rsid w:val="000D3752"/>
    <w:rsid w:val="000D3DB4"/>
    <w:rsid w:val="000D6E27"/>
    <w:rsid w:val="000D72E1"/>
    <w:rsid w:val="000E09FB"/>
    <w:rsid w:val="000E162C"/>
    <w:rsid w:val="000E23B9"/>
    <w:rsid w:val="000E27C4"/>
    <w:rsid w:val="000E3616"/>
    <w:rsid w:val="000E3CB0"/>
    <w:rsid w:val="000E424C"/>
    <w:rsid w:val="000E48B8"/>
    <w:rsid w:val="000E50FD"/>
    <w:rsid w:val="000E55F1"/>
    <w:rsid w:val="000E5794"/>
    <w:rsid w:val="000E6812"/>
    <w:rsid w:val="000E6FA4"/>
    <w:rsid w:val="000E701B"/>
    <w:rsid w:val="000E7612"/>
    <w:rsid w:val="000E78EF"/>
    <w:rsid w:val="000E7F40"/>
    <w:rsid w:val="000F0938"/>
    <w:rsid w:val="000F1A1E"/>
    <w:rsid w:val="000F29BD"/>
    <w:rsid w:val="000F4466"/>
    <w:rsid w:val="000F45BB"/>
    <w:rsid w:val="000F5132"/>
    <w:rsid w:val="000F5B80"/>
    <w:rsid w:val="000F61C4"/>
    <w:rsid w:val="000F667A"/>
    <w:rsid w:val="000F71F8"/>
    <w:rsid w:val="000F7471"/>
    <w:rsid w:val="000F77D0"/>
    <w:rsid w:val="00100182"/>
    <w:rsid w:val="001003AA"/>
    <w:rsid w:val="001004A4"/>
    <w:rsid w:val="001005B7"/>
    <w:rsid w:val="00100B8C"/>
    <w:rsid w:val="00101C45"/>
    <w:rsid w:val="00102E91"/>
    <w:rsid w:val="0010431F"/>
    <w:rsid w:val="001048DB"/>
    <w:rsid w:val="001053C0"/>
    <w:rsid w:val="00105731"/>
    <w:rsid w:val="00105817"/>
    <w:rsid w:val="00105DBB"/>
    <w:rsid w:val="0010673D"/>
    <w:rsid w:val="0010676C"/>
    <w:rsid w:val="00106B51"/>
    <w:rsid w:val="0010710E"/>
    <w:rsid w:val="001074E8"/>
    <w:rsid w:val="00107EFE"/>
    <w:rsid w:val="001114E7"/>
    <w:rsid w:val="00111753"/>
    <w:rsid w:val="00111D83"/>
    <w:rsid w:val="001126FA"/>
    <w:rsid w:val="00112735"/>
    <w:rsid w:val="00112D39"/>
    <w:rsid w:val="00112DBC"/>
    <w:rsid w:val="00114BC0"/>
    <w:rsid w:val="00115333"/>
    <w:rsid w:val="001160C4"/>
    <w:rsid w:val="0011617B"/>
    <w:rsid w:val="00117318"/>
    <w:rsid w:val="001206F0"/>
    <w:rsid w:val="00120774"/>
    <w:rsid w:val="00120CFE"/>
    <w:rsid w:val="001210E5"/>
    <w:rsid w:val="001216C2"/>
    <w:rsid w:val="00121AD9"/>
    <w:rsid w:val="00122D18"/>
    <w:rsid w:val="00122F46"/>
    <w:rsid w:val="001231DD"/>
    <w:rsid w:val="00123E04"/>
    <w:rsid w:val="001243B8"/>
    <w:rsid w:val="001245E3"/>
    <w:rsid w:val="00124C06"/>
    <w:rsid w:val="00125494"/>
    <w:rsid w:val="00126E05"/>
    <w:rsid w:val="00126ED2"/>
    <w:rsid w:val="00130100"/>
    <w:rsid w:val="00130C5C"/>
    <w:rsid w:val="00130EDB"/>
    <w:rsid w:val="00131C83"/>
    <w:rsid w:val="0013224C"/>
    <w:rsid w:val="00132C33"/>
    <w:rsid w:val="00133276"/>
    <w:rsid w:val="00133F18"/>
    <w:rsid w:val="00134ACB"/>
    <w:rsid w:val="001353A3"/>
    <w:rsid w:val="001365E8"/>
    <w:rsid w:val="0013689A"/>
    <w:rsid w:val="00136BDC"/>
    <w:rsid w:val="00136C25"/>
    <w:rsid w:val="0014011C"/>
    <w:rsid w:val="001402BD"/>
    <w:rsid w:val="001406FB"/>
    <w:rsid w:val="00140A41"/>
    <w:rsid w:val="00140EDF"/>
    <w:rsid w:val="001413E4"/>
    <w:rsid w:val="0014188E"/>
    <w:rsid w:val="00141E6A"/>
    <w:rsid w:val="00141F4B"/>
    <w:rsid w:val="0014285E"/>
    <w:rsid w:val="00142AB4"/>
    <w:rsid w:val="001432CC"/>
    <w:rsid w:val="00143AEA"/>
    <w:rsid w:val="00143E22"/>
    <w:rsid w:val="00144B26"/>
    <w:rsid w:val="00144E1C"/>
    <w:rsid w:val="0014507D"/>
    <w:rsid w:val="00146096"/>
    <w:rsid w:val="001468D9"/>
    <w:rsid w:val="00146D21"/>
    <w:rsid w:val="00146EF6"/>
    <w:rsid w:val="00147288"/>
    <w:rsid w:val="001473A7"/>
    <w:rsid w:val="001475CE"/>
    <w:rsid w:val="00150E1F"/>
    <w:rsid w:val="00151775"/>
    <w:rsid w:val="00152675"/>
    <w:rsid w:val="00152E6C"/>
    <w:rsid w:val="00153FEC"/>
    <w:rsid w:val="001556ED"/>
    <w:rsid w:val="0015572E"/>
    <w:rsid w:val="00155B24"/>
    <w:rsid w:val="00156A89"/>
    <w:rsid w:val="00156BD7"/>
    <w:rsid w:val="001575C6"/>
    <w:rsid w:val="001576D3"/>
    <w:rsid w:val="00157C5F"/>
    <w:rsid w:val="00160D88"/>
    <w:rsid w:val="00160DBF"/>
    <w:rsid w:val="001611C9"/>
    <w:rsid w:val="0016137A"/>
    <w:rsid w:val="0016218C"/>
    <w:rsid w:val="00162C26"/>
    <w:rsid w:val="00164D23"/>
    <w:rsid w:val="0016522F"/>
    <w:rsid w:val="001652EB"/>
    <w:rsid w:val="00165CCC"/>
    <w:rsid w:val="0016636E"/>
    <w:rsid w:val="001669B1"/>
    <w:rsid w:val="00166FCC"/>
    <w:rsid w:val="0016700C"/>
    <w:rsid w:val="00167858"/>
    <w:rsid w:val="0017009F"/>
    <w:rsid w:val="00170E75"/>
    <w:rsid w:val="0017133D"/>
    <w:rsid w:val="00171396"/>
    <w:rsid w:val="00171CC5"/>
    <w:rsid w:val="00172652"/>
    <w:rsid w:val="00173073"/>
    <w:rsid w:val="00173389"/>
    <w:rsid w:val="001734EB"/>
    <w:rsid w:val="0017382A"/>
    <w:rsid w:val="0017385C"/>
    <w:rsid w:val="0017386C"/>
    <w:rsid w:val="00173D3C"/>
    <w:rsid w:val="001742C8"/>
    <w:rsid w:val="0017497C"/>
    <w:rsid w:val="00174AC6"/>
    <w:rsid w:val="00176189"/>
    <w:rsid w:val="00176C4A"/>
    <w:rsid w:val="00176D8C"/>
    <w:rsid w:val="001774EE"/>
    <w:rsid w:val="00177CD3"/>
    <w:rsid w:val="00180107"/>
    <w:rsid w:val="00180349"/>
    <w:rsid w:val="001808EF"/>
    <w:rsid w:val="00181DBE"/>
    <w:rsid w:val="00183ECC"/>
    <w:rsid w:val="00185373"/>
    <w:rsid w:val="00186026"/>
    <w:rsid w:val="001860E7"/>
    <w:rsid w:val="00186446"/>
    <w:rsid w:val="0018784D"/>
    <w:rsid w:val="0019050A"/>
    <w:rsid w:val="00191CF7"/>
    <w:rsid w:val="001927FD"/>
    <w:rsid w:val="0019290E"/>
    <w:rsid w:val="00192B0F"/>
    <w:rsid w:val="00192E5D"/>
    <w:rsid w:val="00193AE9"/>
    <w:rsid w:val="001950A6"/>
    <w:rsid w:val="001956A5"/>
    <w:rsid w:val="001965A4"/>
    <w:rsid w:val="00196E67"/>
    <w:rsid w:val="0019749A"/>
    <w:rsid w:val="00197B2F"/>
    <w:rsid w:val="001A0A0D"/>
    <w:rsid w:val="001A15C8"/>
    <w:rsid w:val="001A1895"/>
    <w:rsid w:val="001A235B"/>
    <w:rsid w:val="001A30FE"/>
    <w:rsid w:val="001A435B"/>
    <w:rsid w:val="001A4E34"/>
    <w:rsid w:val="001A4EF0"/>
    <w:rsid w:val="001A51EC"/>
    <w:rsid w:val="001A569D"/>
    <w:rsid w:val="001A5C80"/>
    <w:rsid w:val="001A5D29"/>
    <w:rsid w:val="001A6E64"/>
    <w:rsid w:val="001A7169"/>
    <w:rsid w:val="001B0E36"/>
    <w:rsid w:val="001B380B"/>
    <w:rsid w:val="001B3F4F"/>
    <w:rsid w:val="001B410C"/>
    <w:rsid w:val="001B52AD"/>
    <w:rsid w:val="001B575E"/>
    <w:rsid w:val="001B5B08"/>
    <w:rsid w:val="001B60A9"/>
    <w:rsid w:val="001B62A5"/>
    <w:rsid w:val="001B6832"/>
    <w:rsid w:val="001B722B"/>
    <w:rsid w:val="001B729C"/>
    <w:rsid w:val="001B76E8"/>
    <w:rsid w:val="001C1017"/>
    <w:rsid w:val="001C18BB"/>
    <w:rsid w:val="001C1CBE"/>
    <w:rsid w:val="001C2D36"/>
    <w:rsid w:val="001C31D2"/>
    <w:rsid w:val="001C3A20"/>
    <w:rsid w:val="001C42AD"/>
    <w:rsid w:val="001C44B4"/>
    <w:rsid w:val="001C6083"/>
    <w:rsid w:val="001C6B3E"/>
    <w:rsid w:val="001C74CF"/>
    <w:rsid w:val="001C7984"/>
    <w:rsid w:val="001C7CEF"/>
    <w:rsid w:val="001D1DEC"/>
    <w:rsid w:val="001D2BBA"/>
    <w:rsid w:val="001D37A9"/>
    <w:rsid w:val="001D38CC"/>
    <w:rsid w:val="001D438A"/>
    <w:rsid w:val="001D4885"/>
    <w:rsid w:val="001D4959"/>
    <w:rsid w:val="001D60C4"/>
    <w:rsid w:val="001D6548"/>
    <w:rsid w:val="001D6CA8"/>
    <w:rsid w:val="001D6CF3"/>
    <w:rsid w:val="001D6DAE"/>
    <w:rsid w:val="001D6F80"/>
    <w:rsid w:val="001D6FAD"/>
    <w:rsid w:val="001D727A"/>
    <w:rsid w:val="001E0876"/>
    <w:rsid w:val="001E2FB1"/>
    <w:rsid w:val="001E3610"/>
    <w:rsid w:val="001E379E"/>
    <w:rsid w:val="001E3E76"/>
    <w:rsid w:val="001E3FBA"/>
    <w:rsid w:val="001E48A6"/>
    <w:rsid w:val="001E4BEB"/>
    <w:rsid w:val="001E4E84"/>
    <w:rsid w:val="001E5E0B"/>
    <w:rsid w:val="001F084E"/>
    <w:rsid w:val="001F0AA4"/>
    <w:rsid w:val="001F0EF7"/>
    <w:rsid w:val="001F0F35"/>
    <w:rsid w:val="001F1132"/>
    <w:rsid w:val="001F1741"/>
    <w:rsid w:val="001F1955"/>
    <w:rsid w:val="001F212E"/>
    <w:rsid w:val="001F428D"/>
    <w:rsid w:val="001F5046"/>
    <w:rsid w:val="001F5CC7"/>
    <w:rsid w:val="001F6665"/>
    <w:rsid w:val="001F687F"/>
    <w:rsid w:val="001F6C4F"/>
    <w:rsid w:val="0020023E"/>
    <w:rsid w:val="00200654"/>
    <w:rsid w:val="00200F55"/>
    <w:rsid w:val="00201110"/>
    <w:rsid w:val="0020143F"/>
    <w:rsid w:val="0020225A"/>
    <w:rsid w:val="0020299F"/>
    <w:rsid w:val="00202F2C"/>
    <w:rsid w:val="00204D58"/>
    <w:rsid w:val="00205BF3"/>
    <w:rsid w:val="00210DA0"/>
    <w:rsid w:val="00211A22"/>
    <w:rsid w:val="00211FBE"/>
    <w:rsid w:val="0021299E"/>
    <w:rsid w:val="00213117"/>
    <w:rsid w:val="002134D5"/>
    <w:rsid w:val="0021396F"/>
    <w:rsid w:val="00213FEE"/>
    <w:rsid w:val="002142A9"/>
    <w:rsid w:val="0021672F"/>
    <w:rsid w:val="00216939"/>
    <w:rsid w:val="00216BCB"/>
    <w:rsid w:val="00217AC5"/>
    <w:rsid w:val="00217F58"/>
    <w:rsid w:val="00220AF7"/>
    <w:rsid w:val="00220B15"/>
    <w:rsid w:val="00220C73"/>
    <w:rsid w:val="0022189E"/>
    <w:rsid w:val="00222358"/>
    <w:rsid w:val="0022294C"/>
    <w:rsid w:val="00222A3E"/>
    <w:rsid w:val="00222ABF"/>
    <w:rsid w:val="00222C01"/>
    <w:rsid w:val="00223026"/>
    <w:rsid w:val="00224126"/>
    <w:rsid w:val="00224257"/>
    <w:rsid w:val="00224B13"/>
    <w:rsid w:val="00226470"/>
    <w:rsid w:val="00230045"/>
    <w:rsid w:val="00230953"/>
    <w:rsid w:val="00230985"/>
    <w:rsid w:val="00230A14"/>
    <w:rsid w:val="002314E3"/>
    <w:rsid w:val="00231840"/>
    <w:rsid w:val="002318F3"/>
    <w:rsid w:val="00231B31"/>
    <w:rsid w:val="00232848"/>
    <w:rsid w:val="00232B43"/>
    <w:rsid w:val="00232EE8"/>
    <w:rsid w:val="002330A0"/>
    <w:rsid w:val="002330A4"/>
    <w:rsid w:val="0023311D"/>
    <w:rsid w:val="0023323D"/>
    <w:rsid w:val="00233636"/>
    <w:rsid w:val="00234004"/>
    <w:rsid w:val="002348BE"/>
    <w:rsid w:val="00235273"/>
    <w:rsid w:val="00237C0C"/>
    <w:rsid w:val="00237F10"/>
    <w:rsid w:val="00241F7D"/>
    <w:rsid w:val="0024265D"/>
    <w:rsid w:val="00242F20"/>
    <w:rsid w:val="0024390F"/>
    <w:rsid w:val="00244742"/>
    <w:rsid w:val="0024691B"/>
    <w:rsid w:val="00246F33"/>
    <w:rsid w:val="0024715F"/>
    <w:rsid w:val="002476BC"/>
    <w:rsid w:val="0024785B"/>
    <w:rsid w:val="00250395"/>
    <w:rsid w:val="00250998"/>
    <w:rsid w:val="00250A02"/>
    <w:rsid w:val="00250B34"/>
    <w:rsid w:val="00250D73"/>
    <w:rsid w:val="00250EFB"/>
    <w:rsid w:val="0025135E"/>
    <w:rsid w:val="002514AC"/>
    <w:rsid w:val="00252A48"/>
    <w:rsid w:val="00252BEF"/>
    <w:rsid w:val="00253506"/>
    <w:rsid w:val="00253DC9"/>
    <w:rsid w:val="0025486B"/>
    <w:rsid w:val="00254A39"/>
    <w:rsid w:val="00256508"/>
    <w:rsid w:val="00256840"/>
    <w:rsid w:val="0025728C"/>
    <w:rsid w:val="0026006F"/>
    <w:rsid w:val="0026053A"/>
    <w:rsid w:val="00260576"/>
    <w:rsid w:val="00260ED1"/>
    <w:rsid w:val="00260F4D"/>
    <w:rsid w:val="002620F3"/>
    <w:rsid w:val="00262D9C"/>
    <w:rsid w:val="00262E41"/>
    <w:rsid w:val="0026381F"/>
    <w:rsid w:val="0026463C"/>
    <w:rsid w:val="00265FE3"/>
    <w:rsid w:val="00266ED5"/>
    <w:rsid w:val="00271060"/>
    <w:rsid w:val="00273007"/>
    <w:rsid w:val="0027321A"/>
    <w:rsid w:val="00273298"/>
    <w:rsid w:val="002738DC"/>
    <w:rsid w:val="0027460F"/>
    <w:rsid w:val="00274EF8"/>
    <w:rsid w:val="0027570A"/>
    <w:rsid w:val="002768C4"/>
    <w:rsid w:val="00277221"/>
    <w:rsid w:val="00277703"/>
    <w:rsid w:val="00280712"/>
    <w:rsid w:val="00280CFD"/>
    <w:rsid w:val="00281468"/>
    <w:rsid w:val="0028163A"/>
    <w:rsid w:val="00281652"/>
    <w:rsid w:val="00282CA9"/>
    <w:rsid w:val="002830D0"/>
    <w:rsid w:val="00284588"/>
    <w:rsid w:val="002853DB"/>
    <w:rsid w:val="0028592B"/>
    <w:rsid w:val="00287581"/>
    <w:rsid w:val="00290403"/>
    <w:rsid w:val="002906A4"/>
    <w:rsid w:val="00290F4F"/>
    <w:rsid w:val="0029168E"/>
    <w:rsid w:val="002916B9"/>
    <w:rsid w:val="00292106"/>
    <w:rsid w:val="00293094"/>
    <w:rsid w:val="00293AB7"/>
    <w:rsid w:val="00296F90"/>
    <w:rsid w:val="0029767F"/>
    <w:rsid w:val="002976B1"/>
    <w:rsid w:val="0029794B"/>
    <w:rsid w:val="00297F2D"/>
    <w:rsid w:val="002A0EAE"/>
    <w:rsid w:val="002A3C9C"/>
    <w:rsid w:val="002A3F1B"/>
    <w:rsid w:val="002A426B"/>
    <w:rsid w:val="002A43D6"/>
    <w:rsid w:val="002A4C40"/>
    <w:rsid w:val="002A541C"/>
    <w:rsid w:val="002A5421"/>
    <w:rsid w:val="002A578A"/>
    <w:rsid w:val="002A5AFC"/>
    <w:rsid w:val="002A64F7"/>
    <w:rsid w:val="002A6F52"/>
    <w:rsid w:val="002A761E"/>
    <w:rsid w:val="002A7F20"/>
    <w:rsid w:val="002B183C"/>
    <w:rsid w:val="002B1B9C"/>
    <w:rsid w:val="002B1EBF"/>
    <w:rsid w:val="002B382A"/>
    <w:rsid w:val="002B3E0B"/>
    <w:rsid w:val="002B480A"/>
    <w:rsid w:val="002B50D2"/>
    <w:rsid w:val="002B5947"/>
    <w:rsid w:val="002B61D2"/>
    <w:rsid w:val="002B6735"/>
    <w:rsid w:val="002B6ED7"/>
    <w:rsid w:val="002B77A1"/>
    <w:rsid w:val="002C036D"/>
    <w:rsid w:val="002C16AD"/>
    <w:rsid w:val="002C1CFA"/>
    <w:rsid w:val="002C22E9"/>
    <w:rsid w:val="002C29B6"/>
    <w:rsid w:val="002C3816"/>
    <w:rsid w:val="002C394D"/>
    <w:rsid w:val="002C396E"/>
    <w:rsid w:val="002C46D4"/>
    <w:rsid w:val="002C4901"/>
    <w:rsid w:val="002C4D14"/>
    <w:rsid w:val="002C5A94"/>
    <w:rsid w:val="002C6075"/>
    <w:rsid w:val="002C6178"/>
    <w:rsid w:val="002C7CF9"/>
    <w:rsid w:val="002D08B7"/>
    <w:rsid w:val="002D15D5"/>
    <w:rsid w:val="002D1638"/>
    <w:rsid w:val="002D1E09"/>
    <w:rsid w:val="002D1F77"/>
    <w:rsid w:val="002D2AA0"/>
    <w:rsid w:val="002D30DE"/>
    <w:rsid w:val="002D325A"/>
    <w:rsid w:val="002D4912"/>
    <w:rsid w:val="002D4E18"/>
    <w:rsid w:val="002D65B9"/>
    <w:rsid w:val="002D66FD"/>
    <w:rsid w:val="002D6F9E"/>
    <w:rsid w:val="002E1174"/>
    <w:rsid w:val="002E1617"/>
    <w:rsid w:val="002E19E5"/>
    <w:rsid w:val="002E2341"/>
    <w:rsid w:val="002E268B"/>
    <w:rsid w:val="002E34E9"/>
    <w:rsid w:val="002E370A"/>
    <w:rsid w:val="002E3D37"/>
    <w:rsid w:val="002E54BD"/>
    <w:rsid w:val="002E567D"/>
    <w:rsid w:val="002E6438"/>
    <w:rsid w:val="002E6463"/>
    <w:rsid w:val="002E6F3B"/>
    <w:rsid w:val="002E7104"/>
    <w:rsid w:val="002E7390"/>
    <w:rsid w:val="002E76FA"/>
    <w:rsid w:val="002F0563"/>
    <w:rsid w:val="002F0716"/>
    <w:rsid w:val="002F1D48"/>
    <w:rsid w:val="002F3D2C"/>
    <w:rsid w:val="002F3DF4"/>
    <w:rsid w:val="002F3ED9"/>
    <w:rsid w:val="002F4008"/>
    <w:rsid w:val="002F521F"/>
    <w:rsid w:val="002F7A18"/>
    <w:rsid w:val="00302665"/>
    <w:rsid w:val="00302CDC"/>
    <w:rsid w:val="00304156"/>
    <w:rsid w:val="00304319"/>
    <w:rsid w:val="00304A34"/>
    <w:rsid w:val="00304A52"/>
    <w:rsid w:val="00304E63"/>
    <w:rsid w:val="00305400"/>
    <w:rsid w:val="00305A9A"/>
    <w:rsid w:val="003062CC"/>
    <w:rsid w:val="003064A8"/>
    <w:rsid w:val="00310D96"/>
    <w:rsid w:val="00311C3D"/>
    <w:rsid w:val="0031218B"/>
    <w:rsid w:val="00312CA6"/>
    <w:rsid w:val="003148D7"/>
    <w:rsid w:val="00314C15"/>
    <w:rsid w:val="003159BA"/>
    <w:rsid w:val="00315BEB"/>
    <w:rsid w:val="00315F4E"/>
    <w:rsid w:val="00316352"/>
    <w:rsid w:val="00316625"/>
    <w:rsid w:val="003167B5"/>
    <w:rsid w:val="00317540"/>
    <w:rsid w:val="003179F6"/>
    <w:rsid w:val="00317B88"/>
    <w:rsid w:val="00320081"/>
    <w:rsid w:val="003209CA"/>
    <w:rsid w:val="0032108E"/>
    <w:rsid w:val="00321FF8"/>
    <w:rsid w:val="0032208C"/>
    <w:rsid w:val="00322E99"/>
    <w:rsid w:val="00323034"/>
    <w:rsid w:val="00323145"/>
    <w:rsid w:val="00324780"/>
    <w:rsid w:val="00324939"/>
    <w:rsid w:val="0032509B"/>
    <w:rsid w:val="00325840"/>
    <w:rsid w:val="00325A40"/>
    <w:rsid w:val="00326130"/>
    <w:rsid w:val="00326BB9"/>
    <w:rsid w:val="00327602"/>
    <w:rsid w:val="00327E0F"/>
    <w:rsid w:val="00330A20"/>
    <w:rsid w:val="00330ABD"/>
    <w:rsid w:val="00330BEC"/>
    <w:rsid w:val="00330D1F"/>
    <w:rsid w:val="00331605"/>
    <w:rsid w:val="003328FE"/>
    <w:rsid w:val="0033349F"/>
    <w:rsid w:val="00333C75"/>
    <w:rsid w:val="00336A35"/>
    <w:rsid w:val="0033773C"/>
    <w:rsid w:val="0034080C"/>
    <w:rsid w:val="00340CC5"/>
    <w:rsid w:val="003412D3"/>
    <w:rsid w:val="003436D8"/>
    <w:rsid w:val="00343FE4"/>
    <w:rsid w:val="003444D4"/>
    <w:rsid w:val="00345001"/>
    <w:rsid w:val="00345083"/>
    <w:rsid w:val="003453FE"/>
    <w:rsid w:val="00345940"/>
    <w:rsid w:val="00345AE5"/>
    <w:rsid w:val="00345C8C"/>
    <w:rsid w:val="00345FD6"/>
    <w:rsid w:val="003469DA"/>
    <w:rsid w:val="003470B6"/>
    <w:rsid w:val="0034738A"/>
    <w:rsid w:val="00347990"/>
    <w:rsid w:val="0035074C"/>
    <w:rsid w:val="00350806"/>
    <w:rsid w:val="00350C5E"/>
    <w:rsid w:val="00350D4E"/>
    <w:rsid w:val="0035188A"/>
    <w:rsid w:val="00352127"/>
    <w:rsid w:val="00352727"/>
    <w:rsid w:val="003529BE"/>
    <w:rsid w:val="0035382E"/>
    <w:rsid w:val="0035397E"/>
    <w:rsid w:val="00353A1B"/>
    <w:rsid w:val="00353F28"/>
    <w:rsid w:val="0035427B"/>
    <w:rsid w:val="003542A5"/>
    <w:rsid w:val="003543D6"/>
    <w:rsid w:val="003550D9"/>
    <w:rsid w:val="0035516D"/>
    <w:rsid w:val="003555F4"/>
    <w:rsid w:val="00356B96"/>
    <w:rsid w:val="00356D2B"/>
    <w:rsid w:val="003571A8"/>
    <w:rsid w:val="00357732"/>
    <w:rsid w:val="00357FB8"/>
    <w:rsid w:val="00360226"/>
    <w:rsid w:val="0036095A"/>
    <w:rsid w:val="00361DE3"/>
    <w:rsid w:val="003621C3"/>
    <w:rsid w:val="003622E9"/>
    <w:rsid w:val="003629AA"/>
    <w:rsid w:val="00362CDC"/>
    <w:rsid w:val="003631A1"/>
    <w:rsid w:val="00365178"/>
    <w:rsid w:val="00365B40"/>
    <w:rsid w:val="00365F95"/>
    <w:rsid w:val="003660A6"/>
    <w:rsid w:val="00366763"/>
    <w:rsid w:val="003670A3"/>
    <w:rsid w:val="00367103"/>
    <w:rsid w:val="0036777D"/>
    <w:rsid w:val="003701D1"/>
    <w:rsid w:val="00370AA0"/>
    <w:rsid w:val="00371EAA"/>
    <w:rsid w:val="00372F83"/>
    <w:rsid w:val="00373470"/>
    <w:rsid w:val="00374213"/>
    <w:rsid w:val="003742D7"/>
    <w:rsid w:val="00374D2E"/>
    <w:rsid w:val="00374DCC"/>
    <w:rsid w:val="003751FB"/>
    <w:rsid w:val="00375DE9"/>
    <w:rsid w:val="00376212"/>
    <w:rsid w:val="003763FA"/>
    <w:rsid w:val="003807ED"/>
    <w:rsid w:val="0038181B"/>
    <w:rsid w:val="00381822"/>
    <w:rsid w:val="00381A72"/>
    <w:rsid w:val="00382550"/>
    <w:rsid w:val="003828BB"/>
    <w:rsid w:val="00382FC2"/>
    <w:rsid w:val="00382FCB"/>
    <w:rsid w:val="0038305B"/>
    <w:rsid w:val="0038359E"/>
    <w:rsid w:val="00383E49"/>
    <w:rsid w:val="00387056"/>
    <w:rsid w:val="00387511"/>
    <w:rsid w:val="0038759D"/>
    <w:rsid w:val="00387CBE"/>
    <w:rsid w:val="00387D68"/>
    <w:rsid w:val="00387E16"/>
    <w:rsid w:val="00390832"/>
    <w:rsid w:val="00391681"/>
    <w:rsid w:val="00391FD7"/>
    <w:rsid w:val="00392148"/>
    <w:rsid w:val="0039224E"/>
    <w:rsid w:val="00392334"/>
    <w:rsid w:val="003930EB"/>
    <w:rsid w:val="0039346E"/>
    <w:rsid w:val="00393BEC"/>
    <w:rsid w:val="00393D6F"/>
    <w:rsid w:val="00394062"/>
    <w:rsid w:val="00394753"/>
    <w:rsid w:val="00394E4F"/>
    <w:rsid w:val="00394E8C"/>
    <w:rsid w:val="003951EC"/>
    <w:rsid w:val="00395FA9"/>
    <w:rsid w:val="003A06FE"/>
    <w:rsid w:val="003A0AD3"/>
    <w:rsid w:val="003A0DE0"/>
    <w:rsid w:val="003A0EBB"/>
    <w:rsid w:val="003A1026"/>
    <w:rsid w:val="003A16E3"/>
    <w:rsid w:val="003A2723"/>
    <w:rsid w:val="003A2888"/>
    <w:rsid w:val="003A2BE5"/>
    <w:rsid w:val="003A2DBB"/>
    <w:rsid w:val="003A3712"/>
    <w:rsid w:val="003A37F5"/>
    <w:rsid w:val="003A3AFC"/>
    <w:rsid w:val="003A4836"/>
    <w:rsid w:val="003A4BCB"/>
    <w:rsid w:val="003A5B86"/>
    <w:rsid w:val="003A62B9"/>
    <w:rsid w:val="003A663D"/>
    <w:rsid w:val="003A73ED"/>
    <w:rsid w:val="003A7800"/>
    <w:rsid w:val="003A7CAD"/>
    <w:rsid w:val="003B0020"/>
    <w:rsid w:val="003B025D"/>
    <w:rsid w:val="003B05F5"/>
    <w:rsid w:val="003B24FA"/>
    <w:rsid w:val="003B318C"/>
    <w:rsid w:val="003B33BB"/>
    <w:rsid w:val="003B3D07"/>
    <w:rsid w:val="003B4032"/>
    <w:rsid w:val="003B4126"/>
    <w:rsid w:val="003B42ED"/>
    <w:rsid w:val="003B4B31"/>
    <w:rsid w:val="003B4BF6"/>
    <w:rsid w:val="003B5A0A"/>
    <w:rsid w:val="003B5C22"/>
    <w:rsid w:val="003B66A3"/>
    <w:rsid w:val="003B6DF6"/>
    <w:rsid w:val="003B7250"/>
    <w:rsid w:val="003B777C"/>
    <w:rsid w:val="003B7D85"/>
    <w:rsid w:val="003C162B"/>
    <w:rsid w:val="003C1649"/>
    <w:rsid w:val="003C2C30"/>
    <w:rsid w:val="003C359E"/>
    <w:rsid w:val="003C379F"/>
    <w:rsid w:val="003C388D"/>
    <w:rsid w:val="003C3B09"/>
    <w:rsid w:val="003C3B43"/>
    <w:rsid w:val="003C41ED"/>
    <w:rsid w:val="003C52ED"/>
    <w:rsid w:val="003C56AC"/>
    <w:rsid w:val="003C6B76"/>
    <w:rsid w:val="003C70DB"/>
    <w:rsid w:val="003C7264"/>
    <w:rsid w:val="003D0E94"/>
    <w:rsid w:val="003D0F88"/>
    <w:rsid w:val="003D1B20"/>
    <w:rsid w:val="003D25FE"/>
    <w:rsid w:val="003D2BFA"/>
    <w:rsid w:val="003D45D8"/>
    <w:rsid w:val="003D4845"/>
    <w:rsid w:val="003D4D3C"/>
    <w:rsid w:val="003D4F6A"/>
    <w:rsid w:val="003D5083"/>
    <w:rsid w:val="003D686E"/>
    <w:rsid w:val="003D6A9D"/>
    <w:rsid w:val="003D6D15"/>
    <w:rsid w:val="003D6E35"/>
    <w:rsid w:val="003D746E"/>
    <w:rsid w:val="003D7F8B"/>
    <w:rsid w:val="003E14F1"/>
    <w:rsid w:val="003E40FF"/>
    <w:rsid w:val="003E6092"/>
    <w:rsid w:val="003E71A8"/>
    <w:rsid w:val="003E7B3B"/>
    <w:rsid w:val="003F0264"/>
    <w:rsid w:val="003F0712"/>
    <w:rsid w:val="003F0E60"/>
    <w:rsid w:val="003F0ED8"/>
    <w:rsid w:val="003F12C8"/>
    <w:rsid w:val="003F1998"/>
    <w:rsid w:val="003F1D84"/>
    <w:rsid w:val="003F1E23"/>
    <w:rsid w:val="003F21B1"/>
    <w:rsid w:val="003F2410"/>
    <w:rsid w:val="003F2E64"/>
    <w:rsid w:val="003F3828"/>
    <w:rsid w:val="003F399F"/>
    <w:rsid w:val="003F3C78"/>
    <w:rsid w:val="003F49CA"/>
    <w:rsid w:val="003F5ED9"/>
    <w:rsid w:val="003F6A04"/>
    <w:rsid w:val="003F7430"/>
    <w:rsid w:val="003F74F4"/>
    <w:rsid w:val="003F7810"/>
    <w:rsid w:val="003F7E86"/>
    <w:rsid w:val="0040003F"/>
    <w:rsid w:val="004004CD"/>
    <w:rsid w:val="004009B5"/>
    <w:rsid w:val="00400F49"/>
    <w:rsid w:val="00400F90"/>
    <w:rsid w:val="00401DE8"/>
    <w:rsid w:val="004025D8"/>
    <w:rsid w:val="0040271D"/>
    <w:rsid w:val="0040301A"/>
    <w:rsid w:val="004047B8"/>
    <w:rsid w:val="004047F1"/>
    <w:rsid w:val="00404B60"/>
    <w:rsid w:val="004051D1"/>
    <w:rsid w:val="00407D47"/>
    <w:rsid w:val="00410D05"/>
    <w:rsid w:val="00410D08"/>
    <w:rsid w:val="004114C7"/>
    <w:rsid w:val="004118CD"/>
    <w:rsid w:val="00412092"/>
    <w:rsid w:val="004120A4"/>
    <w:rsid w:val="00412874"/>
    <w:rsid w:val="00412AB8"/>
    <w:rsid w:val="0041341C"/>
    <w:rsid w:val="004138B5"/>
    <w:rsid w:val="00414717"/>
    <w:rsid w:val="0041493F"/>
    <w:rsid w:val="00414D2F"/>
    <w:rsid w:val="004169AD"/>
    <w:rsid w:val="00416B8E"/>
    <w:rsid w:val="00417AB7"/>
    <w:rsid w:val="00417DC6"/>
    <w:rsid w:val="00417F0D"/>
    <w:rsid w:val="004203FC"/>
    <w:rsid w:val="00420D31"/>
    <w:rsid w:val="00421B2A"/>
    <w:rsid w:val="00422EC5"/>
    <w:rsid w:val="00423933"/>
    <w:rsid w:val="00424C87"/>
    <w:rsid w:val="00425C23"/>
    <w:rsid w:val="00426E7E"/>
    <w:rsid w:val="00427BE9"/>
    <w:rsid w:val="00430703"/>
    <w:rsid w:val="00432733"/>
    <w:rsid w:val="00433148"/>
    <w:rsid w:val="00433399"/>
    <w:rsid w:val="004333B9"/>
    <w:rsid w:val="004337A5"/>
    <w:rsid w:val="00433A72"/>
    <w:rsid w:val="004345F1"/>
    <w:rsid w:val="00435051"/>
    <w:rsid w:val="00435491"/>
    <w:rsid w:val="0043584D"/>
    <w:rsid w:val="00435950"/>
    <w:rsid w:val="00436679"/>
    <w:rsid w:val="00436E3D"/>
    <w:rsid w:val="00437BCE"/>
    <w:rsid w:val="004413C5"/>
    <w:rsid w:val="00441444"/>
    <w:rsid w:val="00441F66"/>
    <w:rsid w:val="00442FD1"/>
    <w:rsid w:val="00443336"/>
    <w:rsid w:val="00443B94"/>
    <w:rsid w:val="00443BF0"/>
    <w:rsid w:val="00444358"/>
    <w:rsid w:val="004453A9"/>
    <w:rsid w:val="00445C3E"/>
    <w:rsid w:val="00446BFC"/>
    <w:rsid w:val="00446E02"/>
    <w:rsid w:val="00446E6C"/>
    <w:rsid w:val="00447358"/>
    <w:rsid w:val="00450412"/>
    <w:rsid w:val="00450AF0"/>
    <w:rsid w:val="00450B62"/>
    <w:rsid w:val="0045217A"/>
    <w:rsid w:val="00453176"/>
    <w:rsid w:val="00453688"/>
    <w:rsid w:val="0045411C"/>
    <w:rsid w:val="004545F5"/>
    <w:rsid w:val="004559D2"/>
    <w:rsid w:val="00455DE5"/>
    <w:rsid w:val="004562B7"/>
    <w:rsid w:val="004563E9"/>
    <w:rsid w:val="00456C62"/>
    <w:rsid w:val="00457850"/>
    <w:rsid w:val="00457D16"/>
    <w:rsid w:val="0046092C"/>
    <w:rsid w:val="00460F19"/>
    <w:rsid w:val="00462EE5"/>
    <w:rsid w:val="00463153"/>
    <w:rsid w:val="00464BB9"/>
    <w:rsid w:val="0046527A"/>
    <w:rsid w:val="00465448"/>
    <w:rsid w:val="00467D3F"/>
    <w:rsid w:val="00470A6B"/>
    <w:rsid w:val="004714F8"/>
    <w:rsid w:val="004715A7"/>
    <w:rsid w:val="00471A81"/>
    <w:rsid w:val="00471ED9"/>
    <w:rsid w:val="00472C9F"/>
    <w:rsid w:val="00472E41"/>
    <w:rsid w:val="004731B5"/>
    <w:rsid w:val="004734CB"/>
    <w:rsid w:val="00473C2E"/>
    <w:rsid w:val="00474F87"/>
    <w:rsid w:val="0047583F"/>
    <w:rsid w:val="0047597B"/>
    <w:rsid w:val="004766AE"/>
    <w:rsid w:val="004766FA"/>
    <w:rsid w:val="00476DE1"/>
    <w:rsid w:val="00477A25"/>
    <w:rsid w:val="00482005"/>
    <w:rsid w:val="00482F98"/>
    <w:rsid w:val="00486483"/>
    <w:rsid w:val="004866ED"/>
    <w:rsid w:val="00487325"/>
    <w:rsid w:val="00487D13"/>
    <w:rsid w:val="004904EE"/>
    <w:rsid w:val="00490980"/>
    <w:rsid w:val="004910D4"/>
    <w:rsid w:val="0049178B"/>
    <w:rsid w:val="00492758"/>
    <w:rsid w:val="00492A1F"/>
    <w:rsid w:val="004933AE"/>
    <w:rsid w:val="00493696"/>
    <w:rsid w:val="00493B9D"/>
    <w:rsid w:val="00493C19"/>
    <w:rsid w:val="0049475E"/>
    <w:rsid w:val="00495441"/>
    <w:rsid w:val="00496180"/>
    <w:rsid w:val="0049654A"/>
    <w:rsid w:val="004975AA"/>
    <w:rsid w:val="004978D9"/>
    <w:rsid w:val="00497D1B"/>
    <w:rsid w:val="004A018B"/>
    <w:rsid w:val="004A05CE"/>
    <w:rsid w:val="004A141F"/>
    <w:rsid w:val="004A1DDB"/>
    <w:rsid w:val="004A2AF3"/>
    <w:rsid w:val="004A32D5"/>
    <w:rsid w:val="004A37E5"/>
    <w:rsid w:val="004A3A27"/>
    <w:rsid w:val="004A3B22"/>
    <w:rsid w:val="004A4054"/>
    <w:rsid w:val="004A4B8E"/>
    <w:rsid w:val="004A535F"/>
    <w:rsid w:val="004A5AE4"/>
    <w:rsid w:val="004A5C51"/>
    <w:rsid w:val="004A5ED8"/>
    <w:rsid w:val="004A5F0E"/>
    <w:rsid w:val="004A622C"/>
    <w:rsid w:val="004A6BE2"/>
    <w:rsid w:val="004A6D8D"/>
    <w:rsid w:val="004A78AE"/>
    <w:rsid w:val="004A7E64"/>
    <w:rsid w:val="004B0270"/>
    <w:rsid w:val="004B0742"/>
    <w:rsid w:val="004B0E38"/>
    <w:rsid w:val="004B11C1"/>
    <w:rsid w:val="004B2B6A"/>
    <w:rsid w:val="004B2B76"/>
    <w:rsid w:val="004B2CA6"/>
    <w:rsid w:val="004B2F71"/>
    <w:rsid w:val="004B346B"/>
    <w:rsid w:val="004B4351"/>
    <w:rsid w:val="004B44B5"/>
    <w:rsid w:val="004B5175"/>
    <w:rsid w:val="004B54AB"/>
    <w:rsid w:val="004B551A"/>
    <w:rsid w:val="004B5A8E"/>
    <w:rsid w:val="004B66F3"/>
    <w:rsid w:val="004B6942"/>
    <w:rsid w:val="004B7A54"/>
    <w:rsid w:val="004B7D08"/>
    <w:rsid w:val="004C0A70"/>
    <w:rsid w:val="004C0F38"/>
    <w:rsid w:val="004C243F"/>
    <w:rsid w:val="004C250C"/>
    <w:rsid w:val="004C27EE"/>
    <w:rsid w:val="004C293B"/>
    <w:rsid w:val="004C2B84"/>
    <w:rsid w:val="004C3224"/>
    <w:rsid w:val="004C3576"/>
    <w:rsid w:val="004C423E"/>
    <w:rsid w:val="004C46DC"/>
    <w:rsid w:val="004C4E42"/>
    <w:rsid w:val="004C5927"/>
    <w:rsid w:val="004C5A37"/>
    <w:rsid w:val="004C6030"/>
    <w:rsid w:val="004C6967"/>
    <w:rsid w:val="004C78AA"/>
    <w:rsid w:val="004D047A"/>
    <w:rsid w:val="004D0744"/>
    <w:rsid w:val="004D1E42"/>
    <w:rsid w:val="004D253E"/>
    <w:rsid w:val="004D2949"/>
    <w:rsid w:val="004D368C"/>
    <w:rsid w:val="004D4105"/>
    <w:rsid w:val="004D453D"/>
    <w:rsid w:val="004D4AA9"/>
    <w:rsid w:val="004D4F74"/>
    <w:rsid w:val="004D536D"/>
    <w:rsid w:val="004D5695"/>
    <w:rsid w:val="004D5C62"/>
    <w:rsid w:val="004D638C"/>
    <w:rsid w:val="004D6834"/>
    <w:rsid w:val="004D697E"/>
    <w:rsid w:val="004D6CB7"/>
    <w:rsid w:val="004D77BE"/>
    <w:rsid w:val="004E0DEE"/>
    <w:rsid w:val="004E24D3"/>
    <w:rsid w:val="004E33BA"/>
    <w:rsid w:val="004E4854"/>
    <w:rsid w:val="004E4E81"/>
    <w:rsid w:val="004E5286"/>
    <w:rsid w:val="004E5595"/>
    <w:rsid w:val="004E76EE"/>
    <w:rsid w:val="004E7D74"/>
    <w:rsid w:val="004F0196"/>
    <w:rsid w:val="004F0963"/>
    <w:rsid w:val="004F0F3E"/>
    <w:rsid w:val="004F29BC"/>
    <w:rsid w:val="004F29CA"/>
    <w:rsid w:val="004F47DF"/>
    <w:rsid w:val="004F4E58"/>
    <w:rsid w:val="004F5A52"/>
    <w:rsid w:val="004F5F5B"/>
    <w:rsid w:val="004F6214"/>
    <w:rsid w:val="004F6945"/>
    <w:rsid w:val="004F712B"/>
    <w:rsid w:val="00500161"/>
    <w:rsid w:val="00500345"/>
    <w:rsid w:val="00500DA6"/>
    <w:rsid w:val="0050243E"/>
    <w:rsid w:val="0050284A"/>
    <w:rsid w:val="00502945"/>
    <w:rsid w:val="0050297C"/>
    <w:rsid w:val="00502A6D"/>
    <w:rsid w:val="00502E2F"/>
    <w:rsid w:val="00502FD1"/>
    <w:rsid w:val="0050320C"/>
    <w:rsid w:val="00504347"/>
    <w:rsid w:val="005051DA"/>
    <w:rsid w:val="00505BD2"/>
    <w:rsid w:val="00505CAB"/>
    <w:rsid w:val="0050636D"/>
    <w:rsid w:val="0050706C"/>
    <w:rsid w:val="00507E0C"/>
    <w:rsid w:val="00511B2F"/>
    <w:rsid w:val="0051223D"/>
    <w:rsid w:val="00512BE0"/>
    <w:rsid w:val="0051336F"/>
    <w:rsid w:val="00513E51"/>
    <w:rsid w:val="005143F0"/>
    <w:rsid w:val="00514460"/>
    <w:rsid w:val="00514484"/>
    <w:rsid w:val="005148DF"/>
    <w:rsid w:val="005155EA"/>
    <w:rsid w:val="00516743"/>
    <w:rsid w:val="0051681D"/>
    <w:rsid w:val="00516863"/>
    <w:rsid w:val="00516C2B"/>
    <w:rsid w:val="0051711E"/>
    <w:rsid w:val="00517A82"/>
    <w:rsid w:val="00520EB6"/>
    <w:rsid w:val="005214A7"/>
    <w:rsid w:val="00521D77"/>
    <w:rsid w:val="00522426"/>
    <w:rsid w:val="00523247"/>
    <w:rsid w:val="00525368"/>
    <w:rsid w:val="00525CF8"/>
    <w:rsid w:val="0052605E"/>
    <w:rsid w:val="005266A9"/>
    <w:rsid w:val="00526CAE"/>
    <w:rsid w:val="00527014"/>
    <w:rsid w:val="005302B7"/>
    <w:rsid w:val="0053194E"/>
    <w:rsid w:val="00534574"/>
    <w:rsid w:val="00534989"/>
    <w:rsid w:val="00535357"/>
    <w:rsid w:val="00536846"/>
    <w:rsid w:val="00536A37"/>
    <w:rsid w:val="00536FC1"/>
    <w:rsid w:val="00540F71"/>
    <w:rsid w:val="0054107F"/>
    <w:rsid w:val="00541306"/>
    <w:rsid w:val="00542C5D"/>
    <w:rsid w:val="00542E38"/>
    <w:rsid w:val="00544ED3"/>
    <w:rsid w:val="005456AC"/>
    <w:rsid w:val="00546732"/>
    <w:rsid w:val="00546A6A"/>
    <w:rsid w:val="00547602"/>
    <w:rsid w:val="00547CF6"/>
    <w:rsid w:val="005502C9"/>
    <w:rsid w:val="005504D0"/>
    <w:rsid w:val="00551480"/>
    <w:rsid w:val="00551980"/>
    <w:rsid w:val="00551A31"/>
    <w:rsid w:val="00552309"/>
    <w:rsid w:val="005541F5"/>
    <w:rsid w:val="00554F9C"/>
    <w:rsid w:val="00556025"/>
    <w:rsid w:val="0055620C"/>
    <w:rsid w:val="0055627C"/>
    <w:rsid w:val="00556FE6"/>
    <w:rsid w:val="005577E9"/>
    <w:rsid w:val="00557B5F"/>
    <w:rsid w:val="00557D5A"/>
    <w:rsid w:val="005601BF"/>
    <w:rsid w:val="005617C4"/>
    <w:rsid w:val="0056249B"/>
    <w:rsid w:val="00562571"/>
    <w:rsid w:val="0056259F"/>
    <w:rsid w:val="0056265C"/>
    <w:rsid w:val="00562B7B"/>
    <w:rsid w:val="00562C5E"/>
    <w:rsid w:val="00562F50"/>
    <w:rsid w:val="00562F8E"/>
    <w:rsid w:val="00563C03"/>
    <w:rsid w:val="00563D0B"/>
    <w:rsid w:val="0056401E"/>
    <w:rsid w:val="00564440"/>
    <w:rsid w:val="005649EB"/>
    <w:rsid w:val="0056651C"/>
    <w:rsid w:val="005706B1"/>
    <w:rsid w:val="00570C4A"/>
    <w:rsid w:val="00572019"/>
    <w:rsid w:val="005720D0"/>
    <w:rsid w:val="00572D3F"/>
    <w:rsid w:val="005745E6"/>
    <w:rsid w:val="00574FA4"/>
    <w:rsid w:val="00575675"/>
    <w:rsid w:val="0057571E"/>
    <w:rsid w:val="00576083"/>
    <w:rsid w:val="005762D1"/>
    <w:rsid w:val="00576866"/>
    <w:rsid w:val="005772B9"/>
    <w:rsid w:val="0057737F"/>
    <w:rsid w:val="00577BC5"/>
    <w:rsid w:val="00581A3E"/>
    <w:rsid w:val="00581F4F"/>
    <w:rsid w:val="0058237B"/>
    <w:rsid w:val="005830A2"/>
    <w:rsid w:val="00583DC7"/>
    <w:rsid w:val="005852DD"/>
    <w:rsid w:val="0058647F"/>
    <w:rsid w:val="00586679"/>
    <w:rsid w:val="005867D8"/>
    <w:rsid w:val="00586D84"/>
    <w:rsid w:val="00586E4A"/>
    <w:rsid w:val="005878F0"/>
    <w:rsid w:val="00587A52"/>
    <w:rsid w:val="00587D37"/>
    <w:rsid w:val="00590C66"/>
    <w:rsid w:val="00591530"/>
    <w:rsid w:val="005916FF"/>
    <w:rsid w:val="00592302"/>
    <w:rsid w:val="00592B44"/>
    <w:rsid w:val="00592CBB"/>
    <w:rsid w:val="005937F9"/>
    <w:rsid w:val="0059468C"/>
    <w:rsid w:val="00594C56"/>
    <w:rsid w:val="005951F2"/>
    <w:rsid w:val="005952A1"/>
    <w:rsid w:val="00595797"/>
    <w:rsid w:val="00595F84"/>
    <w:rsid w:val="00597C13"/>
    <w:rsid w:val="005A09FE"/>
    <w:rsid w:val="005A0C06"/>
    <w:rsid w:val="005A139B"/>
    <w:rsid w:val="005A1772"/>
    <w:rsid w:val="005A2237"/>
    <w:rsid w:val="005A2AFC"/>
    <w:rsid w:val="005A3DCA"/>
    <w:rsid w:val="005A3EA6"/>
    <w:rsid w:val="005A4EC8"/>
    <w:rsid w:val="005A5602"/>
    <w:rsid w:val="005A59B6"/>
    <w:rsid w:val="005A6475"/>
    <w:rsid w:val="005A6D77"/>
    <w:rsid w:val="005A7772"/>
    <w:rsid w:val="005A7A61"/>
    <w:rsid w:val="005B02B3"/>
    <w:rsid w:val="005B1127"/>
    <w:rsid w:val="005B2458"/>
    <w:rsid w:val="005B301E"/>
    <w:rsid w:val="005B52AF"/>
    <w:rsid w:val="005B5F1B"/>
    <w:rsid w:val="005B7AFD"/>
    <w:rsid w:val="005C0278"/>
    <w:rsid w:val="005C18E3"/>
    <w:rsid w:val="005C1959"/>
    <w:rsid w:val="005C356D"/>
    <w:rsid w:val="005C37B2"/>
    <w:rsid w:val="005C4920"/>
    <w:rsid w:val="005C4AD0"/>
    <w:rsid w:val="005C6A04"/>
    <w:rsid w:val="005D0322"/>
    <w:rsid w:val="005D1166"/>
    <w:rsid w:val="005D161C"/>
    <w:rsid w:val="005D1BE4"/>
    <w:rsid w:val="005D20EA"/>
    <w:rsid w:val="005D2A25"/>
    <w:rsid w:val="005D2CE7"/>
    <w:rsid w:val="005D4C6A"/>
    <w:rsid w:val="005D5E23"/>
    <w:rsid w:val="005D62FE"/>
    <w:rsid w:val="005D649A"/>
    <w:rsid w:val="005D7025"/>
    <w:rsid w:val="005D7847"/>
    <w:rsid w:val="005D7D5F"/>
    <w:rsid w:val="005E058C"/>
    <w:rsid w:val="005E14FC"/>
    <w:rsid w:val="005E1778"/>
    <w:rsid w:val="005E2AEE"/>
    <w:rsid w:val="005E3FE8"/>
    <w:rsid w:val="005E4491"/>
    <w:rsid w:val="005E4B43"/>
    <w:rsid w:val="005E4EFD"/>
    <w:rsid w:val="005E6256"/>
    <w:rsid w:val="005E6299"/>
    <w:rsid w:val="005E64F4"/>
    <w:rsid w:val="005E6DF9"/>
    <w:rsid w:val="005E75C0"/>
    <w:rsid w:val="005E7F08"/>
    <w:rsid w:val="005F0DE0"/>
    <w:rsid w:val="005F11A6"/>
    <w:rsid w:val="005F17FC"/>
    <w:rsid w:val="005F1EC1"/>
    <w:rsid w:val="005F47CD"/>
    <w:rsid w:val="005F4DE2"/>
    <w:rsid w:val="005F4E94"/>
    <w:rsid w:val="005F56A8"/>
    <w:rsid w:val="005F5984"/>
    <w:rsid w:val="005F6223"/>
    <w:rsid w:val="005F64FB"/>
    <w:rsid w:val="005F7316"/>
    <w:rsid w:val="005F745C"/>
    <w:rsid w:val="005F74E2"/>
    <w:rsid w:val="006005EB"/>
    <w:rsid w:val="00600CB6"/>
    <w:rsid w:val="00600FF3"/>
    <w:rsid w:val="006016F5"/>
    <w:rsid w:val="006025F1"/>
    <w:rsid w:val="00604B62"/>
    <w:rsid w:val="00604E6D"/>
    <w:rsid w:val="006050D8"/>
    <w:rsid w:val="00605286"/>
    <w:rsid w:val="00605C4A"/>
    <w:rsid w:val="00606C6A"/>
    <w:rsid w:val="00607069"/>
    <w:rsid w:val="00607B8E"/>
    <w:rsid w:val="0061024F"/>
    <w:rsid w:val="006111D8"/>
    <w:rsid w:val="006112CE"/>
    <w:rsid w:val="006123B9"/>
    <w:rsid w:val="0061340A"/>
    <w:rsid w:val="00613CAD"/>
    <w:rsid w:val="006142F8"/>
    <w:rsid w:val="00614610"/>
    <w:rsid w:val="0061474E"/>
    <w:rsid w:val="00614816"/>
    <w:rsid w:val="00615E32"/>
    <w:rsid w:val="00615EA0"/>
    <w:rsid w:val="00615EDF"/>
    <w:rsid w:val="0061608D"/>
    <w:rsid w:val="00616A3A"/>
    <w:rsid w:val="00617046"/>
    <w:rsid w:val="006174C3"/>
    <w:rsid w:val="00620DF7"/>
    <w:rsid w:val="00621BF2"/>
    <w:rsid w:val="00621E8C"/>
    <w:rsid w:val="00622C19"/>
    <w:rsid w:val="00625049"/>
    <w:rsid w:val="00626C49"/>
    <w:rsid w:val="006270CC"/>
    <w:rsid w:val="00627FD7"/>
    <w:rsid w:val="00630DF1"/>
    <w:rsid w:val="00631F58"/>
    <w:rsid w:val="0063231F"/>
    <w:rsid w:val="00632533"/>
    <w:rsid w:val="006327E9"/>
    <w:rsid w:val="0063290A"/>
    <w:rsid w:val="00632B61"/>
    <w:rsid w:val="00632B94"/>
    <w:rsid w:val="0063318E"/>
    <w:rsid w:val="0063541A"/>
    <w:rsid w:val="00635750"/>
    <w:rsid w:val="006360D6"/>
    <w:rsid w:val="00636526"/>
    <w:rsid w:val="006369C0"/>
    <w:rsid w:val="00636C11"/>
    <w:rsid w:val="00636EF0"/>
    <w:rsid w:val="00637338"/>
    <w:rsid w:val="00637456"/>
    <w:rsid w:val="0064052F"/>
    <w:rsid w:val="006411AB"/>
    <w:rsid w:val="00642CB4"/>
    <w:rsid w:val="00642FE7"/>
    <w:rsid w:val="00643772"/>
    <w:rsid w:val="00643C98"/>
    <w:rsid w:val="00644CA0"/>
    <w:rsid w:val="00644CAB"/>
    <w:rsid w:val="00644D5C"/>
    <w:rsid w:val="006455F0"/>
    <w:rsid w:val="0064588B"/>
    <w:rsid w:val="0064639B"/>
    <w:rsid w:val="006467B7"/>
    <w:rsid w:val="00646B63"/>
    <w:rsid w:val="00646B9E"/>
    <w:rsid w:val="00646D9B"/>
    <w:rsid w:val="00647BD1"/>
    <w:rsid w:val="0065067A"/>
    <w:rsid w:val="00651106"/>
    <w:rsid w:val="00652074"/>
    <w:rsid w:val="006541EF"/>
    <w:rsid w:val="006546D0"/>
    <w:rsid w:val="006546E4"/>
    <w:rsid w:val="006548F6"/>
    <w:rsid w:val="00654946"/>
    <w:rsid w:val="006557DA"/>
    <w:rsid w:val="00655A4A"/>
    <w:rsid w:val="00656229"/>
    <w:rsid w:val="00657245"/>
    <w:rsid w:val="00657D2B"/>
    <w:rsid w:val="00660145"/>
    <w:rsid w:val="00660268"/>
    <w:rsid w:val="00660633"/>
    <w:rsid w:val="00660669"/>
    <w:rsid w:val="00660CFE"/>
    <w:rsid w:val="00662989"/>
    <w:rsid w:val="00663521"/>
    <w:rsid w:val="00664366"/>
    <w:rsid w:val="006645F6"/>
    <w:rsid w:val="00665645"/>
    <w:rsid w:val="006669AC"/>
    <w:rsid w:val="006669D6"/>
    <w:rsid w:val="00666DBD"/>
    <w:rsid w:val="006670B5"/>
    <w:rsid w:val="00667B09"/>
    <w:rsid w:val="00670744"/>
    <w:rsid w:val="00671FAB"/>
    <w:rsid w:val="00673399"/>
    <w:rsid w:val="006736BB"/>
    <w:rsid w:val="00674191"/>
    <w:rsid w:val="00674D8C"/>
    <w:rsid w:val="00676031"/>
    <w:rsid w:val="00680896"/>
    <w:rsid w:val="00680BEB"/>
    <w:rsid w:val="00682421"/>
    <w:rsid w:val="006824E3"/>
    <w:rsid w:val="006831AB"/>
    <w:rsid w:val="00683283"/>
    <w:rsid w:val="00683715"/>
    <w:rsid w:val="00683727"/>
    <w:rsid w:val="00685B04"/>
    <w:rsid w:val="00687999"/>
    <w:rsid w:val="00687B06"/>
    <w:rsid w:val="00687F5D"/>
    <w:rsid w:val="00687FF5"/>
    <w:rsid w:val="00690151"/>
    <w:rsid w:val="006903DC"/>
    <w:rsid w:val="00692A53"/>
    <w:rsid w:val="00692DC6"/>
    <w:rsid w:val="00692F6F"/>
    <w:rsid w:val="006934D5"/>
    <w:rsid w:val="00694549"/>
    <w:rsid w:val="00695613"/>
    <w:rsid w:val="00696425"/>
    <w:rsid w:val="00696449"/>
    <w:rsid w:val="00696790"/>
    <w:rsid w:val="006968CF"/>
    <w:rsid w:val="00697DC8"/>
    <w:rsid w:val="00697EE2"/>
    <w:rsid w:val="006A02E7"/>
    <w:rsid w:val="006A06AF"/>
    <w:rsid w:val="006A0A57"/>
    <w:rsid w:val="006A1EED"/>
    <w:rsid w:val="006A27CF"/>
    <w:rsid w:val="006A2CC0"/>
    <w:rsid w:val="006A3329"/>
    <w:rsid w:val="006A3901"/>
    <w:rsid w:val="006A3C2B"/>
    <w:rsid w:val="006A5DEC"/>
    <w:rsid w:val="006A5EAB"/>
    <w:rsid w:val="006A6DEE"/>
    <w:rsid w:val="006A775C"/>
    <w:rsid w:val="006A77C7"/>
    <w:rsid w:val="006B0F95"/>
    <w:rsid w:val="006B39F1"/>
    <w:rsid w:val="006B3A03"/>
    <w:rsid w:val="006B421E"/>
    <w:rsid w:val="006B4693"/>
    <w:rsid w:val="006B5B27"/>
    <w:rsid w:val="006B64B3"/>
    <w:rsid w:val="006B696B"/>
    <w:rsid w:val="006B6E05"/>
    <w:rsid w:val="006B72C8"/>
    <w:rsid w:val="006B79E3"/>
    <w:rsid w:val="006C0E8E"/>
    <w:rsid w:val="006C19A5"/>
    <w:rsid w:val="006C19E6"/>
    <w:rsid w:val="006C1D66"/>
    <w:rsid w:val="006C1E75"/>
    <w:rsid w:val="006C3030"/>
    <w:rsid w:val="006C3E2E"/>
    <w:rsid w:val="006C4CF2"/>
    <w:rsid w:val="006C6E81"/>
    <w:rsid w:val="006D06F1"/>
    <w:rsid w:val="006D0782"/>
    <w:rsid w:val="006D0B63"/>
    <w:rsid w:val="006D1E5F"/>
    <w:rsid w:val="006D3138"/>
    <w:rsid w:val="006D6064"/>
    <w:rsid w:val="006D6315"/>
    <w:rsid w:val="006D7206"/>
    <w:rsid w:val="006D79FE"/>
    <w:rsid w:val="006E00FF"/>
    <w:rsid w:val="006E0BD6"/>
    <w:rsid w:val="006E0BEA"/>
    <w:rsid w:val="006E1225"/>
    <w:rsid w:val="006E19AF"/>
    <w:rsid w:val="006E19BB"/>
    <w:rsid w:val="006E2164"/>
    <w:rsid w:val="006E3E55"/>
    <w:rsid w:val="006E3F68"/>
    <w:rsid w:val="006E51A1"/>
    <w:rsid w:val="006E5DC9"/>
    <w:rsid w:val="006E668B"/>
    <w:rsid w:val="006E67C1"/>
    <w:rsid w:val="006E6AB0"/>
    <w:rsid w:val="006E6C17"/>
    <w:rsid w:val="006F0185"/>
    <w:rsid w:val="006F0F5E"/>
    <w:rsid w:val="006F255D"/>
    <w:rsid w:val="006F301F"/>
    <w:rsid w:val="006F371C"/>
    <w:rsid w:val="006F3EE3"/>
    <w:rsid w:val="006F5479"/>
    <w:rsid w:val="006F5AE9"/>
    <w:rsid w:val="00700E0E"/>
    <w:rsid w:val="0070102B"/>
    <w:rsid w:val="007014E5"/>
    <w:rsid w:val="00701793"/>
    <w:rsid w:val="00702F88"/>
    <w:rsid w:val="00703DC5"/>
    <w:rsid w:val="0070413E"/>
    <w:rsid w:val="00704215"/>
    <w:rsid w:val="007043DF"/>
    <w:rsid w:val="007049C9"/>
    <w:rsid w:val="00705FE1"/>
    <w:rsid w:val="007061F2"/>
    <w:rsid w:val="007068FA"/>
    <w:rsid w:val="00706A1C"/>
    <w:rsid w:val="00707A7A"/>
    <w:rsid w:val="00707BD6"/>
    <w:rsid w:val="00707FA2"/>
    <w:rsid w:val="0071020D"/>
    <w:rsid w:val="0071135A"/>
    <w:rsid w:val="007118F8"/>
    <w:rsid w:val="00711B3C"/>
    <w:rsid w:val="00711B60"/>
    <w:rsid w:val="00711CCC"/>
    <w:rsid w:val="007122B3"/>
    <w:rsid w:val="00713256"/>
    <w:rsid w:val="0071328D"/>
    <w:rsid w:val="007134FB"/>
    <w:rsid w:val="0071454F"/>
    <w:rsid w:val="00714AF4"/>
    <w:rsid w:val="00714E10"/>
    <w:rsid w:val="00715468"/>
    <w:rsid w:val="00715683"/>
    <w:rsid w:val="0071648D"/>
    <w:rsid w:val="00720B5D"/>
    <w:rsid w:val="00720DE5"/>
    <w:rsid w:val="00721100"/>
    <w:rsid w:val="00721574"/>
    <w:rsid w:val="00721A8A"/>
    <w:rsid w:val="00721C11"/>
    <w:rsid w:val="0072282D"/>
    <w:rsid w:val="0072363A"/>
    <w:rsid w:val="00723787"/>
    <w:rsid w:val="00723FFB"/>
    <w:rsid w:val="007241A8"/>
    <w:rsid w:val="00724BA7"/>
    <w:rsid w:val="007261F2"/>
    <w:rsid w:val="00726292"/>
    <w:rsid w:val="007264E6"/>
    <w:rsid w:val="00726794"/>
    <w:rsid w:val="00726C2F"/>
    <w:rsid w:val="0072773E"/>
    <w:rsid w:val="00727890"/>
    <w:rsid w:val="0073066D"/>
    <w:rsid w:val="00731294"/>
    <w:rsid w:val="007318EF"/>
    <w:rsid w:val="00734256"/>
    <w:rsid w:val="00734500"/>
    <w:rsid w:val="00735E18"/>
    <w:rsid w:val="00735EDE"/>
    <w:rsid w:val="00736101"/>
    <w:rsid w:val="0073646E"/>
    <w:rsid w:val="007369DA"/>
    <w:rsid w:val="00737051"/>
    <w:rsid w:val="007379F9"/>
    <w:rsid w:val="0074124E"/>
    <w:rsid w:val="007419AA"/>
    <w:rsid w:val="00741CB0"/>
    <w:rsid w:val="00741F3A"/>
    <w:rsid w:val="0074323E"/>
    <w:rsid w:val="00744276"/>
    <w:rsid w:val="0074472C"/>
    <w:rsid w:val="00744FBE"/>
    <w:rsid w:val="00745533"/>
    <w:rsid w:val="00745617"/>
    <w:rsid w:val="00745FEE"/>
    <w:rsid w:val="007464B2"/>
    <w:rsid w:val="0074662E"/>
    <w:rsid w:val="00746CE4"/>
    <w:rsid w:val="007471D8"/>
    <w:rsid w:val="00747C8E"/>
    <w:rsid w:val="00747D4C"/>
    <w:rsid w:val="0075051D"/>
    <w:rsid w:val="00751097"/>
    <w:rsid w:val="007511AB"/>
    <w:rsid w:val="0075163B"/>
    <w:rsid w:val="00751913"/>
    <w:rsid w:val="00752039"/>
    <w:rsid w:val="007526DF"/>
    <w:rsid w:val="007535B2"/>
    <w:rsid w:val="0075403E"/>
    <w:rsid w:val="00754144"/>
    <w:rsid w:val="00754206"/>
    <w:rsid w:val="007553DD"/>
    <w:rsid w:val="00755440"/>
    <w:rsid w:val="00755453"/>
    <w:rsid w:val="00755C3B"/>
    <w:rsid w:val="0075609A"/>
    <w:rsid w:val="007562A4"/>
    <w:rsid w:val="007566E2"/>
    <w:rsid w:val="00756C00"/>
    <w:rsid w:val="007572D2"/>
    <w:rsid w:val="00757492"/>
    <w:rsid w:val="0075760A"/>
    <w:rsid w:val="00757EC8"/>
    <w:rsid w:val="00757F7F"/>
    <w:rsid w:val="00760789"/>
    <w:rsid w:val="007629E1"/>
    <w:rsid w:val="00762E38"/>
    <w:rsid w:val="0076377B"/>
    <w:rsid w:val="00763968"/>
    <w:rsid w:val="00763F2A"/>
    <w:rsid w:val="007652A4"/>
    <w:rsid w:val="00765BC8"/>
    <w:rsid w:val="00766D67"/>
    <w:rsid w:val="00766EDC"/>
    <w:rsid w:val="007673A1"/>
    <w:rsid w:val="007673A6"/>
    <w:rsid w:val="00767F43"/>
    <w:rsid w:val="00770536"/>
    <w:rsid w:val="007713B0"/>
    <w:rsid w:val="00772FBC"/>
    <w:rsid w:val="0077337D"/>
    <w:rsid w:val="00773915"/>
    <w:rsid w:val="00773B28"/>
    <w:rsid w:val="00774A8C"/>
    <w:rsid w:val="007759B5"/>
    <w:rsid w:val="007777ED"/>
    <w:rsid w:val="0078057F"/>
    <w:rsid w:val="007805EE"/>
    <w:rsid w:val="00780A09"/>
    <w:rsid w:val="00781A6C"/>
    <w:rsid w:val="00782BC9"/>
    <w:rsid w:val="0078487C"/>
    <w:rsid w:val="00784CCB"/>
    <w:rsid w:val="00786935"/>
    <w:rsid w:val="00787307"/>
    <w:rsid w:val="00787B1D"/>
    <w:rsid w:val="00787FA8"/>
    <w:rsid w:val="007907D8"/>
    <w:rsid w:val="00790C36"/>
    <w:rsid w:val="00790F16"/>
    <w:rsid w:val="007920D6"/>
    <w:rsid w:val="007921B2"/>
    <w:rsid w:val="00792222"/>
    <w:rsid w:val="00792297"/>
    <w:rsid w:val="00792A3F"/>
    <w:rsid w:val="00792D31"/>
    <w:rsid w:val="00793296"/>
    <w:rsid w:val="00793926"/>
    <w:rsid w:val="007939EB"/>
    <w:rsid w:val="00793C90"/>
    <w:rsid w:val="00793DC4"/>
    <w:rsid w:val="00794524"/>
    <w:rsid w:val="00795579"/>
    <w:rsid w:val="00796D11"/>
    <w:rsid w:val="0079710F"/>
    <w:rsid w:val="007A06CC"/>
    <w:rsid w:val="007A0737"/>
    <w:rsid w:val="007A1298"/>
    <w:rsid w:val="007A12E5"/>
    <w:rsid w:val="007A14ED"/>
    <w:rsid w:val="007A1F94"/>
    <w:rsid w:val="007A2E9A"/>
    <w:rsid w:val="007A3255"/>
    <w:rsid w:val="007A3305"/>
    <w:rsid w:val="007A5E7E"/>
    <w:rsid w:val="007A6158"/>
    <w:rsid w:val="007A74EB"/>
    <w:rsid w:val="007B0391"/>
    <w:rsid w:val="007B18E5"/>
    <w:rsid w:val="007B1AA6"/>
    <w:rsid w:val="007B1CEC"/>
    <w:rsid w:val="007B2C95"/>
    <w:rsid w:val="007B2DA7"/>
    <w:rsid w:val="007B300F"/>
    <w:rsid w:val="007B356D"/>
    <w:rsid w:val="007B49B6"/>
    <w:rsid w:val="007B49E4"/>
    <w:rsid w:val="007B4ABA"/>
    <w:rsid w:val="007B4AE8"/>
    <w:rsid w:val="007B5806"/>
    <w:rsid w:val="007B6536"/>
    <w:rsid w:val="007B6AA2"/>
    <w:rsid w:val="007B6D51"/>
    <w:rsid w:val="007B7512"/>
    <w:rsid w:val="007B7DC8"/>
    <w:rsid w:val="007C06F6"/>
    <w:rsid w:val="007C1201"/>
    <w:rsid w:val="007C16D5"/>
    <w:rsid w:val="007C25D7"/>
    <w:rsid w:val="007C3B4C"/>
    <w:rsid w:val="007C3C7B"/>
    <w:rsid w:val="007C3FD6"/>
    <w:rsid w:val="007C40E3"/>
    <w:rsid w:val="007C4382"/>
    <w:rsid w:val="007C4571"/>
    <w:rsid w:val="007C4765"/>
    <w:rsid w:val="007C482B"/>
    <w:rsid w:val="007C52F3"/>
    <w:rsid w:val="007C5327"/>
    <w:rsid w:val="007C5A9F"/>
    <w:rsid w:val="007C6195"/>
    <w:rsid w:val="007D0998"/>
    <w:rsid w:val="007D0ACA"/>
    <w:rsid w:val="007D2039"/>
    <w:rsid w:val="007D205B"/>
    <w:rsid w:val="007D26CF"/>
    <w:rsid w:val="007D2734"/>
    <w:rsid w:val="007D2BB4"/>
    <w:rsid w:val="007D3AC9"/>
    <w:rsid w:val="007D4418"/>
    <w:rsid w:val="007D577F"/>
    <w:rsid w:val="007D68CF"/>
    <w:rsid w:val="007D77EC"/>
    <w:rsid w:val="007D7B08"/>
    <w:rsid w:val="007E11F3"/>
    <w:rsid w:val="007E1507"/>
    <w:rsid w:val="007E1B95"/>
    <w:rsid w:val="007E238B"/>
    <w:rsid w:val="007E2D64"/>
    <w:rsid w:val="007E48E5"/>
    <w:rsid w:val="007E4B9E"/>
    <w:rsid w:val="007E4E82"/>
    <w:rsid w:val="007E5666"/>
    <w:rsid w:val="007E5D56"/>
    <w:rsid w:val="007E6653"/>
    <w:rsid w:val="007E6765"/>
    <w:rsid w:val="007E69D4"/>
    <w:rsid w:val="007E6B5F"/>
    <w:rsid w:val="007F3238"/>
    <w:rsid w:val="007F34DC"/>
    <w:rsid w:val="007F387B"/>
    <w:rsid w:val="007F3CD7"/>
    <w:rsid w:val="007F3D04"/>
    <w:rsid w:val="007F3DCB"/>
    <w:rsid w:val="007F54ED"/>
    <w:rsid w:val="007F566D"/>
    <w:rsid w:val="007F5882"/>
    <w:rsid w:val="007F668E"/>
    <w:rsid w:val="007F7737"/>
    <w:rsid w:val="007F7EFC"/>
    <w:rsid w:val="008011C5"/>
    <w:rsid w:val="00802AB7"/>
    <w:rsid w:val="008030AF"/>
    <w:rsid w:val="0080365B"/>
    <w:rsid w:val="00804110"/>
    <w:rsid w:val="00804512"/>
    <w:rsid w:val="0080465C"/>
    <w:rsid w:val="00804A56"/>
    <w:rsid w:val="00806448"/>
    <w:rsid w:val="00806C4E"/>
    <w:rsid w:val="00806E61"/>
    <w:rsid w:val="00807171"/>
    <w:rsid w:val="00807883"/>
    <w:rsid w:val="008106E9"/>
    <w:rsid w:val="0081242F"/>
    <w:rsid w:val="00812DEA"/>
    <w:rsid w:val="00813025"/>
    <w:rsid w:val="008133B6"/>
    <w:rsid w:val="008137FF"/>
    <w:rsid w:val="00814048"/>
    <w:rsid w:val="008149CC"/>
    <w:rsid w:val="00814E1E"/>
    <w:rsid w:val="00815763"/>
    <w:rsid w:val="00815A06"/>
    <w:rsid w:val="008160F5"/>
    <w:rsid w:val="00816848"/>
    <w:rsid w:val="00820077"/>
    <w:rsid w:val="008202AF"/>
    <w:rsid w:val="008202C0"/>
    <w:rsid w:val="008205E2"/>
    <w:rsid w:val="0082066E"/>
    <w:rsid w:val="0082068A"/>
    <w:rsid w:val="00820A06"/>
    <w:rsid w:val="00820B8E"/>
    <w:rsid w:val="008221F6"/>
    <w:rsid w:val="0082337A"/>
    <w:rsid w:val="00823BEE"/>
    <w:rsid w:val="00823F0A"/>
    <w:rsid w:val="00824357"/>
    <w:rsid w:val="00824A7D"/>
    <w:rsid w:val="008252C9"/>
    <w:rsid w:val="0082580D"/>
    <w:rsid w:val="00826DAB"/>
    <w:rsid w:val="008278DE"/>
    <w:rsid w:val="008305CF"/>
    <w:rsid w:val="0083078F"/>
    <w:rsid w:val="0083116C"/>
    <w:rsid w:val="008311E4"/>
    <w:rsid w:val="00831265"/>
    <w:rsid w:val="008312A5"/>
    <w:rsid w:val="008316DB"/>
    <w:rsid w:val="0083298F"/>
    <w:rsid w:val="00832BC9"/>
    <w:rsid w:val="008336CF"/>
    <w:rsid w:val="00833D02"/>
    <w:rsid w:val="00834812"/>
    <w:rsid w:val="00834BDF"/>
    <w:rsid w:val="0083575C"/>
    <w:rsid w:val="00835B1B"/>
    <w:rsid w:val="00835CD1"/>
    <w:rsid w:val="00835D45"/>
    <w:rsid w:val="00836016"/>
    <w:rsid w:val="00836A69"/>
    <w:rsid w:val="00836C55"/>
    <w:rsid w:val="00840B08"/>
    <w:rsid w:val="00840B21"/>
    <w:rsid w:val="008411CF"/>
    <w:rsid w:val="0084132A"/>
    <w:rsid w:val="00841AAD"/>
    <w:rsid w:val="0084237D"/>
    <w:rsid w:val="00842C10"/>
    <w:rsid w:val="0084337E"/>
    <w:rsid w:val="008433CA"/>
    <w:rsid w:val="008435E8"/>
    <w:rsid w:val="00843E48"/>
    <w:rsid w:val="00844AE9"/>
    <w:rsid w:val="008452CC"/>
    <w:rsid w:val="00845318"/>
    <w:rsid w:val="008456CF"/>
    <w:rsid w:val="00845A98"/>
    <w:rsid w:val="00847B9D"/>
    <w:rsid w:val="0085078A"/>
    <w:rsid w:val="00850863"/>
    <w:rsid w:val="00851E49"/>
    <w:rsid w:val="00851EDE"/>
    <w:rsid w:val="008521D1"/>
    <w:rsid w:val="008526DD"/>
    <w:rsid w:val="008547CF"/>
    <w:rsid w:val="008548EC"/>
    <w:rsid w:val="00854B92"/>
    <w:rsid w:val="00855F41"/>
    <w:rsid w:val="008567FD"/>
    <w:rsid w:val="008569EE"/>
    <w:rsid w:val="00856EF1"/>
    <w:rsid w:val="00857DED"/>
    <w:rsid w:val="00860AEA"/>
    <w:rsid w:val="0086155E"/>
    <w:rsid w:val="008617AD"/>
    <w:rsid w:val="00862766"/>
    <w:rsid w:val="00862C1B"/>
    <w:rsid w:val="008649B4"/>
    <w:rsid w:val="008658CE"/>
    <w:rsid w:val="00866969"/>
    <w:rsid w:val="00866CF7"/>
    <w:rsid w:val="0086714E"/>
    <w:rsid w:val="00867D86"/>
    <w:rsid w:val="00867DAF"/>
    <w:rsid w:val="00867DB6"/>
    <w:rsid w:val="0087031F"/>
    <w:rsid w:val="008706D5"/>
    <w:rsid w:val="00870A28"/>
    <w:rsid w:val="00870D6B"/>
    <w:rsid w:val="008726E5"/>
    <w:rsid w:val="00872974"/>
    <w:rsid w:val="00873373"/>
    <w:rsid w:val="0087406B"/>
    <w:rsid w:val="00874311"/>
    <w:rsid w:val="00874678"/>
    <w:rsid w:val="00875B51"/>
    <w:rsid w:val="00875FAC"/>
    <w:rsid w:val="00876984"/>
    <w:rsid w:val="00877419"/>
    <w:rsid w:val="008804BE"/>
    <w:rsid w:val="00880921"/>
    <w:rsid w:val="00881014"/>
    <w:rsid w:val="00881665"/>
    <w:rsid w:val="00881C33"/>
    <w:rsid w:val="0088214F"/>
    <w:rsid w:val="0088238D"/>
    <w:rsid w:val="0088273E"/>
    <w:rsid w:val="008827F7"/>
    <w:rsid w:val="008839FE"/>
    <w:rsid w:val="00883BC7"/>
    <w:rsid w:val="00883F0D"/>
    <w:rsid w:val="008844C0"/>
    <w:rsid w:val="00884E90"/>
    <w:rsid w:val="00885045"/>
    <w:rsid w:val="00885917"/>
    <w:rsid w:val="0088680A"/>
    <w:rsid w:val="008868B3"/>
    <w:rsid w:val="008868D8"/>
    <w:rsid w:val="00886E8E"/>
    <w:rsid w:val="008878BC"/>
    <w:rsid w:val="00890758"/>
    <w:rsid w:val="00890CB6"/>
    <w:rsid w:val="00894478"/>
    <w:rsid w:val="008945E5"/>
    <w:rsid w:val="00894604"/>
    <w:rsid w:val="00894A68"/>
    <w:rsid w:val="00894D69"/>
    <w:rsid w:val="00894E46"/>
    <w:rsid w:val="0089606F"/>
    <w:rsid w:val="00897123"/>
    <w:rsid w:val="00897303"/>
    <w:rsid w:val="00897753"/>
    <w:rsid w:val="008A00E7"/>
    <w:rsid w:val="008A108D"/>
    <w:rsid w:val="008A115B"/>
    <w:rsid w:val="008A22FE"/>
    <w:rsid w:val="008A2E76"/>
    <w:rsid w:val="008A32A2"/>
    <w:rsid w:val="008A36C3"/>
    <w:rsid w:val="008A4BC7"/>
    <w:rsid w:val="008A634C"/>
    <w:rsid w:val="008A72B4"/>
    <w:rsid w:val="008A7507"/>
    <w:rsid w:val="008A7751"/>
    <w:rsid w:val="008B00F9"/>
    <w:rsid w:val="008B06D7"/>
    <w:rsid w:val="008B106D"/>
    <w:rsid w:val="008B12F7"/>
    <w:rsid w:val="008B161B"/>
    <w:rsid w:val="008B18DC"/>
    <w:rsid w:val="008B28C0"/>
    <w:rsid w:val="008B2959"/>
    <w:rsid w:val="008B2969"/>
    <w:rsid w:val="008B299F"/>
    <w:rsid w:val="008B2CC9"/>
    <w:rsid w:val="008B2EEC"/>
    <w:rsid w:val="008B47EA"/>
    <w:rsid w:val="008B4C17"/>
    <w:rsid w:val="008B5ECF"/>
    <w:rsid w:val="008B5F0A"/>
    <w:rsid w:val="008B634E"/>
    <w:rsid w:val="008C0037"/>
    <w:rsid w:val="008C091D"/>
    <w:rsid w:val="008C1027"/>
    <w:rsid w:val="008C12BD"/>
    <w:rsid w:val="008C1436"/>
    <w:rsid w:val="008C2B91"/>
    <w:rsid w:val="008C6C12"/>
    <w:rsid w:val="008D0572"/>
    <w:rsid w:val="008D1214"/>
    <w:rsid w:val="008D16B2"/>
    <w:rsid w:val="008D2550"/>
    <w:rsid w:val="008D28A3"/>
    <w:rsid w:val="008D2A2F"/>
    <w:rsid w:val="008D2B82"/>
    <w:rsid w:val="008D2BEB"/>
    <w:rsid w:val="008D33C5"/>
    <w:rsid w:val="008D356D"/>
    <w:rsid w:val="008D3BBC"/>
    <w:rsid w:val="008D3CCC"/>
    <w:rsid w:val="008D3ED5"/>
    <w:rsid w:val="008D4B20"/>
    <w:rsid w:val="008D529D"/>
    <w:rsid w:val="008D59AC"/>
    <w:rsid w:val="008D6937"/>
    <w:rsid w:val="008D6949"/>
    <w:rsid w:val="008D7D11"/>
    <w:rsid w:val="008E0188"/>
    <w:rsid w:val="008E04D5"/>
    <w:rsid w:val="008E06C7"/>
    <w:rsid w:val="008E104B"/>
    <w:rsid w:val="008E1064"/>
    <w:rsid w:val="008E2616"/>
    <w:rsid w:val="008E280D"/>
    <w:rsid w:val="008E2EA2"/>
    <w:rsid w:val="008E3B77"/>
    <w:rsid w:val="008E4B8A"/>
    <w:rsid w:val="008E5650"/>
    <w:rsid w:val="008E572B"/>
    <w:rsid w:val="008E5925"/>
    <w:rsid w:val="008E61B2"/>
    <w:rsid w:val="008E6698"/>
    <w:rsid w:val="008E66DF"/>
    <w:rsid w:val="008E6C76"/>
    <w:rsid w:val="008E6F1C"/>
    <w:rsid w:val="008E76DC"/>
    <w:rsid w:val="008F01F6"/>
    <w:rsid w:val="008F1F3F"/>
    <w:rsid w:val="008F2FD6"/>
    <w:rsid w:val="008F384B"/>
    <w:rsid w:val="008F3D90"/>
    <w:rsid w:val="008F429B"/>
    <w:rsid w:val="008F48E1"/>
    <w:rsid w:val="008F5B33"/>
    <w:rsid w:val="008F6DA7"/>
    <w:rsid w:val="008F712F"/>
    <w:rsid w:val="009009AD"/>
    <w:rsid w:val="00900DB3"/>
    <w:rsid w:val="0090145B"/>
    <w:rsid w:val="00901D56"/>
    <w:rsid w:val="00902549"/>
    <w:rsid w:val="00902B30"/>
    <w:rsid w:val="00903187"/>
    <w:rsid w:val="009031EF"/>
    <w:rsid w:val="00904490"/>
    <w:rsid w:val="009045DC"/>
    <w:rsid w:val="00904E2E"/>
    <w:rsid w:val="009055FC"/>
    <w:rsid w:val="00906064"/>
    <w:rsid w:val="00906289"/>
    <w:rsid w:val="0090643F"/>
    <w:rsid w:val="00907122"/>
    <w:rsid w:val="009106E0"/>
    <w:rsid w:val="0091192E"/>
    <w:rsid w:val="00911B69"/>
    <w:rsid w:val="00913398"/>
    <w:rsid w:val="009135DC"/>
    <w:rsid w:val="00915392"/>
    <w:rsid w:val="00915EF3"/>
    <w:rsid w:val="009161D1"/>
    <w:rsid w:val="0091623A"/>
    <w:rsid w:val="009164AB"/>
    <w:rsid w:val="00916DF3"/>
    <w:rsid w:val="009171CA"/>
    <w:rsid w:val="00917A55"/>
    <w:rsid w:val="00920AEC"/>
    <w:rsid w:val="00921082"/>
    <w:rsid w:val="009219AA"/>
    <w:rsid w:val="009219E7"/>
    <w:rsid w:val="00921A53"/>
    <w:rsid w:val="00921D58"/>
    <w:rsid w:val="00923E22"/>
    <w:rsid w:val="00924A15"/>
    <w:rsid w:val="00925935"/>
    <w:rsid w:val="009267A5"/>
    <w:rsid w:val="00926974"/>
    <w:rsid w:val="00926AC7"/>
    <w:rsid w:val="00926DD9"/>
    <w:rsid w:val="009271CA"/>
    <w:rsid w:val="009278EA"/>
    <w:rsid w:val="009300D7"/>
    <w:rsid w:val="0093021C"/>
    <w:rsid w:val="00930262"/>
    <w:rsid w:val="00930650"/>
    <w:rsid w:val="00930A90"/>
    <w:rsid w:val="00930C53"/>
    <w:rsid w:val="0093176C"/>
    <w:rsid w:val="009317E4"/>
    <w:rsid w:val="009322AC"/>
    <w:rsid w:val="00933402"/>
    <w:rsid w:val="00933575"/>
    <w:rsid w:val="009337E9"/>
    <w:rsid w:val="00933AC0"/>
    <w:rsid w:val="00933FF0"/>
    <w:rsid w:val="009345EF"/>
    <w:rsid w:val="00935799"/>
    <w:rsid w:val="00935F8D"/>
    <w:rsid w:val="0093750F"/>
    <w:rsid w:val="009403DF"/>
    <w:rsid w:val="00940D45"/>
    <w:rsid w:val="00941B8F"/>
    <w:rsid w:val="00942C0A"/>
    <w:rsid w:val="00944A9D"/>
    <w:rsid w:val="00944C47"/>
    <w:rsid w:val="009455B5"/>
    <w:rsid w:val="0094571D"/>
    <w:rsid w:val="00950BE9"/>
    <w:rsid w:val="00951F93"/>
    <w:rsid w:val="00952369"/>
    <w:rsid w:val="0095293C"/>
    <w:rsid w:val="00952D94"/>
    <w:rsid w:val="00953432"/>
    <w:rsid w:val="009538A6"/>
    <w:rsid w:val="009548E7"/>
    <w:rsid w:val="00954C1F"/>
    <w:rsid w:val="0095516C"/>
    <w:rsid w:val="0095663D"/>
    <w:rsid w:val="00956C77"/>
    <w:rsid w:val="00956FE6"/>
    <w:rsid w:val="0095708B"/>
    <w:rsid w:val="00957304"/>
    <w:rsid w:val="00957422"/>
    <w:rsid w:val="00960FFB"/>
    <w:rsid w:val="00961D04"/>
    <w:rsid w:val="009626B4"/>
    <w:rsid w:val="009626FF"/>
    <w:rsid w:val="00962F3C"/>
    <w:rsid w:val="0096313D"/>
    <w:rsid w:val="00963266"/>
    <w:rsid w:val="0096386F"/>
    <w:rsid w:val="00964875"/>
    <w:rsid w:val="00964895"/>
    <w:rsid w:val="00964A33"/>
    <w:rsid w:val="00965030"/>
    <w:rsid w:val="009656F8"/>
    <w:rsid w:val="00965B3F"/>
    <w:rsid w:val="00965C9C"/>
    <w:rsid w:val="0096605F"/>
    <w:rsid w:val="009660D3"/>
    <w:rsid w:val="0097135B"/>
    <w:rsid w:val="0097150C"/>
    <w:rsid w:val="00971DDE"/>
    <w:rsid w:val="0097258B"/>
    <w:rsid w:val="00972CFB"/>
    <w:rsid w:val="00973180"/>
    <w:rsid w:val="00973C90"/>
    <w:rsid w:val="00975102"/>
    <w:rsid w:val="00975509"/>
    <w:rsid w:val="00976EAC"/>
    <w:rsid w:val="009774B3"/>
    <w:rsid w:val="00977E33"/>
    <w:rsid w:val="00982054"/>
    <w:rsid w:val="0098225D"/>
    <w:rsid w:val="00982BDF"/>
    <w:rsid w:val="009842AD"/>
    <w:rsid w:val="009845ED"/>
    <w:rsid w:val="009846A3"/>
    <w:rsid w:val="00984A93"/>
    <w:rsid w:val="00984D1A"/>
    <w:rsid w:val="009860C4"/>
    <w:rsid w:val="00986552"/>
    <w:rsid w:val="00986D8F"/>
    <w:rsid w:val="0098702F"/>
    <w:rsid w:val="009870B2"/>
    <w:rsid w:val="0099019E"/>
    <w:rsid w:val="0099034E"/>
    <w:rsid w:val="00991DFF"/>
    <w:rsid w:val="00992421"/>
    <w:rsid w:val="0099256E"/>
    <w:rsid w:val="00992831"/>
    <w:rsid w:val="00993119"/>
    <w:rsid w:val="0099354F"/>
    <w:rsid w:val="00993CB9"/>
    <w:rsid w:val="00993D5B"/>
    <w:rsid w:val="00994067"/>
    <w:rsid w:val="00994773"/>
    <w:rsid w:val="00994812"/>
    <w:rsid w:val="00994D65"/>
    <w:rsid w:val="0099530F"/>
    <w:rsid w:val="0099545E"/>
    <w:rsid w:val="00996157"/>
    <w:rsid w:val="00996877"/>
    <w:rsid w:val="00996B13"/>
    <w:rsid w:val="009A2745"/>
    <w:rsid w:val="009A3040"/>
    <w:rsid w:val="009A32F4"/>
    <w:rsid w:val="009A3F35"/>
    <w:rsid w:val="009A4621"/>
    <w:rsid w:val="009A587C"/>
    <w:rsid w:val="009A69C4"/>
    <w:rsid w:val="009A6C0E"/>
    <w:rsid w:val="009A74C9"/>
    <w:rsid w:val="009B3B63"/>
    <w:rsid w:val="009B56F8"/>
    <w:rsid w:val="009B62FB"/>
    <w:rsid w:val="009B6614"/>
    <w:rsid w:val="009B7504"/>
    <w:rsid w:val="009C00C5"/>
    <w:rsid w:val="009C0F36"/>
    <w:rsid w:val="009C2C40"/>
    <w:rsid w:val="009C3C8B"/>
    <w:rsid w:val="009C3DD1"/>
    <w:rsid w:val="009C4638"/>
    <w:rsid w:val="009C58B5"/>
    <w:rsid w:val="009C5F51"/>
    <w:rsid w:val="009C63BC"/>
    <w:rsid w:val="009C7989"/>
    <w:rsid w:val="009C7D34"/>
    <w:rsid w:val="009D0244"/>
    <w:rsid w:val="009D0725"/>
    <w:rsid w:val="009D179A"/>
    <w:rsid w:val="009D2344"/>
    <w:rsid w:val="009D2C70"/>
    <w:rsid w:val="009D2CAC"/>
    <w:rsid w:val="009D2CB1"/>
    <w:rsid w:val="009D2FD4"/>
    <w:rsid w:val="009D3527"/>
    <w:rsid w:val="009D3A18"/>
    <w:rsid w:val="009D46DD"/>
    <w:rsid w:val="009D6BE1"/>
    <w:rsid w:val="009D747C"/>
    <w:rsid w:val="009D7762"/>
    <w:rsid w:val="009E092C"/>
    <w:rsid w:val="009E134F"/>
    <w:rsid w:val="009E1482"/>
    <w:rsid w:val="009E1982"/>
    <w:rsid w:val="009E2965"/>
    <w:rsid w:val="009E2D99"/>
    <w:rsid w:val="009E2DFA"/>
    <w:rsid w:val="009E3D14"/>
    <w:rsid w:val="009E412B"/>
    <w:rsid w:val="009E4C8B"/>
    <w:rsid w:val="009E5C24"/>
    <w:rsid w:val="009E5CDC"/>
    <w:rsid w:val="009E6229"/>
    <w:rsid w:val="009E673C"/>
    <w:rsid w:val="009E7560"/>
    <w:rsid w:val="009E7928"/>
    <w:rsid w:val="009E7973"/>
    <w:rsid w:val="009F1574"/>
    <w:rsid w:val="009F23A0"/>
    <w:rsid w:val="009F398A"/>
    <w:rsid w:val="009F3A57"/>
    <w:rsid w:val="009F3B60"/>
    <w:rsid w:val="009F3D10"/>
    <w:rsid w:val="009F54C8"/>
    <w:rsid w:val="009F6B0B"/>
    <w:rsid w:val="009F6E0A"/>
    <w:rsid w:val="00A00CD0"/>
    <w:rsid w:val="00A018F4"/>
    <w:rsid w:val="00A01AF0"/>
    <w:rsid w:val="00A0447D"/>
    <w:rsid w:val="00A047F1"/>
    <w:rsid w:val="00A04A6C"/>
    <w:rsid w:val="00A04E5E"/>
    <w:rsid w:val="00A064F8"/>
    <w:rsid w:val="00A06D84"/>
    <w:rsid w:val="00A06EA5"/>
    <w:rsid w:val="00A1013F"/>
    <w:rsid w:val="00A10E25"/>
    <w:rsid w:val="00A112D4"/>
    <w:rsid w:val="00A11A4A"/>
    <w:rsid w:val="00A11E3F"/>
    <w:rsid w:val="00A12406"/>
    <w:rsid w:val="00A12BEF"/>
    <w:rsid w:val="00A12C81"/>
    <w:rsid w:val="00A13732"/>
    <w:rsid w:val="00A156D2"/>
    <w:rsid w:val="00A1580A"/>
    <w:rsid w:val="00A15A53"/>
    <w:rsid w:val="00A15B13"/>
    <w:rsid w:val="00A16B1E"/>
    <w:rsid w:val="00A16D6D"/>
    <w:rsid w:val="00A1785A"/>
    <w:rsid w:val="00A201B0"/>
    <w:rsid w:val="00A20828"/>
    <w:rsid w:val="00A21114"/>
    <w:rsid w:val="00A21ED9"/>
    <w:rsid w:val="00A21F4D"/>
    <w:rsid w:val="00A22BF5"/>
    <w:rsid w:val="00A22D99"/>
    <w:rsid w:val="00A22FE5"/>
    <w:rsid w:val="00A23108"/>
    <w:rsid w:val="00A24FFA"/>
    <w:rsid w:val="00A25B05"/>
    <w:rsid w:val="00A264BA"/>
    <w:rsid w:val="00A26C7C"/>
    <w:rsid w:val="00A26C88"/>
    <w:rsid w:val="00A26E52"/>
    <w:rsid w:val="00A2787B"/>
    <w:rsid w:val="00A30142"/>
    <w:rsid w:val="00A3058A"/>
    <w:rsid w:val="00A308A2"/>
    <w:rsid w:val="00A308F9"/>
    <w:rsid w:val="00A31181"/>
    <w:rsid w:val="00A31741"/>
    <w:rsid w:val="00A31FBC"/>
    <w:rsid w:val="00A3222F"/>
    <w:rsid w:val="00A3271E"/>
    <w:rsid w:val="00A33D30"/>
    <w:rsid w:val="00A343BB"/>
    <w:rsid w:val="00A3517B"/>
    <w:rsid w:val="00A35550"/>
    <w:rsid w:val="00A35BB4"/>
    <w:rsid w:val="00A36AFE"/>
    <w:rsid w:val="00A37470"/>
    <w:rsid w:val="00A3767E"/>
    <w:rsid w:val="00A378E2"/>
    <w:rsid w:val="00A37BD8"/>
    <w:rsid w:val="00A400EF"/>
    <w:rsid w:val="00A4015C"/>
    <w:rsid w:val="00A404F4"/>
    <w:rsid w:val="00A40713"/>
    <w:rsid w:val="00A424A6"/>
    <w:rsid w:val="00A427E9"/>
    <w:rsid w:val="00A42974"/>
    <w:rsid w:val="00A42CDD"/>
    <w:rsid w:val="00A43A3D"/>
    <w:rsid w:val="00A44038"/>
    <w:rsid w:val="00A44436"/>
    <w:rsid w:val="00A457FE"/>
    <w:rsid w:val="00A46556"/>
    <w:rsid w:val="00A46CAA"/>
    <w:rsid w:val="00A47114"/>
    <w:rsid w:val="00A5096B"/>
    <w:rsid w:val="00A5253A"/>
    <w:rsid w:val="00A52B3C"/>
    <w:rsid w:val="00A5399F"/>
    <w:rsid w:val="00A5422E"/>
    <w:rsid w:val="00A54C1C"/>
    <w:rsid w:val="00A54CC2"/>
    <w:rsid w:val="00A54EA2"/>
    <w:rsid w:val="00A550FB"/>
    <w:rsid w:val="00A558AB"/>
    <w:rsid w:val="00A56210"/>
    <w:rsid w:val="00A56344"/>
    <w:rsid w:val="00A62DF3"/>
    <w:rsid w:val="00A633CB"/>
    <w:rsid w:val="00A637B9"/>
    <w:rsid w:val="00A64163"/>
    <w:rsid w:val="00A644AC"/>
    <w:rsid w:val="00A64538"/>
    <w:rsid w:val="00A65394"/>
    <w:rsid w:val="00A65BCD"/>
    <w:rsid w:val="00A65DB9"/>
    <w:rsid w:val="00A668B0"/>
    <w:rsid w:val="00A6699E"/>
    <w:rsid w:val="00A66BAA"/>
    <w:rsid w:val="00A6710F"/>
    <w:rsid w:val="00A67F61"/>
    <w:rsid w:val="00A7033B"/>
    <w:rsid w:val="00A7138E"/>
    <w:rsid w:val="00A7216C"/>
    <w:rsid w:val="00A72FFC"/>
    <w:rsid w:val="00A73AF9"/>
    <w:rsid w:val="00A73FB0"/>
    <w:rsid w:val="00A7400F"/>
    <w:rsid w:val="00A7490D"/>
    <w:rsid w:val="00A74E2F"/>
    <w:rsid w:val="00A74F20"/>
    <w:rsid w:val="00A7511D"/>
    <w:rsid w:val="00A75288"/>
    <w:rsid w:val="00A758CF"/>
    <w:rsid w:val="00A759FF"/>
    <w:rsid w:val="00A76F62"/>
    <w:rsid w:val="00A7746E"/>
    <w:rsid w:val="00A77AB0"/>
    <w:rsid w:val="00A80551"/>
    <w:rsid w:val="00A80BE5"/>
    <w:rsid w:val="00A80D8F"/>
    <w:rsid w:val="00A81A3B"/>
    <w:rsid w:val="00A82895"/>
    <w:rsid w:val="00A82F12"/>
    <w:rsid w:val="00A8371F"/>
    <w:rsid w:val="00A84B26"/>
    <w:rsid w:val="00A8503D"/>
    <w:rsid w:val="00A90084"/>
    <w:rsid w:val="00A90796"/>
    <w:rsid w:val="00A9113C"/>
    <w:rsid w:val="00A91645"/>
    <w:rsid w:val="00A920CB"/>
    <w:rsid w:val="00A92176"/>
    <w:rsid w:val="00A93D03"/>
    <w:rsid w:val="00A94348"/>
    <w:rsid w:val="00A94DD2"/>
    <w:rsid w:val="00A966A5"/>
    <w:rsid w:val="00A97CC6"/>
    <w:rsid w:val="00A97D64"/>
    <w:rsid w:val="00A97DFF"/>
    <w:rsid w:val="00AA0A30"/>
    <w:rsid w:val="00AA0D13"/>
    <w:rsid w:val="00AA2F4D"/>
    <w:rsid w:val="00AA361B"/>
    <w:rsid w:val="00AA4332"/>
    <w:rsid w:val="00AA4AFB"/>
    <w:rsid w:val="00AA4E98"/>
    <w:rsid w:val="00AA54CF"/>
    <w:rsid w:val="00AA56C8"/>
    <w:rsid w:val="00AA5EA2"/>
    <w:rsid w:val="00AA6555"/>
    <w:rsid w:val="00AA7368"/>
    <w:rsid w:val="00AA793D"/>
    <w:rsid w:val="00AA7FBD"/>
    <w:rsid w:val="00AB16DB"/>
    <w:rsid w:val="00AB188E"/>
    <w:rsid w:val="00AB1FBE"/>
    <w:rsid w:val="00AB217E"/>
    <w:rsid w:val="00AB2524"/>
    <w:rsid w:val="00AB2D2A"/>
    <w:rsid w:val="00AB42F7"/>
    <w:rsid w:val="00AB45B7"/>
    <w:rsid w:val="00AB4DE7"/>
    <w:rsid w:val="00AB4FD0"/>
    <w:rsid w:val="00AB5109"/>
    <w:rsid w:val="00AB52A3"/>
    <w:rsid w:val="00AB52F9"/>
    <w:rsid w:val="00AB59F0"/>
    <w:rsid w:val="00AB65B3"/>
    <w:rsid w:val="00AB65FA"/>
    <w:rsid w:val="00AB6AF6"/>
    <w:rsid w:val="00AB70BF"/>
    <w:rsid w:val="00AB7370"/>
    <w:rsid w:val="00AB7AB9"/>
    <w:rsid w:val="00AB7E52"/>
    <w:rsid w:val="00AC0765"/>
    <w:rsid w:val="00AC0795"/>
    <w:rsid w:val="00AC0C25"/>
    <w:rsid w:val="00AC2CFF"/>
    <w:rsid w:val="00AC3BEC"/>
    <w:rsid w:val="00AC439A"/>
    <w:rsid w:val="00AC4496"/>
    <w:rsid w:val="00AC494E"/>
    <w:rsid w:val="00AC5047"/>
    <w:rsid w:val="00AC528B"/>
    <w:rsid w:val="00AC529C"/>
    <w:rsid w:val="00AC541C"/>
    <w:rsid w:val="00AC62A4"/>
    <w:rsid w:val="00AC6480"/>
    <w:rsid w:val="00AC6873"/>
    <w:rsid w:val="00AC6AFD"/>
    <w:rsid w:val="00AC75E8"/>
    <w:rsid w:val="00AD0862"/>
    <w:rsid w:val="00AD0B5F"/>
    <w:rsid w:val="00AD0FB6"/>
    <w:rsid w:val="00AD13AC"/>
    <w:rsid w:val="00AD240A"/>
    <w:rsid w:val="00AD2769"/>
    <w:rsid w:val="00AD2CA6"/>
    <w:rsid w:val="00AD3680"/>
    <w:rsid w:val="00AD3B05"/>
    <w:rsid w:val="00AD59B1"/>
    <w:rsid w:val="00AD5EF1"/>
    <w:rsid w:val="00AD67C4"/>
    <w:rsid w:val="00AD7833"/>
    <w:rsid w:val="00AD7B48"/>
    <w:rsid w:val="00AD7CA5"/>
    <w:rsid w:val="00AD7FD0"/>
    <w:rsid w:val="00AE055D"/>
    <w:rsid w:val="00AE0894"/>
    <w:rsid w:val="00AE0F7C"/>
    <w:rsid w:val="00AE1CA4"/>
    <w:rsid w:val="00AE241B"/>
    <w:rsid w:val="00AE3427"/>
    <w:rsid w:val="00AE3575"/>
    <w:rsid w:val="00AE47A2"/>
    <w:rsid w:val="00AE49CA"/>
    <w:rsid w:val="00AE4AB6"/>
    <w:rsid w:val="00AE4C67"/>
    <w:rsid w:val="00AE554C"/>
    <w:rsid w:val="00AF146E"/>
    <w:rsid w:val="00AF408E"/>
    <w:rsid w:val="00AF50D5"/>
    <w:rsid w:val="00AF61A5"/>
    <w:rsid w:val="00AF6229"/>
    <w:rsid w:val="00AF698A"/>
    <w:rsid w:val="00AF6B64"/>
    <w:rsid w:val="00AF6EE5"/>
    <w:rsid w:val="00AF7023"/>
    <w:rsid w:val="00AF7860"/>
    <w:rsid w:val="00B0002B"/>
    <w:rsid w:val="00B00B06"/>
    <w:rsid w:val="00B0106B"/>
    <w:rsid w:val="00B03B41"/>
    <w:rsid w:val="00B046EA"/>
    <w:rsid w:val="00B04C97"/>
    <w:rsid w:val="00B050C6"/>
    <w:rsid w:val="00B0512B"/>
    <w:rsid w:val="00B06568"/>
    <w:rsid w:val="00B07D1F"/>
    <w:rsid w:val="00B07FA7"/>
    <w:rsid w:val="00B1029C"/>
    <w:rsid w:val="00B108A5"/>
    <w:rsid w:val="00B10AFD"/>
    <w:rsid w:val="00B119A1"/>
    <w:rsid w:val="00B1232A"/>
    <w:rsid w:val="00B12863"/>
    <w:rsid w:val="00B12F55"/>
    <w:rsid w:val="00B1464C"/>
    <w:rsid w:val="00B14CB4"/>
    <w:rsid w:val="00B14ED6"/>
    <w:rsid w:val="00B15582"/>
    <w:rsid w:val="00B16510"/>
    <w:rsid w:val="00B16F5B"/>
    <w:rsid w:val="00B17158"/>
    <w:rsid w:val="00B1734E"/>
    <w:rsid w:val="00B17717"/>
    <w:rsid w:val="00B20ACD"/>
    <w:rsid w:val="00B20E73"/>
    <w:rsid w:val="00B21A48"/>
    <w:rsid w:val="00B21CA5"/>
    <w:rsid w:val="00B22A3C"/>
    <w:rsid w:val="00B23621"/>
    <w:rsid w:val="00B23C01"/>
    <w:rsid w:val="00B23EB5"/>
    <w:rsid w:val="00B2407D"/>
    <w:rsid w:val="00B24531"/>
    <w:rsid w:val="00B24A59"/>
    <w:rsid w:val="00B24D2D"/>
    <w:rsid w:val="00B24F8F"/>
    <w:rsid w:val="00B25F43"/>
    <w:rsid w:val="00B265C8"/>
    <w:rsid w:val="00B26C4B"/>
    <w:rsid w:val="00B3057B"/>
    <w:rsid w:val="00B3088C"/>
    <w:rsid w:val="00B3094F"/>
    <w:rsid w:val="00B309BE"/>
    <w:rsid w:val="00B30AC9"/>
    <w:rsid w:val="00B30B49"/>
    <w:rsid w:val="00B30D1A"/>
    <w:rsid w:val="00B31026"/>
    <w:rsid w:val="00B3268C"/>
    <w:rsid w:val="00B32B9A"/>
    <w:rsid w:val="00B34457"/>
    <w:rsid w:val="00B35578"/>
    <w:rsid w:val="00B356B3"/>
    <w:rsid w:val="00B35765"/>
    <w:rsid w:val="00B35FE5"/>
    <w:rsid w:val="00B365E7"/>
    <w:rsid w:val="00B368F7"/>
    <w:rsid w:val="00B37B48"/>
    <w:rsid w:val="00B407BB"/>
    <w:rsid w:val="00B41598"/>
    <w:rsid w:val="00B41A69"/>
    <w:rsid w:val="00B42B18"/>
    <w:rsid w:val="00B42EF7"/>
    <w:rsid w:val="00B447D0"/>
    <w:rsid w:val="00B45569"/>
    <w:rsid w:val="00B45704"/>
    <w:rsid w:val="00B460A9"/>
    <w:rsid w:val="00B46186"/>
    <w:rsid w:val="00B468EE"/>
    <w:rsid w:val="00B47CCB"/>
    <w:rsid w:val="00B501B7"/>
    <w:rsid w:val="00B5099B"/>
    <w:rsid w:val="00B518A1"/>
    <w:rsid w:val="00B525D6"/>
    <w:rsid w:val="00B543D7"/>
    <w:rsid w:val="00B5459B"/>
    <w:rsid w:val="00B5463B"/>
    <w:rsid w:val="00B54E68"/>
    <w:rsid w:val="00B55216"/>
    <w:rsid w:val="00B55368"/>
    <w:rsid w:val="00B55BAF"/>
    <w:rsid w:val="00B5607A"/>
    <w:rsid w:val="00B56B17"/>
    <w:rsid w:val="00B578B8"/>
    <w:rsid w:val="00B57CC2"/>
    <w:rsid w:val="00B60E24"/>
    <w:rsid w:val="00B61730"/>
    <w:rsid w:val="00B618CC"/>
    <w:rsid w:val="00B63BAE"/>
    <w:rsid w:val="00B64358"/>
    <w:rsid w:val="00B64661"/>
    <w:rsid w:val="00B65333"/>
    <w:rsid w:val="00B6625F"/>
    <w:rsid w:val="00B66733"/>
    <w:rsid w:val="00B66EC5"/>
    <w:rsid w:val="00B678EC"/>
    <w:rsid w:val="00B70716"/>
    <w:rsid w:val="00B709B7"/>
    <w:rsid w:val="00B71784"/>
    <w:rsid w:val="00B717C4"/>
    <w:rsid w:val="00B71A29"/>
    <w:rsid w:val="00B722AF"/>
    <w:rsid w:val="00B72D79"/>
    <w:rsid w:val="00B7331B"/>
    <w:rsid w:val="00B73723"/>
    <w:rsid w:val="00B73A46"/>
    <w:rsid w:val="00B74188"/>
    <w:rsid w:val="00B75C61"/>
    <w:rsid w:val="00B7615A"/>
    <w:rsid w:val="00B766BB"/>
    <w:rsid w:val="00B767A8"/>
    <w:rsid w:val="00B77684"/>
    <w:rsid w:val="00B80403"/>
    <w:rsid w:val="00B80FF0"/>
    <w:rsid w:val="00B81A5F"/>
    <w:rsid w:val="00B81B05"/>
    <w:rsid w:val="00B81CFE"/>
    <w:rsid w:val="00B82273"/>
    <w:rsid w:val="00B82A6D"/>
    <w:rsid w:val="00B839A9"/>
    <w:rsid w:val="00B83EBB"/>
    <w:rsid w:val="00B85921"/>
    <w:rsid w:val="00B85EE3"/>
    <w:rsid w:val="00B86049"/>
    <w:rsid w:val="00B86335"/>
    <w:rsid w:val="00B87654"/>
    <w:rsid w:val="00B876CE"/>
    <w:rsid w:val="00B90C44"/>
    <w:rsid w:val="00B9180B"/>
    <w:rsid w:val="00B921B2"/>
    <w:rsid w:val="00B92E41"/>
    <w:rsid w:val="00B9301B"/>
    <w:rsid w:val="00B93D1F"/>
    <w:rsid w:val="00B943C1"/>
    <w:rsid w:val="00B94B1A"/>
    <w:rsid w:val="00B94E22"/>
    <w:rsid w:val="00B95505"/>
    <w:rsid w:val="00B956F0"/>
    <w:rsid w:val="00B960F3"/>
    <w:rsid w:val="00B9624A"/>
    <w:rsid w:val="00B96D5B"/>
    <w:rsid w:val="00B9745D"/>
    <w:rsid w:val="00B97D64"/>
    <w:rsid w:val="00BA13F1"/>
    <w:rsid w:val="00BA1FEC"/>
    <w:rsid w:val="00BA20D6"/>
    <w:rsid w:val="00BA29F6"/>
    <w:rsid w:val="00BA3620"/>
    <w:rsid w:val="00BA3AD4"/>
    <w:rsid w:val="00BA3E0B"/>
    <w:rsid w:val="00BA40FC"/>
    <w:rsid w:val="00BA41D2"/>
    <w:rsid w:val="00BA47FB"/>
    <w:rsid w:val="00BA4B0A"/>
    <w:rsid w:val="00BA54C9"/>
    <w:rsid w:val="00BA5B5E"/>
    <w:rsid w:val="00BA658F"/>
    <w:rsid w:val="00BA7B77"/>
    <w:rsid w:val="00BB0FED"/>
    <w:rsid w:val="00BB17F5"/>
    <w:rsid w:val="00BB1982"/>
    <w:rsid w:val="00BB1A59"/>
    <w:rsid w:val="00BB25CB"/>
    <w:rsid w:val="00BB2788"/>
    <w:rsid w:val="00BB2B16"/>
    <w:rsid w:val="00BB2BEF"/>
    <w:rsid w:val="00BB3DA5"/>
    <w:rsid w:val="00BB572C"/>
    <w:rsid w:val="00BB5B00"/>
    <w:rsid w:val="00BB5EE8"/>
    <w:rsid w:val="00BB6B78"/>
    <w:rsid w:val="00BB6E89"/>
    <w:rsid w:val="00BB73F1"/>
    <w:rsid w:val="00BB75D5"/>
    <w:rsid w:val="00BB7B37"/>
    <w:rsid w:val="00BC07E6"/>
    <w:rsid w:val="00BC085B"/>
    <w:rsid w:val="00BC0C5C"/>
    <w:rsid w:val="00BC2555"/>
    <w:rsid w:val="00BC28BC"/>
    <w:rsid w:val="00BC2DDB"/>
    <w:rsid w:val="00BC3B33"/>
    <w:rsid w:val="00BC4192"/>
    <w:rsid w:val="00BC4A7B"/>
    <w:rsid w:val="00BC61C7"/>
    <w:rsid w:val="00BC6259"/>
    <w:rsid w:val="00BC731C"/>
    <w:rsid w:val="00BC763D"/>
    <w:rsid w:val="00BC7E78"/>
    <w:rsid w:val="00BD1A76"/>
    <w:rsid w:val="00BD217E"/>
    <w:rsid w:val="00BD3046"/>
    <w:rsid w:val="00BD3962"/>
    <w:rsid w:val="00BD3BEB"/>
    <w:rsid w:val="00BD4068"/>
    <w:rsid w:val="00BD596B"/>
    <w:rsid w:val="00BD67B2"/>
    <w:rsid w:val="00BD6B48"/>
    <w:rsid w:val="00BD6B6F"/>
    <w:rsid w:val="00BD7023"/>
    <w:rsid w:val="00BD741A"/>
    <w:rsid w:val="00BD79F8"/>
    <w:rsid w:val="00BD7D0A"/>
    <w:rsid w:val="00BD7E8C"/>
    <w:rsid w:val="00BE09B6"/>
    <w:rsid w:val="00BE0D99"/>
    <w:rsid w:val="00BE1276"/>
    <w:rsid w:val="00BE14E6"/>
    <w:rsid w:val="00BE3722"/>
    <w:rsid w:val="00BE3F40"/>
    <w:rsid w:val="00BE414B"/>
    <w:rsid w:val="00BE47E0"/>
    <w:rsid w:val="00BE4DEE"/>
    <w:rsid w:val="00BE50EF"/>
    <w:rsid w:val="00BE6F71"/>
    <w:rsid w:val="00BE749E"/>
    <w:rsid w:val="00BE7DE0"/>
    <w:rsid w:val="00BF003B"/>
    <w:rsid w:val="00BF118D"/>
    <w:rsid w:val="00BF32AE"/>
    <w:rsid w:val="00BF36DB"/>
    <w:rsid w:val="00BF444B"/>
    <w:rsid w:val="00BF4748"/>
    <w:rsid w:val="00BF5979"/>
    <w:rsid w:val="00BF5DA2"/>
    <w:rsid w:val="00BF6E2D"/>
    <w:rsid w:val="00BF7779"/>
    <w:rsid w:val="00BF79A3"/>
    <w:rsid w:val="00BF7E47"/>
    <w:rsid w:val="00BF7F08"/>
    <w:rsid w:val="00C007C7"/>
    <w:rsid w:val="00C016A9"/>
    <w:rsid w:val="00C01E53"/>
    <w:rsid w:val="00C02476"/>
    <w:rsid w:val="00C037A3"/>
    <w:rsid w:val="00C038AE"/>
    <w:rsid w:val="00C03DDA"/>
    <w:rsid w:val="00C044CF"/>
    <w:rsid w:val="00C0487A"/>
    <w:rsid w:val="00C05904"/>
    <w:rsid w:val="00C05E05"/>
    <w:rsid w:val="00C06206"/>
    <w:rsid w:val="00C069F6"/>
    <w:rsid w:val="00C06FA2"/>
    <w:rsid w:val="00C06FC1"/>
    <w:rsid w:val="00C07075"/>
    <w:rsid w:val="00C07089"/>
    <w:rsid w:val="00C072BC"/>
    <w:rsid w:val="00C079F4"/>
    <w:rsid w:val="00C10BBA"/>
    <w:rsid w:val="00C116FF"/>
    <w:rsid w:val="00C120BB"/>
    <w:rsid w:val="00C1282B"/>
    <w:rsid w:val="00C13112"/>
    <w:rsid w:val="00C13516"/>
    <w:rsid w:val="00C137A2"/>
    <w:rsid w:val="00C13896"/>
    <w:rsid w:val="00C14216"/>
    <w:rsid w:val="00C15C8A"/>
    <w:rsid w:val="00C15FEC"/>
    <w:rsid w:val="00C169DB"/>
    <w:rsid w:val="00C17D34"/>
    <w:rsid w:val="00C20736"/>
    <w:rsid w:val="00C20C68"/>
    <w:rsid w:val="00C20E59"/>
    <w:rsid w:val="00C2197C"/>
    <w:rsid w:val="00C21E32"/>
    <w:rsid w:val="00C21F5E"/>
    <w:rsid w:val="00C23BBB"/>
    <w:rsid w:val="00C23C46"/>
    <w:rsid w:val="00C23DE3"/>
    <w:rsid w:val="00C25270"/>
    <w:rsid w:val="00C25620"/>
    <w:rsid w:val="00C266B1"/>
    <w:rsid w:val="00C26A2F"/>
    <w:rsid w:val="00C26D72"/>
    <w:rsid w:val="00C27433"/>
    <w:rsid w:val="00C31993"/>
    <w:rsid w:val="00C329FC"/>
    <w:rsid w:val="00C33082"/>
    <w:rsid w:val="00C331DA"/>
    <w:rsid w:val="00C3364F"/>
    <w:rsid w:val="00C33676"/>
    <w:rsid w:val="00C338EA"/>
    <w:rsid w:val="00C34DB8"/>
    <w:rsid w:val="00C3510E"/>
    <w:rsid w:val="00C357D5"/>
    <w:rsid w:val="00C3584D"/>
    <w:rsid w:val="00C36462"/>
    <w:rsid w:val="00C376E9"/>
    <w:rsid w:val="00C40778"/>
    <w:rsid w:val="00C41FCE"/>
    <w:rsid w:val="00C42925"/>
    <w:rsid w:val="00C43C0F"/>
    <w:rsid w:val="00C43E46"/>
    <w:rsid w:val="00C443CB"/>
    <w:rsid w:val="00C456DA"/>
    <w:rsid w:val="00C45951"/>
    <w:rsid w:val="00C4597E"/>
    <w:rsid w:val="00C46E5C"/>
    <w:rsid w:val="00C47BCB"/>
    <w:rsid w:val="00C5018E"/>
    <w:rsid w:val="00C5038D"/>
    <w:rsid w:val="00C50D87"/>
    <w:rsid w:val="00C5122C"/>
    <w:rsid w:val="00C51724"/>
    <w:rsid w:val="00C52D39"/>
    <w:rsid w:val="00C532F4"/>
    <w:rsid w:val="00C53F7E"/>
    <w:rsid w:val="00C54175"/>
    <w:rsid w:val="00C54279"/>
    <w:rsid w:val="00C54A0C"/>
    <w:rsid w:val="00C55D23"/>
    <w:rsid w:val="00C560B6"/>
    <w:rsid w:val="00C56D77"/>
    <w:rsid w:val="00C57624"/>
    <w:rsid w:val="00C60329"/>
    <w:rsid w:val="00C61D96"/>
    <w:rsid w:val="00C627B1"/>
    <w:rsid w:val="00C62B2B"/>
    <w:rsid w:val="00C62E81"/>
    <w:rsid w:val="00C639E9"/>
    <w:rsid w:val="00C63AF3"/>
    <w:rsid w:val="00C63B8A"/>
    <w:rsid w:val="00C63BA9"/>
    <w:rsid w:val="00C640C3"/>
    <w:rsid w:val="00C642A5"/>
    <w:rsid w:val="00C64612"/>
    <w:rsid w:val="00C64D7C"/>
    <w:rsid w:val="00C657B3"/>
    <w:rsid w:val="00C65D8C"/>
    <w:rsid w:val="00C65D9A"/>
    <w:rsid w:val="00C6745C"/>
    <w:rsid w:val="00C70408"/>
    <w:rsid w:val="00C70D64"/>
    <w:rsid w:val="00C70EC9"/>
    <w:rsid w:val="00C7139D"/>
    <w:rsid w:val="00C7283A"/>
    <w:rsid w:val="00C72AFB"/>
    <w:rsid w:val="00C736EE"/>
    <w:rsid w:val="00C7392E"/>
    <w:rsid w:val="00C73C4F"/>
    <w:rsid w:val="00C7552C"/>
    <w:rsid w:val="00C755C1"/>
    <w:rsid w:val="00C75B66"/>
    <w:rsid w:val="00C76224"/>
    <w:rsid w:val="00C77510"/>
    <w:rsid w:val="00C80153"/>
    <w:rsid w:val="00C8031E"/>
    <w:rsid w:val="00C80937"/>
    <w:rsid w:val="00C80A13"/>
    <w:rsid w:val="00C81F0B"/>
    <w:rsid w:val="00C822F0"/>
    <w:rsid w:val="00C82B4D"/>
    <w:rsid w:val="00C83128"/>
    <w:rsid w:val="00C83BCB"/>
    <w:rsid w:val="00C83D1D"/>
    <w:rsid w:val="00C84ACB"/>
    <w:rsid w:val="00C86692"/>
    <w:rsid w:val="00C87ADE"/>
    <w:rsid w:val="00C87E89"/>
    <w:rsid w:val="00C90A70"/>
    <w:rsid w:val="00C92A15"/>
    <w:rsid w:val="00C92A75"/>
    <w:rsid w:val="00C948B9"/>
    <w:rsid w:val="00C94C66"/>
    <w:rsid w:val="00C953C4"/>
    <w:rsid w:val="00C95A1D"/>
    <w:rsid w:val="00C95C2B"/>
    <w:rsid w:val="00C97019"/>
    <w:rsid w:val="00CA0205"/>
    <w:rsid w:val="00CA1376"/>
    <w:rsid w:val="00CA20E7"/>
    <w:rsid w:val="00CA2692"/>
    <w:rsid w:val="00CA3D2E"/>
    <w:rsid w:val="00CA432A"/>
    <w:rsid w:val="00CA4EA2"/>
    <w:rsid w:val="00CA61BC"/>
    <w:rsid w:val="00CA6D53"/>
    <w:rsid w:val="00CA7166"/>
    <w:rsid w:val="00CA76B7"/>
    <w:rsid w:val="00CA7A09"/>
    <w:rsid w:val="00CB1179"/>
    <w:rsid w:val="00CB1BDC"/>
    <w:rsid w:val="00CB1E8B"/>
    <w:rsid w:val="00CB3318"/>
    <w:rsid w:val="00CB3F9B"/>
    <w:rsid w:val="00CB41A0"/>
    <w:rsid w:val="00CB41AA"/>
    <w:rsid w:val="00CB4497"/>
    <w:rsid w:val="00CB4D84"/>
    <w:rsid w:val="00CB5BD1"/>
    <w:rsid w:val="00CB5C96"/>
    <w:rsid w:val="00CB5D2C"/>
    <w:rsid w:val="00CB5DEC"/>
    <w:rsid w:val="00CB656E"/>
    <w:rsid w:val="00CB6EF8"/>
    <w:rsid w:val="00CB70AB"/>
    <w:rsid w:val="00CB76AE"/>
    <w:rsid w:val="00CC089B"/>
    <w:rsid w:val="00CC0A24"/>
    <w:rsid w:val="00CC1060"/>
    <w:rsid w:val="00CC1EED"/>
    <w:rsid w:val="00CC20F0"/>
    <w:rsid w:val="00CC2504"/>
    <w:rsid w:val="00CC32BC"/>
    <w:rsid w:val="00CC3C1D"/>
    <w:rsid w:val="00CC3DB2"/>
    <w:rsid w:val="00CC5857"/>
    <w:rsid w:val="00CC5BBB"/>
    <w:rsid w:val="00CC67F5"/>
    <w:rsid w:val="00CC6E7C"/>
    <w:rsid w:val="00CC7302"/>
    <w:rsid w:val="00CC77F8"/>
    <w:rsid w:val="00CD002E"/>
    <w:rsid w:val="00CD1605"/>
    <w:rsid w:val="00CD2114"/>
    <w:rsid w:val="00CD2829"/>
    <w:rsid w:val="00CD29B5"/>
    <w:rsid w:val="00CD29F3"/>
    <w:rsid w:val="00CD2CAF"/>
    <w:rsid w:val="00CD558F"/>
    <w:rsid w:val="00CD564C"/>
    <w:rsid w:val="00CD57AA"/>
    <w:rsid w:val="00CD587F"/>
    <w:rsid w:val="00CD5A24"/>
    <w:rsid w:val="00CD5E03"/>
    <w:rsid w:val="00CD7039"/>
    <w:rsid w:val="00CD747F"/>
    <w:rsid w:val="00CD78EA"/>
    <w:rsid w:val="00CE0328"/>
    <w:rsid w:val="00CE04CF"/>
    <w:rsid w:val="00CE0616"/>
    <w:rsid w:val="00CE1454"/>
    <w:rsid w:val="00CE14BD"/>
    <w:rsid w:val="00CE16DC"/>
    <w:rsid w:val="00CE3248"/>
    <w:rsid w:val="00CE480C"/>
    <w:rsid w:val="00CE49F2"/>
    <w:rsid w:val="00CE56A6"/>
    <w:rsid w:val="00CE5FD0"/>
    <w:rsid w:val="00CE6B0B"/>
    <w:rsid w:val="00CE742D"/>
    <w:rsid w:val="00CF0884"/>
    <w:rsid w:val="00CF0A09"/>
    <w:rsid w:val="00CF0B36"/>
    <w:rsid w:val="00CF2850"/>
    <w:rsid w:val="00CF3C0D"/>
    <w:rsid w:val="00CF3DDB"/>
    <w:rsid w:val="00CF438B"/>
    <w:rsid w:val="00CF48A2"/>
    <w:rsid w:val="00CF4C84"/>
    <w:rsid w:val="00CF5466"/>
    <w:rsid w:val="00CF54AC"/>
    <w:rsid w:val="00CF5F30"/>
    <w:rsid w:val="00CF632B"/>
    <w:rsid w:val="00CF6797"/>
    <w:rsid w:val="00CF72E4"/>
    <w:rsid w:val="00CF7413"/>
    <w:rsid w:val="00CF7827"/>
    <w:rsid w:val="00D007D5"/>
    <w:rsid w:val="00D013DA"/>
    <w:rsid w:val="00D01745"/>
    <w:rsid w:val="00D038A5"/>
    <w:rsid w:val="00D04243"/>
    <w:rsid w:val="00D0489F"/>
    <w:rsid w:val="00D050A6"/>
    <w:rsid w:val="00D05387"/>
    <w:rsid w:val="00D055F4"/>
    <w:rsid w:val="00D05CC7"/>
    <w:rsid w:val="00D061A0"/>
    <w:rsid w:val="00D06AC5"/>
    <w:rsid w:val="00D06C3D"/>
    <w:rsid w:val="00D06DFD"/>
    <w:rsid w:val="00D11135"/>
    <w:rsid w:val="00D123FF"/>
    <w:rsid w:val="00D12B16"/>
    <w:rsid w:val="00D12CAC"/>
    <w:rsid w:val="00D12F61"/>
    <w:rsid w:val="00D13ECD"/>
    <w:rsid w:val="00D14805"/>
    <w:rsid w:val="00D152C5"/>
    <w:rsid w:val="00D15980"/>
    <w:rsid w:val="00D17038"/>
    <w:rsid w:val="00D171D2"/>
    <w:rsid w:val="00D20341"/>
    <w:rsid w:val="00D204A9"/>
    <w:rsid w:val="00D22397"/>
    <w:rsid w:val="00D22DD1"/>
    <w:rsid w:val="00D23DA9"/>
    <w:rsid w:val="00D2426E"/>
    <w:rsid w:val="00D24408"/>
    <w:rsid w:val="00D24434"/>
    <w:rsid w:val="00D244CC"/>
    <w:rsid w:val="00D256F3"/>
    <w:rsid w:val="00D26BB3"/>
    <w:rsid w:val="00D26BFB"/>
    <w:rsid w:val="00D26DB1"/>
    <w:rsid w:val="00D3038F"/>
    <w:rsid w:val="00D30612"/>
    <w:rsid w:val="00D30E76"/>
    <w:rsid w:val="00D3111F"/>
    <w:rsid w:val="00D3140D"/>
    <w:rsid w:val="00D322A8"/>
    <w:rsid w:val="00D3271A"/>
    <w:rsid w:val="00D33BE2"/>
    <w:rsid w:val="00D352E4"/>
    <w:rsid w:val="00D3541F"/>
    <w:rsid w:val="00D36720"/>
    <w:rsid w:val="00D36C42"/>
    <w:rsid w:val="00D36CB2"/>
    <w:rsid w:val="00D376B9"/>
    <w:rsid w:val="00D37738"/>
    <w:rsid w:val="00D40E91"/>
    <w:rsid w:val="00D4194F"/>
    <w:rsid w:val="00D41A87"/>
    <w:rsid w:val="00D429D6"/>
    <w:rsid w:val="00D42C42"/>
    <w:rsid w:val="00D44C03"/>
    <w:rsid w:val="00D44D2B"/>
    <w:rsid w:val="00D44D49"/>
    <w:rsid w:val="00D46902"/>
    <w:rsid w:val="00D46E46"/>
    <w:rsid w:val="00D46EE3"/>
    <w:rsid w:val="00D479D4"/>
    <w:rsid w:val="00D50015"/>
    <w:rsid w:val="00D5022F"/>
    <w:rsid w:val="00D5060C"/>
    <w:rsid w:val="00D50BC8"/>
    <w:rsid w:val="00D512DD"/>
    <w:rsid w:val="00D5288D"/>
    <w:rsid w:val="00D53480"/>
    <w:rsid w:val="00D5380F"/>
    <w:rsid w:val="00D54475"/>
    <w:rsid w:val="00D557E1"/>
    <w:rsid w:val="00D55D42"/>
    <w:rsid w:val="00D55E95"/>
    <w:rsid w:val="00D56564"/>
    <w:rsid w:val="00D569B7"/>
    <w:rsid w:val="00D56C7E"/>
    <w:rsid w:val="00D56EDD"/>
    <w:rsid w:val="00D575E8"/>
    <w:rsid w:val="00D57FB8"/>
    <w:rsid w:val="00D60914"/>
    <w:rsid w:val="00D60955"/>
    <w:rsid w:val="00D60D0E"/>
    <w:rsid w:val="00D61629"/>
    <w:rsid w:val="00D61CCD"/>
    <w:rsid w:val="00D62B6B"/>
    <w:rsid w:val="00D6327E"/>
    <w:rsid w:val="00D63B31"/>
    <w:rsid w:val="00D6469C"/>
    <w:rsid w:val="00D64B4A"/>
    <w:rsid w:val="00D65018"/>
    <w:rsid w:val="00D6560B"/>
    <w:rsid w:val="00D65885"/>
    <w:rsid w:val="00D6588C"/>
    <w:rsid w:val="00D65951"/>
    <w:rsid w:val="00D65C37"/>
    <w:rsid w:val="00D660DE"/>
    <w:rsid w:val="00D66DAB"/>
    <w:rsid w:val="00D674BD"/>
    <w:rsid w:val="00D67613"/>
    <w:rsid w:val="00D67EBA"/>
    <w:rsid w:val="00D67FDD"/>
    <w:rsid w:val="00D702A0"/>
    <w:rsid w:val="00D704FD"/>
    <w:rsid w:val="00D70822"/>
    <w:rsid w:val="00D70D90"/>
    <w:rsid w:val="00D70EF0"/>
    <w:rsid w:val="00D714A3"/>
    <w:rsid w:val="00D717B0"/>
    <w:rsid w:val="00D731C0"/>
    <w:rsid w:val="00D76224"/>
    <w:rsid w:val="00D76961"/>
    <w:rsid w:val="00D80133"/>
    <w:rsid w:val="00D810A3"/>
    <w:rsid w:val="00D813D1"/>
    <w:rsid w:val="00D82F8F"/>
    <w:rsid w:val="00D83083"/>
    <w:rsid w:val="00D839F8"/>
    <w:rsid w:val="00D83A66"/>
    <w:rsid w:val="00D83D47"/>
    <w:rsid w:val="00D841BD"/>
    <w:rsid w:val="00D84BB4"/>
    <w:rsid w:val="00D856A8"/>
    <w:rsid w:val="00D8679B"/>
    <w:rsid w:val="00D868A2"/>
    <w:rsid w:val="00D86AF0"/>
    <w:rsid w:val="00D87841"/>
    <w:rsid w:val="00D901E4"/>
    <w:rsid w:val="00D908B9"/>
    <w:rsid w:val="00D908D8"/>
    <w:rsid w:val="00D9147C"/>
    <w:rsid w:val="00D91611"/>
    <w:rsid w:val="00D91CDB"/>
    <w:rsid w:val="00D922E0"/>
    <w:rsid w:val="00D92797"/>
    <w:rsid w:val="00D92A02"/>
    <w:rsid w:val="00D92E56"/>
    <w:rsid w:val="00D9332D"/>
    <w:rsid w:val="00D942F9"/>
    <w:rsid w:val="00D94727"/>
    <w:rsid w:val="00D952A6"/>
    <w:rsid w:val="00D958A0"/>
    <w:rsid w:val="00D9640F"/>
    <w:rsid w:val="00D9697D"/>
    <w:rsid w:val="00D97D7F"/>
    <w:rsid w:val="00DA1202"/>
    <w:rsid w:val="00DA1C0E"/>
    <w:rsid w:val="00DA2A53"/>
    <w:rsid w:val="00DA303B"/>
    <w:rsid w:val="00DA37AD"/>
    <w:rsid w:val="00DA3A7E"/>
    <w:rsid w:val="00DA5331"/>
    <w:rsid w:val="00DA5C4A"/>
    <w:rsid w:val="00DA5FC0"/>
    <w:rsid w:val="00DA72D8"/>
    <w:rsid w:val="00DB15BE"/>
    <w:rsid w:val="00DB1C9B"/>
    <w:rsid w:val="00DB1FE9"/>
    <w:rsid w:val="00DB4D61"/>
    <w:rsid w:val="00DB4E14"/>
    <w:rsid w:val="00DB57DA"/>
    <w:rsid w:val="00DB5E12"/>
    <w:rsid w:val="00DB648C"/>
    <w:rsid w:val="00DB6F50"/>
    <w:rsid w:val="00DB7B92"/>
    <w:rsid w:val="00DB7DD0"/>
    <w:rsid w:val="00DB7DE8"/>
    <w:rsid w:val="00DC042A"/>
    <w:rsid w:val="00DC0A4F"/>
    <w:rsid w:val="00DC0BF2"/>
    <w:rsid w:val="00DC1D66"/>
    <w:rsid w:val="00DC52A2"/>
    <w:rsid w:val="00DC5A95"/>
    <w:rsid w:val="00DC5BCE"/>
    <w:rsid w:val="00DC5F03"/>
    <w:rsid w:val="00DC677D"/>
    <w:rsid w:val="00DC7358"/>
    <w:rsid w:val="00DC7403"/>
    <w:rsid w:val="00DD00CC"/>
    <w:rsid w:val="00DD09B8"/>
    <w:rsid w:val="00DD12AD"/>
    <w:rsid w:val="00DD165F"/>
    <w:rsid w:val="00DD3045"/>
    <w:rsid w:val="00DD3A6C"/>
    <w:rsid w:val="00DD46DF"/>
    <w:rsid w:val="00DD4786"/>
    <w:rsid w:val="00DD497B"/>
    <w:rsid w:val="00DD4CBD"/>
    <w:rsid w:val="00DD773C"/>
    <w:rsid w:val="00DE052C"/>
    <w:rsid w:val="00DE1777"/>
    <w:rsid w:val="00DE259D"/>
    <w:rsid w:val="00DE32F5"/>
    <w:rsid w:val="00DE342E"/>
    <w:rsid w:val="00DE359A"/>
    <w:rsid w:val="00DE3B79"/>
    <w:rsid w:val="00DE4218"/>
    <w:rsid w:val="00DE654E"/>
    <w:rsid w:val="00DE7551"/>
    <w:rsid w:val="00DE76DF"/>
    <w:rsid w:val="00DE77F3"/>
    <w:rsid w:val="00DE7B69"/>
    <w:rsid w:val="00DF11C8"/>
    <w:rsid w:val="00DF142D"/>
    <w:rsid w:val="00DF208A"/>
    <w:rsid w:val="00DF215B"/>
    <w:rsid w:val="00DF2284"/>
    <w:rsid w:val="00DF26B7"/>
    <w:rsid w:val="00DF3172"/>
    <w:rsid w:val="00DF34AC"/>
    <w:rsid w:val="00DF38FF"/>
    <w:rsid w:val="00DF53BD"/>
    <w:rsid w:val="00DF561C"/>
    <w:rsid w:val="00DF5947"/>
    <w:rsid w:val="00DF65CC"/>
    <w:rsid w:val="00DF6DEC"/>
    <w:rsid w:val="00DF7059"/>
    <w:rsid w:val="00DF725E"/>
    <w:rsid w:val="00DF7951"/>
    <w:rsid w:val="00DF7E99"/>
    <w:rsid w:val="00DF7EE3"/>
    <w:rsid w:val="00E00F73"/>
    <w:rsid w:val="00E01224"/>
    <w:rsid w:val="00E0160A"/>
    <w:rsid w:val="00E0190D"/>
    <w:rsid w:val="00E01BEC"/>
    <w:rsid w:val="00E0274C"/>
    <w:rsid w:val="00E02C29"/>
    <w:rsid w:val="00E02D66"/>
    <w:rsid w:val="00E03436"/>
    <w:rsid w:val="00E034A0"/>
    <w:rsid w:val="00E038A9"/>
    <w:rsid w:val="00E051F8"/>
    <w:rsid w:val="00E055D5"/>
    <w:rsid w:val="00E0597C"/>
    <w:rsid w:val="00E063FE"/>
    <w:rsid w:val="00E06558"/>
    <w:rsid w:val="00E06A0B"/>
    <w:rsid w:val="00E06BF1"/>
    <w:rsid w:val="00E07011"/>
    <w:rsid w:val="00E077E0"/>
    <w:rsid w:val="00E10223"/>
    <w:rsid w:val="00E102E3"/>
    <w:rsid w:val="00E111CA"/>
    <w:rsid w:val="00E11E9E"/>
    <w:rsid w:val="00E11EC4"/>
    <w:rsid w:val="00E11F1C"/>
    <w:rsid w:val="00E128C6"/>
    <w:rsid w:val="00E12EFE"/>
    <w:rsid w:val="00E13190"/>
    <w:rsid w:val="00E13601"/>
    <w:rsid w:val="00E13758"/>
    <w:rsid w:val="00E13824"/>
    <w:rsid w:val="00E14180"/>
    <w:rsid w:val="00E14399"/>
    <w:rsid w:val="00E1477D"/>
    <w:rsid w:val="00E14C95"/>
    <w:rsid w:val="00E15DAC"/>
    <w:rsid w:val="00E16207"/>
    <w:rsid w:val="00E16C80"/>
    <w:rsid w:val="00E1709E"/>
    <w:rsid w:val="00E174B8"/>
    <w:rsid w:val="00E1750A"/>
    <w:rsid w:val="00E17FE6"/>
    <w:rsid w:val="00E20489"/>
    <w:rsid w:val="00E20540"/>
    <w:rsid w:val="00E20E14"/>
    <w:rsid w:val="00E213C7"/>
    <w:rsid w:val="00E221A0"/>
    <w:rsid w:val="00E23182"/>
    <w:rsid w:val="00E23499"/>
    <w:rsid w:val="00E23782"/>
    <w:rsid w:val="00E24C18"/>
    <w:rsid w:val="00E251DF"/>
    <w:rsid w:val="00E254A7"/>
    <w:rsid w:val="00E258A7"/>
    <w:rsid w:val="00E25921"/>
    <w:rsid w:val="00E25C61"/>
    <w:rsid w:val="00E264E7"/>
    <w:rsid w:val="00E27019"/>
    <w:rsid w:val="00E272A2"/>
    <w:rsid w:val="00E279F9"/>
    <w:rsid w:val="00E27B4D"/>
    <w:rsid w:val="00E27C8F"/>
    <w:rsid w:val="00E306FF"/>
    <w:rsid w:val="00E30D51"/>
    <w:rsid w:val="00E30DB7"/>
    <w:rsid w:val="00E31F7F"/>
    <w:rsid w:val="00E32C3A"/>
    <w:rsid w:val="00E335FF"/>
    <w:rsid w:val="00E3369F"/>
    <w:rsid w:val="00E34063"/>
    <w:rsid w:val="00E341A3"/>
    <w:rsid w:val="00E34275"/>
    <w:rsid w:val="00E34B44"/>
    <w:rsid w:val="00E34B7F"/>
    <w:rsid w:val="00E34C3C"/>
    <w:rsid w:val="00E3580A"/>
    <w:rsid w:val="00E35A97"/>
    <w:rsid w:val="00E35F1F"/>
    <w:rsid w:val="00E36558"/>
    <w:rsid w:val="00E3659C"/>
    <w:rsid w:val="00E369F4"/>
    <w:rsid w:val="00E377FF"/>
    <w:rsid w:val="00E411B6"/>
    <w:rsid w:val="00E42758"/>
    <w:rsid w:val="00E42C22"/>
    <w:rsid w:val="00E4362A"/>
    <w:rsid w:val="00E4367B"/>
    <w:rsid w:val="00E4413E"/>
    <w:rsid w:val="00E4477F"/>
    <w:rsid w:val="00E50A71"/>
    <w:rsid w:val="00E51320"/>
    <w:rsid w:val="00E519B1"/>
    <w:rsid w:val="00E52CE4"/>
    <w:rsid w:val="00E530AE"/>
    <w:rsid w:val="00E5331F"/>
    <w:rsid w:val="00E533EB"/>
    <w:rsid w:val="00E54BCC"/>
    <w:rsid w:val="00E558A4"/>
    <w:rsid w:val="00E56FF8"/>
    <w:rsid w:val="00E57405"/>
    <w:rsid w:val="00E5788C"/>
    <w:rsid w:val="00E57B25"/>
    <w:rsid w:val="00E57C6C"/>
    <w:rsid w:val="00E57CC6"/>
    <w:rsid w:val="00E57D20"/>
    <w:rsid w:val="00E60EF2"/>
    <w:rsid w:val="00E610AD"/>
    <w:rsid w:val="00E616BA"/>
    <w:rsid w:val="00E61880"/>
    <w:rsid w:val="00E6308A"/>
    <w:rsid w:val="00E6412D"/>
    <w:rsid w:val="00E64CC8"/>
    <w:rsid w:val="00E64D13"/>
    <w:rsid w:val="00E651ED"/>
    <w:rsid w:val="00E66133"/>
    <w:rsid w:val="00E66518"/>
    <w:rsid w:val="00E679C6"/>
    <w:rsid w:val="00E70C47"/>
    <w:rsid w:val="00E70E4E"/>
    <w:rsid w:val="00E70F21"/>
    <w:rsid w:val="00E717A6"/>
    <w:rsid w:val="00E7238F"/>
    <w:rsid w:val="00E7263C"/>
    <w:rsid w:val="00E74768"/>
    <w:rsid w:val="00E74FC3"/>
    <w:rsid w:val="00E757D6"/>
    <w:rsid w:val="00E75BCE"/>
    <w:rsid w:val="00E75DF0"/>
    <w:rsid w:val="00E75EF2"/>
    <w:rsid w:val="00E76452"/>
    <w:rsid w:val="00E764C8"/>
    <w:rsid w:val="00E76DD7"/>
    <w:rsid w:val="00E771C4"/>
    <w:rsid w:val="00E80174"/>
    <w:rsid w:val="00E80B76"/>
    <w:rsid w:val="00E81F46"/>
    <w:rsid w:val="00E820F5"/>
    <w:rsid w:val="00E83109"/>
    <w:rsid w:val="00E83284"/>
    <w:rsid w:val="00E83717"/>
    <w:rsid w:val="00E83B9E"/>
    <w:rsid w:val="00E83F8D"/>
    <w:rsid w:val="00E841E5"/>
    <w:rsid w:val="00E8443F"/>
    <w:rsid w:val="00E84A2C"/>
    <w:rsid w:val="00E84BA3"/>
    <w:rsid w:val="00E85D0E"/>
    <w:rsid w:val="00E85FA9"/>
    <w:rsid w:val="00E866EA"/>
    <w:rsid w:val="00E86A3B"/>
    <w:rsid w:val="00E87716"/>
    <w:rsid w:val="00E87A8A"/>
    <w:rsid w:val="00E90596"/>
    <w:rsid w:val="00E90876"/>
    <w:rsid w:val="00E9182C"/>
    <w:rsid w:val="00E92043"/>
    <w:rsid w:val="00E920BA"/>
    <w:rsid w:val="00E925AD"/>
    <w:rsid w:val="00E93AC3"/>
    <w:rsid w:val="00E93BDC"/>
    <w:rsid w:val="00E93CE8"/>
    <w:rsid w:val="00E94CCF"/>
    <w:rsid w:val="00E95274"/>
    <w:rsid w:val="00E959C6"/>
    <w:rsid w:val="00E964DA"/>
    <w:rsid w:val="00E969EA"/>
    <w:rsid w:val="00E976BA"/>
    <w:rsid w:val="00EA0AF8"/>
    <w:rsid w:val="00EA0E9B"/>
    <w:rsid w:val="00EA2121"/>
    <w:rsid w:val="00EA28CA"/>
    <w:rsid w:val="00EA2F61"/>
    <w:rsid w:val="00EA3C4C"/>
    <w:rsid w:val="00EA4564"/>
    <w:rsid w:val="00EA5AE5"/>
    <w:rsid w:val="00EA7640"/>
    <w:rsid w:val="00EB02F0"/>
    <w:rsid w:val="00EB0958"/>
    <w:rsid w:val="00EB0E82"/>
    <w:rsid w:val="00EB194B"/>
    <w:rsid w:val="00EB19C4"/>
    <w:rsid w:val="00EB1A75"/>
    <w:rsid w:val="00EB2481"/>
    <w:rsid w:val="00EB27A2"/>
    <w:rsid w:val="00EB3916"/>
    <w:rsid w:val="00EB571F"/>
    <w:rsid w:val="00EB597F"/>
    <w:rsid w:val="00EB6346"/>
    <w:rsid w:val="00EB6E7B"/>
    <w:rsid w:val="00EB7B29"/>
    <w:rsid w:val="00EC0A00"/>
    <w:rsid w:val="00EC1F6F"/>
    <w:rsid w:val="00EC246A"/>
    <w:rsid w:val="00EC24BB"/>
    <w:rsid w:val="00EC2500"/>
    <w:rsid w:val="00EC2B8A"/>
    <w:rsid w:val="00EC2FB5"/>
    <w:rsid w:val="00EC3179"/>
    <w:rsid w:val="00EC33F2"/>
    <w:rsid w:val="00EC3723"/>
    <w:rsid w:val="00EC39D3"/>
    <w:rsid w:val="00EC52C2"/>
    <w:rsid w:val="00EC7A17"/>
    <w:rsid w:val="00EC7DCA"/>
    <w:rsid w:val="00ED17F3"/>
    <w:rsid w:val="00ED261D"/>
    <w:rsid w:val="00ED39B6"/>
    <w:rsid w:val="00ED4293"/>
    <w:rsid w:val="00ED4322"/>
    <w:rsid w:val="00ED4952"/>
    <w:rsid w:val="00ED5E1E"/>
    <w:rsid w:val="00ED5EB2"/>
    <w:rsid w:val="00ED5F0B"/>
    <w:rsid w:val="00ED5F15"/>
    <w:rsid w:val="00ED625B"/>
    <w:rsid w:val="00ED7A23"/>
    <w:rsid w:val="00ED7C4C"/>
    <w:rsid w:val="00ED7EEB"/>
    <w:rsid w:val="00EE0557"/>
    <w:rsid w:val="00EE0607"/>
    <w:rsid w:val="00EE0AB8"/>
    <w:rsid w:val="00EE253B"/>
    <w:rsid w:val="00EE2B1C"/>
    <w:rsid w:val="00EE3982"/>
    <w:rsid w:val="00EE3ED8"/>
    <w:rsid w:val="00EE4B2E"/>
    <w:rsid w:val="00EE5697"/>
    <w:rsid w:val="00EE5DA5"/>
    <w:rsid w:val="00EE5DCF"/>
    <w:rsid w:val="00EE66BA"/>
    <w:rsid w:val="00EE671E"/>
    <w:rsid w:val="00EE7038"/>
    <w:rsid w:val="00EE7091"/>
    <w:rsid w:val="00EE7F84"/>
    <w:rsid w:val="00EF0094"/>
    <w:rsid w:val="00EF10FB"/>
    <w:rsid w:val="00EF118C"/>
    <w:rsid w:val="00EF1C88"/>
    <w:rsid w:val="00EF221A"/>
    <w:rsid w:val="00EF22F1"/>
    <w:rsid w:val="00EF29EB"/>
    <w:rsid w:val="00EF2DB1"/>
    <w:rsid w:val="00EF605B"/>
    <w:rsid w:val="00EF622E"/>
    <w:rsid w:val="00EF6254"/>
    <w:rsid w:val="00EF67A4"/>
    <w:rsid w:val="00EF725E"/>
    <w:rsid w:val="00EF7417"/>
    <w:rsid w:val="00EF7451"/>
    <w:rsid w:val="00EF7F01"/>
    <w:rsid w:val="00F00377"/>
    <w:rsid w:val="00F00DFD"/>
    <w:rsid w:val="00F019F9"/>
    <w:rsid w:val="00F01CAA"/>
    <w:rsid w:val="00F02282"/>
    <w:rsid w:val="00F02CDE"/>
    <w:rsid w:val="00F035F4"/>
    <w:rsid w:val="00F03CD6"/>
    <w:rsid w:val="00F03D35"/>
    <w:rsid w:val="00F03FEC"/>
    <w:rsid w:val="00F058E2"/>
    <w:rsid w:val="00F05AD9"/>
    <w:rsid w:val="00F05F30"/>
    <w:rsid w:val="00F063CD"/>
    <w:rsid w:val="00F07D82"/>
    <w:rsid w:val="00F102AA"/>
    <w:rsid w:val="00F1088F"/>
    <w:rsid w:val="00F10E6D"/>
    <w:rsid w:val="00F10E77"/>
    <w:rsid w:val="00F11283"/>
    <w:rsid w:val="00F1218B"/>
    <w:rsid w:val="00F12513"/>
    <w:rsid w:val="00F12C95"/>
    <w:rsid w:val="00F14F75"/>
    <w:rsid w:val="00F152A1"/>
    <w:rsid w:val="00F15361"/>
    <w:rsid w:val="00F15FA0"/>
    <w:rsid w:val="00F16F71"/>
    <w:rsid w:val="00F17A62"/>
    <w:rsid w:val="00F20202"/>
    <w:rsid w:val="00F227CC"/>
    <w:rsid w:val="00F22C19"/>
    <w:rsid w:val="00F234D2"/>
    <w:rsid w:val="00F23F22"/>
    <w:rsid w:val="00F2408E"/>
    <w:rsid w:val="00F2430B"/>
    <w:rsid w:val="00F24888"/>
    <w:rsid w:val="00F24E98"/>
    <w:rsid w:val="00F25D50"/>
    <w:rsid w:val="00F25DF2"/>
    <w:rsid w:val="00F261B7"/>
    <w:rsid w:val="00F26D36"/>
    <w:rsid w:val="00F3115A"/>
    <w:rsid w:val="00F32543"/>
    <w:rsid w:val="00F3264F"/>
    <w:rsid w:val="00F3302C"/>
    <w:rsid w:val="00F340C9"/>
    <w:rsid w:val="00F3420F"/>
    <w:rsid w:val="00F3511F"/>
    <w:rsid w:val="00F35987"/>
    <w:rsid w:val="00F35EC6"/>
    <w:rsid w:val="00F36FBB"/>
    <w:rsid w:val="00F37452"/>
    <w:rsid w:val="00F376AA"/>
    <w:rsid w:val="00F4008D"/>
    <w:rsid w:val="00F4074F"/>
    <w:rsid w:val="00F4101F"/>
    <w:rsid w:val="00F417E6"/>
    <w:rsid w:val="00F4204A"/>
    <w:rsid w:val="00F42277"/>
    <w:rsid w:val="00F42D3C"/>
    <w:rsid w:val="00F43298"/>
    <w:rsid w:val="00F43F0F"/>
    <w:rsid w:val="00F443A0"/>
    <w:rsid w:val="00F44B39"/>
    <w:rsid w:val="00F45012"/>
    <w:rsid w:val="00F469C9"/>
    <w:rsid w:val="00F47B8F"/>
    <w:rsid w:val="00F47FB9"/>
    <w:rsid w:val="00F50854"/>
    <w:rsid w:val="00F51065"/>
    <w:rsid w:val="00F51932"/>
    <w:rsid w:val="00F51D30"/>
    <w:rsid w:val="00F5262F"/>
    <w:rsid w:val="00F52AF4"/>
    <w:rsid w:val="00F5494E"/>
    <w:rsid w:val="00F55131"/>
    <w:rsid w:val="00F552A1"/>
    <w:rsid w:val="00F55ECA"/>
    <w:rsid w:val="00F5615B"/>
    <w:rsid w:val="00F56719"/>
    <w:rsid w:val="00F57B90"/>
    <w:rsid w:val="00F57D69"/>
    <w:rsid w:val="00F57F86"/>
    <w:rsid w:val="00F607D7"/>
    <w:rsid w:val="00F61374"/>
    <w:rsid w:val="00F62460"/>
    <w:rsid w:val="00F62B11"/>
    <w:rsid w:val="00F63896"/>
    <w:rsid w:val="00F63B69"/>
    <w:rsid w:val="00F64CCB"/>
    <w:rsid w:val="00F659F3"/>
    <w:rsid w:val="00F65C8B"/>
    <w:rsid w:val="00F66B7E"/>
    <w:rsid w:val="00F67599"/>
    <w:rsid w:val="00F679FE"/>
    <w:rsid w:val="00F7013D"/>
    <w:rsid w:val="00F709B0"/>
    <w:rsid w:val="00F70CBB"/>
    <w:rsid w:val="00F70CF0"/>
    <w:rsid w:val="00F70ED8"/>
    <w:rsid w:val="00F712A2"/>
    <w:rsid w:val="00F71ADF"/>
    <w:rsid w:val="00F72D91"/>
    <w:rsid w:val="00F735A4"/>
    <w:rsid w:val="00F73BCB"/>
    <w:rsid w:val="00F74481"/>
    <w:rsid w:val="00F74932"/>
    <w:rsid w:val="00F74E14"/>
    <w:rsid w:val="00F752BB"/>
    <w:rsid w:val="00F7551F"/>
    <w:rsid w:val="00F759F0"/>
    <w:rsid w:val="00F75EF7"/>
    <w:rsid w:val="00F766E6"/>
    <w:rsid w:val="00F76EA5"/>
    <w:rsid w:val="00F7788E"/>
    <w:rsid w:val="00F808FA"/>
    <w:rsid w:val="00F811BC"/>
    <w:rsid w:val="00F8124C"/>
    <w:rsid w:val="00F81C51"/>
    <w:rsid w:val="00F82714"/>
    <w:rsid w:val="00F82724"/>
    <w:rsid w:val="00F82B7B"/>
    <w:rsid w:val="00F838E5"/>
    <w:rsid w:val="00F84A8D"/>
    <w:rsid w:val="00F84F51"/>
    <w:rsid w:val="00F8500C"/>
    <w:rsid w:val="00F851DC"/>
    <w:rsid w:val="00F853CD"/>
    <w:rsid w:val="00F85D58"/>
    <w:rsid w:val="00F8628A"/>
    <w:rsid w:val="00F86C3C"/>
    <w:rsid w:val="00F86D6E"/>
    <w:rsid w:val="00F86EA2"/>
    <w:rsid w:val="00F870AF"/>
    <w:rsid w:val="00F87E0F"/>
    <w:rsid w:val="00F87F19"/>
    <w:rsid w:val="00F87F5F"/>
    <w:rsid w:val="00F900DA"/>
    <w:rsid w:val="00F90247"/>
    <w:rsid w:val="00F916F2"/>
    <w:rsid w:val="00F91C95"/>
    <w:rsid w:val="00F91F6D"/>
    <w:rsid w:val="00F924AF"/>
    <w:rsid w:val="00F92933"/>
    <w:rsid w:val="00F93820"/>
    <w:rsid w:val="00F938C9"/>
    <w:rsid w:val="00F941CC"/>
    <w:rsid w:val="00F941D8"/>
    <w:rsid w:val="00F944E9"/>
    <w:rsid w:val="00F94793"/>
    <w:rsid w:val="00F94E72"/>
    <w:rsid w:val="00F9525E"/>
    <w:rsid w:val="00F95EEF"/>
    <w:rsid w:val="00F96FD5"/>
    <w:rsid w:val="00F97C8A"/>
    <w:rsid w:val="00F97F39"/>
    <w:rsid w:val="00FA01D8"/>
    <w:rsid w:val="00FA0674"/>
    <w:rsid w:val="00FA1220"/>
    <w:rsid w:val="00FA1B48"/>
    <w:rsid w:val="00FA3B6F"/>
    <w:rsid w:val="00FA4B2B"/>
    <w:rsid w:val="00FA501A"/>
    <w:rsid w:val="00FA54F5"/>
    <w:rsid w:val="00FA6B6C"/>
    <w:rsid w:val="00FA75DC"/>
    <w:rsid w:val="00FA7E4F"/>
    <w:rsid w:val="00FB058D"/>
    <w:rsid w:val="00FB0EF7"/>
    <w:rsid w:val="00FB0F84"/>
    <w:rsid w:val="00FB14B1"/>
    <w:rsid w:val="00FB26E4"/>
    <w:rsid w:val="00FB2A66"/>
    <w:rsid w:val="00FB2EDE"/>
    <w:rsid w:val="00FB3020"/>
    <w:rsid w:val="00FB321D"/>
    <w:rsid w:val="00FB330C"/>
    <w:rsid w:val="00FB3FCF"/>
    <w:rsid w:val="00FB562F"/>
    <w:rsid w:val="00FB5938"/>
    <w:rsid w:val="00FB5F79"/>
    <w:rsid w:val="00FB615B"/>
    <w:rsid w:val="00FB663C"/>
    <w:rsid w:val="00FB79A2"/>
    <w:rsid w:val="00FB7B19"/>
    <w:rsid w:val="00FC019A"/>
    <w:rsid w:val="00FC0239"/>
    <w:rsid w:val="00FC09FE"/>
    <w:rsid w:val="00FC1059"/>
    <w:rsid w:val="00FC1ABA"/>
    <w:rsid w:val="00FC1CA7"/>
    <w:rsid w:val="00FC1CBF"/>
    <w:rsid w:val="00FC2506"/>
    <w:rsid w:val="00FC2997"/>
    <w:rsid w:val="00FC2B5B"/>
    <w:rsid w:val="00FC3166"/>
    <w:rsid w:val="00FC32FE"/>
    <w:rsid w:val="00FC3458"/>
    <w:rsid w:val="00FC44AE"/>
    <w:rsid w:val="00FC4987"/>
    <w:rsid w:val="00FC4C68"/>
    <w:rsid w:val="00FC58B6"/>
    <w:rsid w:val="00FC71B8"/>
    <w:rsid w:val="00FC77F7"/>
    <w:rsid w:val="00FD06EB"/>
    <w:rsid w:val="00FD0742"/>
    <w:rsid w:val="00FD09DF"/>
    <w:rsid w:val="00FD208A"/>
    <w:rsid w:val="00FD276B"/>
    <w:rsid w:val="00FD33E2"/>
    <w:rsid w:val="00FD3A1B"/>
    <w:rsid w:val="00FD3F97"/>
    <w:rsid w:val="00FD5DCE"/>
    <w:rsid w:val="00FD6C4C"/>
    <w:rsid w:val="00FD743F"/>
    <w:rsid w:val="00FE00C8"/>
    <w:rsid w:val="00FE0253"/>
    <w:rsid w:val="00FE1FFA"/>
    <w:rsid w:val="00FE2010"/>
    <w:rsid w:val="00FE21CA"/>
    <w:rsid w:val="00FE259F"/>
    <w:rsid w:val="00FE27B8"/>
    <w:rsid w:val="00FE2C08"/>
    <w:rsid w:val="00FE2DD4"/>
    <w:rsid w:val="00FE37F6"/>
    <w:rsid w:val="00FE40D5"/>
    <w:rsid w:val="00FE4D9A"/>
    <w:rsid w:val="00FE52C5"/>
    <w:rsid w:val="00FE52E5"/>
    <w:rsid w:val="00FE6D7C"/>
    <w:rsid w:val="00FE738D"/>
    <w:rsid w:val="00FE7F62"/>
    <w:rsid w:val="00FF027D"/>
    <w:rsid w:val="00FF09F0"/>
    <w:rsid w:val="00FF13E5"/>
    <w:rsid w:val="00FF1B8B"/>
    <w:rsid w:val="00FF1BEB"/>
    <w:rsid w:val="00FF25B4"/>
    <w:rsid w:val="00FF358C"/>
    <w:rsid w:val="00FF3A74"/>
    <w:rsid w:val="00FF4750"/>
    <w:rsid w:val="00FF4BAE"/>
    <w:rsid w:val="00FF52C6"/>
    <w:rsid w:val="00FF5503"/>
    <w:rsid w:val="00FF6B92"/>
    <w:rsid w:val="00FF72BC"/>
    <w:rsid w:val="00FF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47EA5E"/>
  <w15:chartTrackingRefBased/>
  <w15:docId w15:val="{020D41B0-FBFF-3446-9B54-3A7F28B1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CE"/>
    <w:pPr>
      <w:jc w:val="both"/>
    </w:pPr>
    <w:rPr>
      <w:rFonts w:ascii="Gill Sans MT" w:hAnsi="Gill Sans MT"/>
      <w:color w:val="404040" w:themeColor="text1" w:themeTint="BF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1CE"/>
    <w:pPr>
      <w:keepNext/>
      <w:spacing w:before="240" w:after="60"/>
      <w:outlineLvl w:val="0"/>
    </w:pPr>
    <w:rPr>
      <w:rFonts w:eastAsiaTheme="majorEastAsia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CE"/>
    <w:pPr>
      <w:keepNext/>
      <w:spacing w:before="240" w:after="60"/>
      <w:outlineLvl w:val="1"/>
    </w:pPr>
    <w:rPr>
      <w:rFonts w:eastAsiaTheme="majorEastAsia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0071CE"/>
    <w:pPr>
      <w:keepNext/>
      <w:keepLines/>
      <w:spacing w:before="200"/>
      <w:ind w:left="720" w:hanging="72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CE"/>
    <w:pPr>
      <w:keepNext/>
      <w:spacing w:before="240" w:after="60"/>
      <w:outlineLvl w:val="3"/>
    </w:pPr>
    <w:rPr>
      <w:rFonts w:eastAsiaTheme="minorEastAsia" w:cstheme="min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73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B737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737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B737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qFormat/>
    <w:rsid w:val="00AB737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B7370"/>
    <w:rPr>
      <w:rFonts w:ascii="Calibri" w:eastAsia="Calibri" w:hAnsi="Calibri" w:cs="Times New Roman"/>
    </w:rPr>
  </w:style>
  <w:style w:type="character" w:customStyle="1" w:styleId="Heading3Char">
    <w:name w:val="Heading 3 Char"/>
    <w:link w:val="Heading3"/>
    <w:uiPriority w:val="9"/>
    <w:rsid w:val="000071CE"/>
    <w:rPr>
      <w:rFonts w:ascii="Gill Sans MT" w:eastAsia="Times New Roman" w:hAnsi="Gill Sans MT"/>
      <w:b/>
      <w:bCs/>
      <w:color w:val="404040" w:themeColor="text1" w:themeTint="BF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246F3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8649B4"/>
    <w:rPr>
      <w:color w:val="0000FF"/>
      <w:u w:val="single"/>
    </w:rPr>
  </w:style>
  <w:style w:type="paragraph" w:styleId="NoSpacing">
    <w:name w:val="No Spacing"/>
    <w:uiPriority w:val="1"/>
    <w:qFormat/>
    <w:rsid w:val="000071CE"/>
    <w:rPr>
      <w:rFonts w:ascii="Gill Sans MT" w:hAnsi="Gill Sans MT"/>
      <w:color w:val="404040" w:themeColor="text1" w:themeTint="BF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1E2FB1"/>
    <w:pPr>
      <w:jc w:val="left"/>
    </w:pPr>
    <w:rPr>
      <w:rFonts w:ascii="Times New Roman" w:hAnsi="Times New Roman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B45569"/>
    <w:pPr>
      <w:ind w:left="720"/>
      <w:jc w:val="left"/>
    </w:pPr>
    <w:rPr>
      <w:lang w:val="en-ZA"/>
    </w:rPr>
  </w:style>
  <w:style w:type="character" w:customStyle="1" w:styleId="Heading1Char">
    <w:name w:val="Heading 1 Char"/>
    <w:basedOn w:val="DefaultParagraphFont"/>
    <w:link w:val="Heading1"/>
    <w:uiPriority w:val="9"/>
    <w:rsid w:val="000071CE"/>
    <w:rPr>
      <w:rFonts w:ascii="Gill Sans MT" w:eastAsiaTheme="majorEastAsia" w:hAnsi="Gill Sans MT" w:cstheme="majorBidi"/>
      <w:b/>
      <w:bCs/>
      <w:color w:val="404040" w:themeColor="text1" w:themeTint="BF"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CE"/>
    <w:rPr>
      <w:rFonts w:ascii="Gill Sans MT" w:eastAsiaTheme="majorEastAsia" w:hAnsi="Gill Sans MT" w:cstheme="majorBidi"/>
      <w:b/>
      <w:bCs/>
      <w:i/>
      <w:iCs/>
      <w:color w:val="404040" w:themeColor="text1" w:themeTint="BF"/>
      <w:sz w:val="28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CE"/>
    <w:rPr>
      <w:rFonts w:ascii="Gill Sans MT" w:eastAsiaTheme="minorEastAsia" w:hAnsi="Gill Sans MT" w:cstheme="minorBidi"/>
      <w:b/>
      <w:bCs/>
      <w:color w:val="404040" w:themeColor="text1" w:themeTint="BF"/>
      <w:sz w:val="28"/>
      <w:szCs w:val="28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0071CE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071CE"/>
    <w:rPr>
      <w:rFonts w:ascii="Gill Sans MT" w:eastAsiaTheme="majorEastAsia" w:hAnsi="Gill Sans MT" w:cstheme="majorBidi"/>
      <w:b/>
      <w:bCs/>
      <w:color w:val="404040" w:themeColor="text1" w:themeTint="BF"/>
      <w:kern w:val="28"/>
      <w:sz w:val="32"/>
      <w:szCs w:val="32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CE"/>
    <w:pPr>
      <w:spacing w:after="60"/>
      <w:jc w:val="center"/>
      <w:outlineLvl w:val="1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71CE"/>
    <w:rPr>
      <w:rFonts w:ascii="Gill Sans MT" w:eastAsiaTheme="majorEastAsia" w:hAnsi="Gill Sans MT" w:cstheme="majorBidi"/>
      <w:color w:val="404040" w:themeColor="text1" w:themeTint="BF"/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0071CE"/>
    <w:rPr>
      <w:rFonts w:ascii="Gill Sans MT" w:hAnsi="Gill Sans MT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071CE"/>
    <w:rPr>
      <w:rFonts w:ascii="Gill Sans MT" w:hAnsi="Gill Sans MT"/>
      <w:i/>
      <w:iCs/>
    </w:rPr>
  </w:style>
  <w:style w:type="character" w:styleId="IntenseEmphasis">
    <w:name w:val="Intense Emphasis"/>
    <w:basedOn w:val="DefaultParagraphFont"/>
    <w:uiPriority w:val="21"/>
    <w:qFormat/>
    <w:rsid w:val="000071CE"/>
    <w:rPr>
      <w:rFonts w:ascii="Gill Sans MT" w:hAnsi="Gill Sans MT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0071CE"/>
    <w:rPr>
      <w:rFonts w:ascii="Gill Sans MT" w:hAnsi="Gill Sans MT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0071CE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071CE"/>
    <w:rPr>
      <w:rFonts w:ascii="Gill Sans MT" w:hAnsi="Gill Sans MT"/>
      <w:i/>
      <w:iCs/>
      <w:color w:val="404040" w:themeColor="text1" w:themeTint="BF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CE"/>
    <w:pPr>
      <w:pBdr>
        <w:top w:val="single" w:sz="8" w:space="10" w:color="404040" w:themeColor="text1" w:themeTint="BF"/>
        <w:bottom w:val="single" w:sz="8" w:space="10" w:color="404040" w:themeColor="text1" w:themeTint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CE"/>
    <w:rPr>
      <w:rFonts w:ascii="Gill Sans MT" w:hAnsi="Gill Sans MT"/>
      <w:i/>
      <w:iCs/>
      <w:color w:val="404040" w:themeColor="text1" w:themeTint="BF"/>
      <w:sz w:val="22"/>
      <w:szCs w:val="22"/>
      <w:lang w:val="en-US" w:eastAsia="en-US"/>
    </w:rPr>
  </w:style>
  <w:style w:type="character" w:styleId="SubtleReference">
    <w:name w:val="Subtle Reference"/>
    <w:basedOn w:val="DefaultParagraphFont"/>
    <w:uiPriority w:val="31"/>
    <w:qFormat/>
    <w:rsid w:val="000071CE"/>
    <w:rPr>
      <w:rFonts w:ascii="Gill Sans MT" w:hAnsi="Gill Sans MT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0071CE"/>
    <w:rPr>
      <w:rFonts w:ascii="Gill Sans MT" w:hAnsi="Gill Sans MT"/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0071CE"/>
    <w:rPr>
      <w:rFonts w:ascii="Gill Sans MT" w:hAnsi="Gill Sans MT"/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375">
      <w:bodyDiv w:val="1"/>
      <w:marLeft w:val="75"/>
      <w:marRight w:val="75"/>
      <w:marTop w:val="75"/>
      <w:marBottom w:val="19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andomchunu/Downloads/Word%20Templates%202/Meeting%20Report%20Template%20BW%20DUT%20log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FF34A912501B418C4FB4A3EF8B3B1D" ma:contentTypeVersion="14" ma:contentTypeDescription="Create a new document." ma:contentTypeScope="" ma:versionID="5c207a479ad81ec6a26dd49cd2036ebd">
  <xsd:schema xmlns:xsd="http://www.w3.org/2001/XMLSchema" xmlns:xs="http://www.w3.org/2001/XMLSchema" xmlns:p="http://schemas.microsoft.com/office/2006/metadata/properties" xmlns:ns2="710b4772-9c77-4527-86d7-909c665fbf61" xmlns:ns3="db42e84f-38fd-473c-8fa9-35309f7dfbc8" targetNamespace="http://schemas.microsoft.com/office/2006/metadata/properties" ma:root="true" ma:fieldsID="592329d92a68805ae119d141ba19cbef" ns2:_="" ns3:_="">
    <xsd:import namespace="710b4772-9c77-4527-86d7-909c665fbf61"/>
    <xsd:import namespace="db42e84f-38fd-473c-8fa9-35309f7dfbc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b4772-9c77-4527-86d7-909c665fbf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f4446a1-8a34-404e-b9d9-4935d7dab8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2e84f-38fd-473c-8fa9-35309f7dfbc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3535800-1238-4965-97f5-4eac3b83578c}" ma:internalName="TaxCatchAll" ma:showField="CatchAllData" ma:web="db42e84f-38fd-473c-8fa9-35309f7dfb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42e84f-38fd-473c-8fa9-35309f7dfbc8" xsi:nil="true"/>
    <lcf76f155ced4ddcb4097134ff3c332f xmlns="710b4772-9c77-4527-86d7-909c665fbf6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7F80F-A041-4F3C-AFA1-580A117F9FD9}"/>
</file>

<file path=customXml/itemProps2.xml><?xml version="1.0" encoding="utf-8"?>
<ds:datastoreItem xmlns:ds="http://schemas.openxmlformats.org/officeDocument/2006/customXml" ds:itemID="{48F024A8-90F9-4263-88A1-3EB90BBA64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5EE255-B6CA-406B-82AD-51008D26C69A}">
  <ds:schemaRefs>
    <ds:schemaRef ds:uri="http://schemas.microsoft.com/office/2006/metadata/properties"/>
    <ds:schemaRef ds:uri="http://schemas.microsoft.com/office/infopath/2007/PartnerControls"/>
    <ds:schemaRef ds:uri="ffaa0f71-d5c5-4c20-8c51-d0dd0b2b2e16"/>
  </ds:schemaRefs>
</ds:datastoreItem>
</file>

<file path=customXml/itemProps4.xml><?xml version="1.0" encoding="utf-8"?>
<ds:datastoreItem xmlns:ds="http://schemas.openxmlformats.org/officeDocument/2006/customXml" ds:itemID="{1142D1D0-483C-4BE4-BB28-FA280B3BD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Report Template BW DUT logo.dotx</Template>
  <TotalTime>1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DIT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Noluthando Mchunu</dc:creator>
  <cp:keywords/>
  <cp:lastModifiedBy>Noluthando Mchunu</cp:lastModifiedBy>
  <cp:revision>1</cp:revision>
  <cp:lastPrinted>2015-08-25T08:12:00Z</cp:lastPrinted>
  <dcterms:created xsi:type="dcterms:W3CDTF">2022-11-01T15:01:00Z</dcterms:created>
  <dcterms:modified xsi:type="dcterms:W3CDTF">2022-11-01T15:03:00Z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0x01010003FF34A912501B418C4FB4A3EF8B3B1D</vt:lpwstr>
  </property>
  <property fmtid="{D5CDD505-2E9C-101B-9397-08002B2CF9AE}" pid="3" name="Order">
    <vt:r8>5800</vt:r8>
  </property>
  <property fmtid="{D5CDD505-2E9C-101B-9397-08002B2CF9AE}" pid="4" name="MediaServiceImageTags">
    <vt:lpwstr/>
  </property>
</Properties>
</file>